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F44" w:rsidRPr="004059F9" w:rsidRDefault="00AE1F44" w:rsidP="00202C45">
      <w:pPr>
        <w:pStyle w:val="afa"/>
        <w:ind w:firstLine="640"/>
      </w:pPr>
      <w:bookmarkStart w:id="0" w:name="header-n0"/>
      <w:r w:rsidRPr="004059F9">
        <w:t>MySQL</w:t>
      </w:r>
      <w:bookmarkEnd w:id="0"/>
      <w:r w:rsidR="00B41D4D">
        <w:t>表的约束与数据库设计</w:t>
      </w:r>
    </w:p>
    <w:p w:rsidR="00B054C2" w:rsidRPr="00B054C2" w:rsidRDefault="00B054C2" w:rsidP="00667EDE">
      <w:pPr>
        <w:pStyle w:val="1"/>
      </w:pPr>
      <w:bookmarkStart w:id="1" w:name="header-n2"/>
      <w:r w:rsidRPr="00B054C2">
        <w:t>回顾</w:t>
      </w:r>
    </w:p>
    <w:p w:rsidR="00B054C2" w:rsidRPr="00B054C2" w:rsidRDefault="00B054C2" w:rsidP="00260A28">
      <w:pPr>
        <w:pStyle w:val="2"/>
      </w:pPr>
      <w:r w:rsidRPr="00B054C2">
        <w:rPr>
          <w:rFonts w:hint="eastAsia"/>
        </w:rPr>
        <w:t>MySQL管理数据库</w:t>
      </w:r>
    </w:p>
    <w:p w:rsidR="00B054C2" w:rsidRPr="00B054C2" w:rsidRDefault="00B054C2" w:rsidP="00B054C2">
      <w:pPr>
        <w:pStyle w:val="a1"/>
      </w:pPr>
      <w:r w:rsidRPr="00B054C2">
        <w:rPr>
          <w:rFonts w:hint="eastAsia"/>
        </w:rPr>
        <w:t>查看所有数据库</w:t>
      </w:r>
    </w:p>
    <w:p w:rsidR="00B054C2" w:rsidRPr="00B054C2" w:rsidRDefault="009E6D1D" w:rsidP="001659D5">
      <w:pPr>
        <w:pStyle w:val="af7"/>
      </w:pPr>
      <w:r>
        <w:rPr>
          <w:rFonts w:hint="eastAsia"/>
        </w:rPr>
        <w:t>s</w:t>
      </w:r>
      <w:r>
        <w:t>how databases;</w:t>
      </w:r>
    </w:p>
    <w:p w:rsidR="00B054C2" w:rsidRPr="00002CD7" w:rsidRDefault="00002CD7" w:rsidP="00002CD7">
      <w:pPr>
        <w:pStyle w:val="a1"/>
      </w:pPr>
      <w:r w:rsidRPr="00002CD7">
        <w:rPr>
          <w:rFonts w:hint="eastAsia"/>
        </w:rPr>
        <w:t>创建数据库</w:t>
      </w:r>
    </w:p>
    <w:p w:rsidR="00B054C2" w:rsidRPr="00B054C2" w:rsidRDefault="009E6D1D" w:rsidP="001659D5">
      <w:pPr>
        <w:pStyle w:val="af7"/>
      </w:pPr>
      <w:r>
        <w:rPr>
          <w:rFonts w:hint="eastAsia"/>
        </w:rPr>
        <w:t xml:space="preserve">create database 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:rsidR="00B054C2" w:rsidRPr="00B054C2" w:rsidRDefault="00B054C2" w:rsidP="00B054C2">
      <w:pPr>
        <w:pStyle w:val="a1"/>
        <w:ind w:left="794" w:hanging="397"/>
      </w:pPr>
      <w:r w:rsidRPr="00B054C2">
        <w:rPr>
          <w:rFonts w:hint="eastAsia"/>
        </w:rPr>
        <w:t>删除数据库</w:t>
      </w:r>
    </w:p>
    <w:p w:rsidR="00B054C2" w:rsidRPr="00B054C2" w:rsidRDefault="009E6D1D" w:rsidP="001659D5">
      <w:pPr>
        <w:pStyle w:val="af7"/>
      </w:pPr>
      <w:r>
        <w:rPr>
          <w:rFonts w:hint="eastAsia"/>
        </w:rPr>
        <w:t xml:space="preserve">drop database 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:rsidR="00B054C2" w:rsidRPr="00B054C2" w:rsidRDefault="00B054C2" w:rsidP="0088093B">
      <w:pPr>
        <w:pStyle w:val="2"/>
      </w:pPr>
      <w:r w:rsidRPr="00B054C2">
        <w:rPr>
          <w:rFonts w:hint="eastAsia"/>
        </w:rPr>
        <w:t>表的管理表</w:t>
      </w:r>
    </w:p>
    <w:p w:rsidR="00B054C2" w:rsidRPr="00B054C2" w:rsidRDefault="00B054C2" w:rsidP="00B054C2">
      <w:pPr>
        <w:pStyle w:val="a1"/>
        <w:ind w:left="794" w:hanging="397"/>
      </w:pPr>
      <w:r w:rsidRPr="00B054C2">
        <w:rPr>
          <w:rFonts w:hint="eastAsia"/>
        </w:rPr>
        <w:t>查看所有表</w:t>
      </w:r>
    </w:p>
    <w:p w:rsidR="00B054C2" w:rsidRPr="00B054C2" w:rsidRDefault="00FA69EC" w:rsidP="001659D5">
      <w:pPr>
        <w:pStyle w:val="af7"/>
      </w:pPr>
      <w:r>
        <w:t>show tables;</w:t>
      </w:r>
    </w:p>
    <w:p w:rsidR="00B054C2" w:rsidRPr="00B054C2" w:rsidRDefault="00B054C2" w:rsidP="00B054C2">
      <w:pPr>
        <w:pStyle w:val="a1"/>
        <w:ind w:left="794" w:hanging="397"/>
      </w:pPr>
      <w:r w:rsidRPr="00B054C2">
        <w:rPr>
          <w:rFonts w:hint="eastAsia"/>
        </w:rPr>
        <w:t>创建表</w:t>
      </w:r>
      <w:r w:rsidRPr="00B054C2">
        <w:rPr>
          <w:rFonts w:hint="eastAsia"/>
        </w:rPr>
        <w:t>(student(id,name,age))</w:t>
      </w:r>
    </w:p>
    <w:p w:rsidR="00FA69EC" w:rsidRDefault="00FA69EC" w:rsidP="001659D5">
      <w:pPr>
        <w:pStyle w:val="af7"/>
      </w:pPr>
      <w:r>
        <w:rPr>
          <w:rFonts w:hint="eastAsia"/>
        </w:rPr>
        <w:t>create table student (</w:t>
      </w:r>
    </w:p>
    <w:p w:rsidR="00FA69EC" w:rsidRDefault="00FA69EC" w:rsidP="001659D5">
      <w:pPr>
        <w:pStyle w:val="af7"/>
      </w:pPr>
      <w:r>
        <w:rPr>
          <w:rFonts w:hint="eastAsia"/>
        </w:rPr>
        <w:t xml:space="preserve">  id</w:t>
      </w:r>
      <w:r>
        <w:t xml:space="preserve"> int,</w:t>
      </w:r>
    </w:p>
    <w:p w:rsidR="00FA69EC" w:rsidRDefault="00FA69EC" w:rsidP="00FA69EC">
      <w:pPr>
        <w:pStyle w:val="af7"/>
      </w:pPr>
      <w:r>
        <w:rPr>
          <w:rFonts w:hint="eastAsia"/>
        </w:rPr>
        <w:t xml:space="preserve">  name</w:t>
      </w:r>
      <w:r>
        <w:t xml:space="preserve"> varchar(20),</w:t>
      </w:r>
    </w:p>
    <w:p w:rsidR="00FA69EC" w:rsidRPr="00FA69EC" w:rsidRDefault="00FA69EC" w:rsidP="00FA69EC">
      <w:pPr>
        <w:pStyle w:val="af7"/>
        <w:rPr>
          <w:rFonts w:hint="eastAsia"/>
        </w:rPr>
      </w:pPr>
      <w:r>
        <w:rPr>
          <w:rFonts w:hint="eastAsia"/>
        </w:rPr>
        <w:t xml:space="preserve">  age int</w:t>
      </w:r>
    </w:p>
    <w:p w:rsidR="00B054C2" w:rsidRPr="00B054C2" w:rsidRDefault="00FA69EC" w:rsidP="001659D5">
      <w:pPr>
        <w:pStyle w:val="af7"/>
      </w:pPr>
      <w:r>
        <w:rPr>
          <w:rFonts w:hint="eastAsia"/>
        </w:rPr>
        <w:t>)</w:t>
      </w:r>
    </w:p>
    <w:p w:rsidR="00B054C2" w:rsidRPr="00B054C2" w:rsidRDefault="00B054C2" w:rsidP="0088093B">
      <w:pPr>
        <w:pStyle w:val="2"/>
      </w:pPr>
      <w:r w:rsidRPr="00B054C2">
        <w:rPr>
          <w:rFonts w:hint="eastAsia"/>
        </w:rPr>
        <w:t>查看一个表结构：</w:t>
      </w:r>
    </w:p>
    <w:p w:rsidR="00B054C2" w:rsidRPr="001659D5" w:rsidRDefault="00B054C2" w:rsidP="00E52388">
      <w:pPr>
        <w:pStyle w:val="a1"/>
        <w:rPr>
          <w:rFonts w:eastAsia="黑体"/>
        </w:rPr>
      </w:pPr>
      <w:r w:rsidRPr="001659D5">
        <w:rPr>
          <w:rFonts w:hint="eastAsia"/>
        </w:rPr>
        <w:t>以</w:t>
      </w:r>
      <w:r w:rsidRPr="001659D5">
        <w:rPr>
          <w:rFonts w:hint="eastAsia"/>
        </w:rPr>
        <w:t>sql</w:t>
      </w:r>
      <w:r w:rsidRPr="001659D5">
        <w:rPr>
          <w:rFonts w:hint="eastAsia"/>
        </w:rPr>
        <w:t>格式返回</w:t>
      </w:r>
    </w:p>
    <w:p w:rsidR="001659D5" w:rsidRPr="001659D5" w:rsidRDefault="004E1D74" w:rsidP="001659D5">
      <w:pPr>
        <w:pStyle w:val="af7"/>
      </w:pPr>
      <w:r>
        <w:t xml:space="preserve">show create table </w:t>
      </w:r>
      <w:r>
        <w:t>表名</w:t>
      </w:r>
      <w:r>
        <w:rPr>
          <w:rFonts w:hint="eastAsia"/>
        </w:rPr>
        <w:t>;</w:t>
      </w:r>
    </w:p>
    <w:p w:rsidR="00B054C2" w:rsidRPr="00B054C2" w:rsidRDefault="00B054C2" w:rsidP="00E52388">
      <w:pPr>
        <w:pStyle w:val="a1"/>
      </w:pPr>
      <w:r w:rsidRPr="00B054C2">
        <w:rPr>
          <w:rFonts w:hint="eastAsia"/>
        </w:rPr>
        <w:t>以表格格式返回</w:t>
      </w:r>
    </w:p>
    <w:p w:rsidR="00B054C2" w:rsidRPr="00B054C2" w:rsidRDefault="004E1D74" w:rsidP="001659D5">
      <w:pPr>
        <w:pStyle w:val="af7"/>
      </w:pPr>
      <w:r>
        <w:t xml:space="preserve">desc </w:t>
      </w:r>
      <w:r>
        <w:t>表名</w:t>
      </w:r>
      <w:r>
        <w:rPr>
          <w:rFonts w:hint="eastAsia"/>
        </w:rPr>
        <w:t>;</w:t>
      </w:r>
    </w:p>
    <w:p w:rsidR="00B054C2" w:rsidRPr="00B054C2" w:rsidRDefault="00B054C2" w:rsidP="0088093B">
      <w:pPr>
        <w:pStyle w:val="2"/>
      </w:pPr>
      <w:r w:rsidRPr="00B054C2">
        <w:rPr>
          <w:rFonts w:hint="eastAsia"/>
        </w:rPr>
        <w:t>删除表</w:t>
      </w:r>
    </w:p>
    <w:p w:rsidR="00B054C2" w:rsidRPr="00E52388" w:rsidRDefault="004E1D74" w:rsidP="001659D5">
      <w:pPr>
        <w:pStyle w:val="af7"/>
        <w:rPr>
          <w:rFonts w:eastAsia="黑体"/>
        </w:rPr>
      </w:pPr>
      <w:r>
        <w:rPr>
          <w:rFonts w:eastAsia="黑体"/>
        </w:rPr>
        <w:t xml:space="preserve">drop table </w:t>
      </w:r>
      <w:r>
        <w:rPr>
          <w:rFonts w:eastAsia="黑体"/>
        </w:rPr>
        <w:t>表名</w:t>
      </w:r>
      <w:r>
        <w:rPr>
          <w:rFonts w:eastAsia="黑体" w:hint="eastAsia"/>
        </w:rPr>
        <w:t>;</w:t>
      </w:r>
    </w:p>
    <w:p w:rsidR="00B054C2" w:rsidRPr="00B054C2" w:rsidRDefault="00B054C2" w:rsidP="0088093B">
      <w:pPr>
        <w:pStyle w:val="2"/>
      </w:pPr>
      <w:r w:rsidRPr="00B054C2">
        <w:rPr>
          <w:rFonts w:hint="eastAsia"/>
        </w:rPr>
        <w:t>管理数据：数据增删改</w:t>
      </w:r>
    </w:p>
    <w:p w:rsidR="00B054C2" w:rsidRPr="00B054C2" w:rsidRDefault="00B054C2" w:rsidP="00B054C2">
      <w:pPr>
        <w:pStyle w:val="a1"/>
        <w:ind w:left="794" w:hanging="397"/>
      </w:pPr>
      <w:r w:rsidRPr="00B054C2">
        <w:rPr>
          <w:rFonts w:hint="eastAsia"/>
        </w:rPr>
        <w:t>插入数据</w:t>
      </w:r>
    </w:p>
    <w:p w:rsidR="00B054C2" w:rsidRPr="00B054C2" w:rsidRDefault="004132FE" w:rsidP="001659D5">
      <w:pPr>
        <w:pStyle w:val="af7"/>
      </w:pPr>
      <w:r>
        <w:t xml:space="preserve">insert into </w:t>
      </w:r>
      <w:r>
        <w:t>表名</w:t>
      </w:r>
      <w:r>
        <w:rPr>
          <w:rFonts w:hint="eastAsia"/>
        </w:rPr>
        <w:t xml:space="preserve"> values (</w:t>
      </w:r>
      <w:r>
        <w:rPr>
          <w:rFonts w:hint="eastAsia"/>
        </w:rPr>
        <w:t>字段列表</w:t>
      </w:r>
      <w:r>
        <w:rPr>
          <w:rFonts w:hint="eastAsia"/>
        </w:rPr>
        <w:t>)</w:t>
      </w:r>
    </w:p>
    <w:p w:rsidR="00B054C2" w:rsidRPr="00B054C2" w:rsidRDefault="00B054C2" w:rsidP="00B054C2">
      <w:pPr>
        <w:pStyle w:val="a1"/>
        <w:ind w:left="794" w:hanging="397"/>
      </w:pPr>
      <w:r w:rsidRPr="00B054C2">
        <w:rPr>
          <w:rFonts w:hint="eastAsia"/>
        </w:rPr>
        <w:t>修改数据</w:t>
      </w:r>
    </w:p>
    <w:p w:rsidR="00B054C2" w:rsidRPr="00B054C2" w:rsidRDefault="004132FE" w:rsidP="001659D5">
      <w:pPr>
        <w:pStyle w:val="af7"/>
      </w:pP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字段名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</w:p>
    <w:p w:rsidR="00B054C2" w:rsidRPr="00B054C2" w:rsidRDefault="00B054C2" w:rsidP="00B054C2">
      <w:pPr>
        <w:pStyle w:val="a1"/>
        <w:ind w:left="794" w:hanging="397"/>
      </w:pPr>
      <w:r w:rsidRPr="00B054C2">
        <w:rPr>
          <w:rFonts w:hint="eastAsia"/>
        </w:rPr>
        <w:t>删除数据</w:t>
      </w:r>
    </w:p>
    <w:p w:rsidR="00B054C2" w:rsidRPr="001659D5" w:rsidRDefault="00B054C2" w:rsidP="00A37177">
      <w:pPr>
        <w:pStyle w:val="a0"/>
        <w:widowControl w:val="0"/>
        <w:numPr>
          <w:ilvl w:val="0"/>
          <w:numId w:val="27"/>
        </w:numPr>
        <w:jc w:val="both"/>
        <w:rPr>
          <w:rFonts w:eastAsia="黑体"/>
          <w:kern w:val="2"/>
        </w:rPr>
      </w:pPr>
      <w:r w:rsidRPr="001659D5">
        <w:rPr>
          <w:rFonts w:hint="eastAsia"/>
          <w:kern w:val="2"/>
        </w:rPr>
        <w:t>删除表中的所有数据</w:t>
      </w:r>
    </w:p>
    <w:p w:rsidR="001659D5" w:rsidRPr="001659D5" w:rsidRDefault="004132FE" w:rsidP="001659D5">
      <w:pPr>
        <w:pStyle w:val="af7"/>
      </w:pPr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</w:p>
    <w:p w:rsidR="00B054C2" w:rsidRPr="00B054C2" w:rsidRDefault="00B054C2" w:rsidP="00B054C2">
      <w:pPr>
        <w:widowControl w:val="0"/>
        <w:ind w:leftChars="100" w:left="210" w:firstLineChars="0" w:firstLine="0"/>
        <w:jc w:val="both"/>
        <w:rPr>
          <w:kern w:val="2"/>
        </w:rPr>
      </w:pPr>
      <w:r w:rsidRPr="00B054C2">
        <w:rPr>
          <w:rFonts w:hint="eastAsia"/>
          <w:kern w:val="2"/>
        </w:rPr>
        <w:t xml:space="preserve">2. </w:t>
      </w:r>
      <w:r w:rsidRPr="00B054C2">
        <w:rPr>
          <w:rFonts w:hint="eastAsia"/>
          <w:kern w:val="2"/>
        </w:rPr>
        <w:t>删除所有数据</w:t>
      </w:r>
    </w:p>
    <w:p w:rsidR="00B054C2" w:rsidRPr="00B054C2" w:rsidRDefault="004132FE" w:rsidP="001659D5">
      <w:pPr>
        <w:pStyle w:val="af7"/>
      </w:pPr>
      <w:r>
        <w:rPr>
          <w:rFonts w:hint="eastAsia"/>
        </w:rPr>
        <w:t xml:space="preserve">truncate </w:t>
      </w:r>
      <w:r>
        <w:rPr>
          <w:rFonts w:hint="eastAsia"/>
        </w:rPr>
        <w:t>表名</w:t>
      </w:r>
    </w:p>
    <w:p w:rsidR="00F84194" w:rsidRDefault="00F84194" w:rsidP="00F84194">
      <w:pPr>
        <w:pStyle w:val="2"/>
      </w:pPr>
      <w:r>
        <w:rPr>
          <w:rFonts w:hint="eastAsia"/>
        </w:rPr>
        <w:t>WHERE子句中经常使用的运算符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696"/>
        <w:gridCol w:w="3119"/>
        <w:gridCol w:w="5245"/>
      </w:tblGrid>
      <w:tr w:rsidR="00F84194" w:rsidTr="00A638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F84194" w:rsidRDefault="00F84194" w:rsidP="00F84194">
            <w:pPr>
              <w:ind w:firstLineChars="0" w:firstLine="0"/>
            </w:pPr>
            <w:r w:rsidRPr="006B7C31">
              <w:rPr>
                <w:rFonts w:hint="eastAsia"/>
              </w:rPr>
              <w:t>运算符类型</w:t>
            </w:r>
          </w:p>
        </w:tc>
        <w:tc>
          <w:tcPr>
            <w:tcW w:w="3119" w:type="dxa"/>
          </w:tcPr>
          <w:p w:rsidR="00F84194" w:rsidRDefault="00F84194" w:rsidP="00F8419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B7C31">
              <w:t>运算符</w:t>
            </w:r>
          </w:p>
        </w:tc>
        <w:tc>
          <w:tcPr>
            <w:tcW w:w="5245" w:type="dxa"/>
          </w:tcPr>
          <w:p w:rsidR="00F84194" w:rsidRDefault="00F84194" w:rsidP="00F8419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F84194" w:rsidTr="00A63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:rsidR="00F84194" w:rsidRDefault="00F84194" w:rsidP="00F84194">
            <w:pPr>
              <w:ind w:firstLineChars="0" w:firstLine="0"/>
            </w:pPr>
            <w:r>
              <w:t>比较运算符</w:t>
            </w:r>
          </w:p>
        </w:tc>
        <w:tc>
          <w:tcPr>
            <w:tcW w:w="3119" w:type="dxa"/>
          </w:tcPr>
          <w:p w:rsidR="00F84194" w:rsidRPr="006B7C31" w:rsidRDefault="004132FE" w:rsidP="00F8419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between…and</w:t>
            </w:r>
          </w:p>
        </w:tc>
        <w:tc>
          <w:tcPr>
            <w:tcW w:w="5245" w:type="dxa"/>
          </w:tcPr>
          <w:p w:rsidR="00F84194" w:rsidRDefault="00F84194" w:rsidP="00F8419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在一个指定的范围之类，包头又包尾</w:t>
            </w:r>
          </w:p>
        </w:tc>
      </w:tr>
      <w:tr w:rsidR="00F84194" w:rsidTr="00A63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F84194" w:rsidRDefault="00F84194" w:rsidP="00F84194">
            <w:pPr>
              <w:ind w:firstLineChars="0" w:firstLine="0"/>
            </w:pPr>
          </w:p>
        </w:tc>
        <w:tc>
          <w:tcPr>
            <w:tcW w:w="3119" w:type="dxa"/>
          </w:tcPr>
          <w:p w:rsidR="00F84194" w:rsidRPr="006B7C31" w:rsidRDefault="004132FE" w:rsidP="00F8419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</w:t>
            </w:r>
          </w:p>
        </w:tc>
        <w:tc>
          <w:tcPr>
            <w:tcW w:w="5245" w:type="dxa"/>
          </w:tcPr>
          <w:p w:rsidR="00F84194" w:rsidRDefault="00F84194" w:rsidP="00F8419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查询集合中的元素，与集合中的元素相等</w:t>
            </w:r>
          </w:p>
        </w:tc>
      </w:tr>
      <w:tr w:rsidR="00F84194" w:rsidTr="00A63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F84194" w:rsidRDefault="00F84194" w:rsidP="00F84194">
            <w:pPr>
              <w:ind w:firstLineChars="0" w:firstLine="0"/>
            </w:pPr>
          </w:p>
        </w:tc>
        <w:tc>
          <w:tcPr>
            <w:tcW w:w="3119" w:type="dxa"/>
          </w:tcPr>
          <w:p w:rsidR="00F84194" w:rsidRPr="006B7C31" w:rsidRDefault="004132FE" w:rsidP="00F8419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like</w:t>
            </w:r>
          </w:p>
        </w:tc>
        <w:tc>
          <w:tcPr>
            <w:tcW w:w="5245" w:type="dxa"/>
          </w:tcPr>
          <w:p w:rsidR="00F84194" w:rsidRDefault="00F84194" w:rsidP="00F8419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模糊查询</w:t>
            </w:r>
          </w:p>
          <w:p w:rsidR="00F84194" w:rsidRDefault="004132FE" w:rsidP="00F8419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_ </w:t>
            </w:r>
            <w:r>
              <w:rPr>
                <w:rFonts w:hint="eastAsia"/>
              </w:rPr>
              <w:t>匹配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</w:p>
          <w:p w:rsidR="004132FE" w:rsidRDefault="004132FE" w:rsidP="00F8419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% </w:t>
            </w:r>
            <w:r>
              <w:rPr>
                <w:rFonts w:hint="eastAsia"/>
              </w:rPr>
              <w:t>匹配多个</w:t>
            </w:r>
          </w:p>
        </w:tc>
      </w:tr>
      <w:tr w:rsidR="00F84194" w:rsidTr="00A63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F84194" w:rsidRDefault="00F84194" w:rsidP="00F84194">
            <w:pPr>
              <w:ind w:firstLineChars="0" w:firstLine="0"/>
            </w:pPr>
          </w:p>
        </w:tc>
        <w:tc>
          <w:tcPr>
            <w:tcW w:w="3119" w:type="dxa"/>
          </w:tcPr>
          <w:p w:rsidR="00F84194" w:rsidRPr="006B7C31" w:rsidRDefault="004132FE" w:rsidP="00F8419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is null</w:t>
            </w:r>
          </w:p>
        </w:tc>
        <w:tc>
          <w:tcPr>
            <w:tcW w:w="5245" w:type="dxa"/>
          </w:tcPr>
          <w:p w:rsidR="00F84194" w:rsidRDefault="00F84194" w:rsidP="00F8419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为空，判断是否为空</w:t>
            </w:r>
          </w:p>
        </w:tc>
      </w:tr>
    </w:tbl>
    <w:p w:rsidR="00C42245" w:rsidRPr="00C42245" w:rsidRDefault="00C42245" w:rsidP="00C01403">
      <w:pPr>
        <w:ind w:firstLineChars="0" w:firstLine="0"/>
        <w:rPr>
          <w:rFonts w:eastAsia="黑体"/>
        </w:rPr>
      </w:pPr>
    </w:p>
    <w:p w:rsidR="00AE1F44" w:rsidRPr="00667EDE" w:rsidRDefault="00C06A56" w:rsidP="00667EDE">
      <w:pPr>
        <w:pStyle w:val="1"/>
      </w:pPr>
      <w:r w:rsidRPr="00667EDE">
        <w:t>学习目标</w:t>
      </w:r>
      <w:bookmarkEnd w:id="1"/>
    </w:p>
    <w:p w:rsidR="00AE1F44" w:rsidRPr="008648EF" w:rsidRDefault="00AE1F44" w:rsidP="00AB434D">
      <w:pPr>
        <w:pStyle w:val="a0"/>
        <w:numPr>
          <w:ilvl w:val="0"/>
          <w:numId w:val="7"/>
        </w:numPr>
        <w:rPr>
          <w:color w:val="FF0000"/>
        </w:rPr>
      </w:pPr>
      <w:r w:rsidRPr="008648EF">
        <w:rPr>
          <w:color w:val="FF0000"/>
        </w:rPr>
        <w:t>能够使用</w:t>
      </w:r>
      <w:r w:rsidRPr="008648EF">
        <w:rPr>
          <w:color w:val="FF0000"/>
        </w:rPr>
        <w:t>SQL</w:t>
      </w:r>
      <w:r w:rsidRPr="008648EF">
        <w:rPr>
          <w:color w:val="FF0000"/>
        </w:rPr>
        <w:t>语句进行排序</w:t>
      </w:r>
    </w:p>
    <w:p w:rsidR="00AE1F44" w:rsidRDefault="00AE1F44" w:rsidP="00AB434D">
      <w:pPr>
        <w:pStyle w:val="a0"/>
        <w:numPr>
          <w:ilvl w:val="0"/>
          <w:numId w:val="7"/>
        </w:numPr>
      </w:pPr>
      <w:r>
        <w:t>能够使用聚合函数</w:t>
      </w:r>
    </w:p>
    <w:p w:rsidR="00AE1F44" w:rsidRDefault="00AE1F44" w:rsidP="00AB434D">
      <w:pPr>
        <w:pStyle w:val="a0"/>
        <w:numPr>
          <w:ilvl w:val="0"/>
          <w:numId w:val="7"/>
        </w:numPr>
      </w:pPr>
      <w:r>
        <w:t>能够使用</w:t>
      </w:r>
      <w:r>
        <w:t>SQL</w:t>
      </w:r>
      <w:r>
        <w:t>语句进行分组查询</w:t>
      </w:r>
    </w:p>
    <w:p w:rsidR="00AE1F44" w:rsidRDefault="00AE1F44" w:rsidP="00AB434D">
      <w:pPr>
        <w:pStyle w:val="a0"/>
        <w:numPr>
          <w:ilvl w:val="0"/>
          <w:numId w:val="7"/>
        </w:numPr>
      </w:pPr>
      <w:r>
        <w:t>能够完成数据的备份和恢复</w:t>
      </w:r>
    </w:p>
    <w:p w:rsidR="00AE1F44" w:rsidRPr="008648EF" w:rsidRDefault="00AE1F44" w:rsidP="00AB434D">
      <w:pPr>
        <w:pStyle w:val="a0"/>
        <w:numPr>
          <w:ilvl w:val="0"/>
          <w:numId w:val="7"/>
        </w:numPr>
        <w:rPr>
          <w:color w:val="FF0000"/>
        </w:rPr>
      </w:pPr>
      <w:r w:rsidRPr="008648EF">
        <w:rPr>
          <w:color w:val="FF0000"/>
        </w:rPr>
        <w:t>能够使用</w:t>
      </w:r>
      <w:r w:rsidRPr="008648EF">
        <w:rPr>
          <w:color w:val="FF0000"/>
        </w:rPr>
        <w:t>SQL</w:t>
      </w:r>
      <w:r w:rsidRPr="008648EF">
        <w:rPr>
          <w:color w:val="FF0000"/>
        </w:rPr>
        <w:t>语句添加主键、外键、唯一、非空约束</w:t>
      </w:r>
    </w:p>
    <w:p w:rsidR="00AE1F44" w:rsidRPr="002252D7" w:rsidRDefault="00AE1F44" w:rsidP="00AB434D">
      <w:pPr>
        <w:pStyle w:val="a0"/>
        <w:numPr>
          <w:ilvl w:val="0"/>
          <w:numId w:val="7"/>
        </w:numPr>
      </w:pPr>
      <w:r>
        <w:t>能够说出多表之间的关系及其建表原则</w:t>
      </w:r>
    </w:p>
    <w:p w:rsidR="002252D7" w:rsidRPr="00CE174A" w:rsidRDefault="002252D7" w:rsidP="00AB434D">
      <w:pPr>
        <w:pStyle w:val="a0"/>
        <w:numPr>
          <w:ilvl w:val="0"/>
          <w:numId w:val="7"/>
        </w:numPr>
      </w:pPr>
      <w:r>
        <w:t>能够理解三大范式</w:t>
      </w:r>
    </w:p>
    <w:p w:rsidR="00AE1F44" w:rsidRPr="00046F1D" w:rsidRDefault="00AE1F44" w:rsidP="00667EDE">
      <w:pPr>
        <w:pStyle w:val="1"/>
      </w:pPr>
      <w:bookmarkStart w:id="2" w:name="header-n37"/>
      <w:r w:rsidRPr="00046F1D">
        <w:t>DQL</w:t>
      </w:r>
      <w:bookmarkEnd w:id="2"/>
      <w:r w:rsidR="000C4081">
        <w:t>查询语句</w:t>
      </w:r>
    </w:p>
    <w:p w:rsidR="00AE1F44" w:rsidRDefault="00AE1F44" w:rsidP="0088093B">
      <w:pPr>
        <w:pStyle w:val="2"/>
      </w:pPr>
      <w:bookmarkStart w:id="3" w:name="header-n178"/>
      <w:r>
        <w:t>排序</w:t>
      </w:r>
      <w:bookmarkEnd w:id="3"/>
    </w:p>
    <w:p w:rsidR="00824F85" w:rsidRPr="00824F85" w:rsidRDefault="00824F85" w:rsidP="00824F85">
      <w:pPr>
        <w:rPr>
          <w:rFonts w:hint="eastAsia"/>
        </w:rPr>
      </w:pPr>
      <w:r>
        <w:t>对指定的一个或多个字段进行排序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E4211" w:rsidTr="00FE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E4211" w:rsidRPr="00FE4211" w:rsidRDefault="00FE4211" w:rsidP="00CA1F61">
            <w:pPr>
              <w:ind w:firstLineChars="0" w:firstLine="0"/>
            </w:pPr>
            <w:r w:rsidRPr="00FE4211">
              <w:t>通过</w:t>
            </w:r>
            <w:r w:rsidRPr="00FE4211">
              <w:t>ORDER BY</w:t>
            </w:r>
            <w:r w:rsidRPr="00FE4211">
              <w:t>子句，可以将查询出的结果进行排序</w:t>
            </w:r>
            <w:r w:rsidRPr="00FE4211">
              <w:t>(</w:t>
            </w:r>
            <w:r w:rsidRPr="00FE4211">
              <w:t>排序只是显示方式，不会影响数据库中数据的顺序</w:t>
            </w:r>
            <w:r w:rsidRPr="00FE4211">
              <w:t>)</w:t>
            </w:r>
          </w:p>
        </w:tc>
      </w:tr>
      <w:tr w:rsidR="00FE4211" w:rsidTr="00FE4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E4211" w:rsidRPr="00FE4211" w:rsidRDefault="00FE4211" w:rsidP="00CA1F61">
            <w:pPr>
              <w:ind w:firstLineChars="0" w:firstLine="0"/>
            </w:pPr>
            <w:r w:rsidRPr="00FE4211">
              <w:t xml:space="preserve">SELECT </w:t>
            </w:r>
            <w:r w:rsidRPr="00FE4211">
              <w:t>字段名</w:t>
            </w:r>
            <w:r w:rsidRPr="00FE4211">
              <w:t xml:space="preserve"> FROM </w:t>
            </w:r>
            <w:r w:rsidRPr="00FE4211">
              <w:t>表名</w:t>
            </w:r>
            <w:r w:rsidRPr="00FE4211">
              <w:t xml:space="preserve"> WHERE </w:t>
            </w:r>
            <w:r w:rsidRPr="00FE4211">
              <w:t>字段</w:t>
            </w:r>
            <w:r w:rsidRPr="00FE4211">
              <w:t>=</w:t>
            </w:r>
            <w:r w:rsidRPr="00FE4211">
              <w:t>值</w:t>
            </w:r>
            <w:r w:rsidRPr="00FE4211">
              <w:t xml:space="preserve"> ORDER BY </w:t>
            </w:r>
            <w:r w:rsidRPr="00FE4211">
              <w:t>字段名</w:t>
            </w:r>
            <w:r w:rsidRPr="00FE4211">
              <w:t xml:space="preserve"> [ASC|DESC];</w:t>
            </w:r>
          </w:p>
        </w:tc>
      </w:tr>
      <w:tr w:rsidR="00FE4211" w:rsidTr="00FE42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E4211" w:rsidRPr="00FE4211" w:rsidRDefault="00FE4211" w:rsidP="00FE4211">
            <w:pPr>
              <w:ind w:firstLineChars="0" w:firstLine="0"/>
            </w:pPr>
            <w:r>
              <w:t xml:space="preserve">ASC: </w:t>
            </w:r>
            <w:r w:rsidR="00276F85">
              <w:t>默认，升序</w:t>
            </w:r>
          </w:p>
        </w:tc>
      </w:tr>
      <w:tr w:rsidR="00FE4211" w:rsidTr="00FE4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E4211" w:rsidRPr="00FE4211" w:rsidRDefault="00FE4211" w:rsidP="00CA1F61">
            <w:pPr>
              <w:ind w:firstLineChars="0" w:firstLine="0"/>
              <w:rPr>
                <w:rFonts w:eastAsia="黑体"/>
              </w:rPr>
            </w:pPr>
            <w:r>
              <w:t xml:space="preserve">DESC: </w:t>
            </w:r>
            <w:r w:rsidR="00276F85">
              <w:t>降序</w:t>
            </w:r>
            <w:r w:rsidR="00276F85">
              <w:rPr>
                <w:rFonts w:hint="eastAsia"/>
              </w:rPr>
              <w:t>排序</w:t>
            </w:r>
          </w:p>
        </w:tc>
      </w:tr>
    </w:tbl>
    <w:p w:rsidR="00CA1F61" w:rsidRDefault="00824F85" w:rsidP="00CA1F61">
      <w:pPr>
        <w:ind w:firstLineChars="0" w:firstLine="0"/>
      </w:pPr>
      <w:r w:rsidRPr="00AC0E02">
        <w:rPr>
          <w:rFonts w:hint="eastAsia"/>
        </w:rPr>
        <w:t>Or</w:t>
      </w:r>
      <w:r w:rsidRPr="00AC0E02">
        <w:t>der by</w:t>
      </w:r>
      <w:r w:rsidRPr="00AC0E02">
        <w:t>出现在</w:t>
      </w:r>
      <w:r w:rsidRPr="00AC0E02">
        <w:rPr>
          <w:rFonts w:hint="eastAsia"/>
        </w:rPr>
        <w:t>select</w:t>
      </w:r>
      <w:r w:rsidRPr="00AC0E02">
        <w:rPr>
          <w:rFonts w:hint="eastAsia"/>
        </w:rPr>
        <w:t>语句的最后面</w:t>
      </w:r>
    </w:p>
    <w:p w:rsidR="009F20D3" w:rsidRDefault="009F20D3" w:rsidP="00CA1F61">
      <w:pPr>
        <w:ind w:firstLineChars="0" w:firstLine="0"/>
      </w:pPr>
    </w:p>
    <w:p w:rsidR="009F20D3" w:rsidRDefault="009F20D3" w:rsidP="00CA1F61">
      <w:pPr>
        <w:ind w:firstLineChars="0" w:firstLine="0"/>
      </w:pPr>
      <w:r>
        <w:t>准备数据</w:t>
      </w:r>
    </w:p>
    <w:p w:rsidR="009F20D3" w:rsidRPr="00AC0E02" w:rsidRDefault="009F20D3" w:rsidP="00CA1F61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A97CF4" wp14:editId="1B2E8F3E">
            <wp:extent cx="5563082" cy="49534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44" w:rsidRPr="00E11D56" w:rsidRDefault="00AE1F44" w:rsidP="00E11D56">
      <w:pPr>
        <w:pStyle w:val="3"/>
      </w:pPr>
      <w:bookmarkStart w:id="4" w:name="header-n184"/>
      <w:r w:rsidRPr="00E11D56">
        <w:t>单列排序</w:t>
      </w:r>
      <w:bookmarkEnd w:id="4"/>
    </w:p>
    <w:p w:rsidR="007F1389" w:rsidRPr="007F1389" w:rsidRDefault="007F1389" w:rsidP="00B054C2">
      <w:pPr>
        <w:pStyle w:val="a1"/>
      </w:pPr>
      <w:r w:rsidRPr="007F1389">
        <w:rPr>
          <w:rFonts w:hint="eastAsia"/>
        </w:rPr>
        <w:t>什么是单列排序：</w:t>
      </w:r>
      <w:r w:rsidR="009F20D3">
        <w:rPr>
          <w:rFonts w:hint="eastAsia"/>
        </w:rPr>
        <w:t>对一列进行排序</w:t>
      </w:r>
    </w:p>
    <w:p w:rsidR="007F1389" w:rsidRPr="007F1389" w:rsidRDefault="007F1389" w:rsidP="007F1389">
      <w:pPr>
        <w:rPr>
          <w:rFonts w:eastAsia="黑体"/>
        </w:rPr>
      </w:pPr>
    </w:p>
    <w:p w:rsidR="00AE1F44" w:rsidRDefault="004F22C2" w:rsidP="004F22C2">
      <w:pPr>
        <w:pStyle w:val="af7"/>
      </w:pPr>
      <w:r>
        <w:rPr>
          <w:rFonts w:eastAsia="黑体" w:hint="eastAsia"/>
        </w:rPr>
        <w:lastRenderedPageBreak/>
        <w:t>-</w:t>
      </w:r>
      <w:r>
        <w:rPr>
          <w:rFonts w:eastAsia="黑体"/>
        </w:rPr>
        <w:t xml:space="preserve">- </w:t>
      </w:r>
      <w:r w:rsidR="00AE1F44">
        <w:t>查询所有数据</w:t>
      </w:r>
      <w:r w:rsidR="00AE1F44">
        <w:t>,</w:t>
      </w:r>
      <w:r w:rsidR="00AE1F44">
        <w:t>使用年龄降序排序</w:t>
      </w:r>
    </w:p>
    <w:p w:rsidR="00AE1F44" w:rsidRDefault="009F20D3" w:rsidP="002503AE">
      <w:pPr>
        <w:pStyle w:val="af7"/>
      </w:pPr>
      <w:r w:rsidRPr="009F20D3">
        <w:t>select * from student3 order by age desc;</w:t>
      </w:r>
    </w:p>
    <w:p w:rsidR="009F20D3" w:rsidRPr="009F20D3" w:rsidRDefault="009F20D3" w:rsidP="009F20D3">
      <w:pPr>
        <w:rPr>
          <w:rFonts w:hint="eastAsia"/>
        </w:rPr>
      </w:pPr>
      <w:r>
        <w:rPr>
          <w:noProof/>
        </w:rPr>
        <w:drawing>
          <wp:inline distT="0" distB="0" distL="0" distR="0" wp14:anchorId="6B58281F" wp14:editId="41CE221F">
            <wp:extent cx="5524500" cy="2266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44" w:rsidRDefault="00AE1F44" w:rsidP="00E11D56">
      <w:pPr>
        <w:pStyle w:val="3"/>
      </w:pPr>
      <w:bookmarkStart w:id="5" w:name="header-n196"/>
      <w:r>
        <w:t>组合排序</w:t>
      </w:r>
      <w:bookmarkEnd w:id="5"/>
    </w:p>
    <w:p w:rsidR="003C73BC" w:rsidRDefault="003C73BC" w:rsidP="00B054C2">
      <w:pPr>
        <w:pStyle w:val="a1"/>
        <w:rPr>
          <w:rFonts w:eastAsia="黑体"/>
        </w:rPr>
      </w:pPr>
      <w:r>
        <w:t>什么是</w:t>
      </w:r>
      <w:r w:rsidR="00AE1F44">
        <w:t>组合排序</w:t>
      </w:r>
      <w:r>
        <w:rPr>
          <w:rFonts w:eastAsia="黑体" w:hint="eastAsia"/>
        </w:rPr>
        <w:t>?</w:t>
      </w:r>
    </w:p>
    <w:p w:rsidR="003C73BC" w:rsidRPr="0019515E" w:rsidRDefault="009F20D3" w:rsidP="003C73BC">
      <w:r w:rsidRPr="0019515E">
        <w:t>同时对多列进行排序，先按第</w:t>
      </w:r>
      <w:r w:rsidRPr="0019515E">
        <w:rPr>
          <w:rFonts w:hint="eastAsia"/>
        </w:rPr>
        <w:t>1</w:t>
      </w:r>
      <w:r w:rsidRPr="0019515E">
        <w:rPr>
          <w:rFonts w:hint="eastAsia"/>
        </w:rPr>
        <w:t>列排序，如果第</w:t>
      </w:r>
      <w:r w:rsidRPr="0019515E">
        <w:rPr>
          <w:rFonts w:hint="eastAsia"/>
        </w:rPr>
        <w:t>1</w:t>
      </w:r>
      <w:r w:rsidRPr="0019515E">
        <w:rPr>
          <w:rFonts w:hint="eastAsia"/>
        </w:rPr>
        <w:t>列数据相同，则按第</w:t>
      </w:r>
      <w:r w:rsidRPr="0019515E">
        <w:rPr>
          <w:rFonts w:hint="eastAsia"/>
        </w:rPr>
        <w:t>2</w:t>
      </w:r>
      <w:r w:rsidRPr="0019515E">
        <w:rPr>
          <w:rFonts w:hint="eastAsia"/>
        </w:rPr>
        <w:t>列排序，依次类推。</w:t>
      </w:r>
      <w:r w:rsidR="0019515E">
        <w:rPr>
          <w:rFonts w:hint="eastAsia"/>
        </w:rPr>
        <w:t>每个字段既可以使用</w:t>
      </w:r>
      <w:r w:rsidR="0019515E">
        <w:rPr>
          <w:rFonts w:hint="eastAsia"/>
        </w:rPr>
        <w:t>asc</w:t>
      </w:r>
      <w:r w:rsidR="0019515E">
        <w:rPr>
          <w:rFonts w:hint="eastAsia"/>
        </w:rPr>
        <w:t>，也可以使用</w:t>
      </w:r>
      <w:r w:rsidR="0019515E">
        <w:rPr>
          <w:rFonts w:hint="eastAsia"/>
        </w:rPr>
        <w:t>de</w:t>
      </w:r>
      <w:r w:rsidR="0019515E">
        <w:t>sc</w:t>
      </w:r>
      <w:r w:rsidR="0019515E">
        <w:t>。</w:t>
      </w:r>
    </w:p>
    <w:p w:rsidR="0052466A" w:rsidRDefault="0052466A" w:rsidP="0052466A">
      <w:r>
        <w:t>组合排序的语法：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73BC" w:rsidTr="003C73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3C73BC" w:rsidRPr="003C73BC" w:rsidRDefault="003C73BC" w:rsidP="003C73BC">
            <w:pPr>
              <w:ind w:firstLineChars="0" w:firstLine="0"/>
              <w:rPr>
                <w:sz w:val="20"/>
              </w:rPr>
            </w:pPr>
            <w:r w:rsidRPr="003C73BC">
              <w:rPr>
                <w:sz w:val="20"/>
              </w:rPr>
              <w:t xml:space="preserve">SELECT </w:t>
            </w:r>
            <w:r w:rsidRPr="003C73BC">
              <w:rPr>
                <w:sz w:val="20"/>
              </w:rPr>
              <w:t>字段名</w:t>
            </w:r>
            <w:r w:rsidRPr="003C73BC">
              <w:rPr>
                <w:sz w:val="20"/>
              </w:rPr>
              <w:t xml:space="preserve"> FROM </w:t>
            </w:r>
            <w:r w:rsidRPr="003C73BC">
              <w:rPr>
                <w:sz w:val="20"/>
              </w:rPr>
              <w:t>表名</w:t>
            </w:r>
            <w:r w:rsidRPr="003C73BC">
              <w:rPr>
                <w:sz w:val="20"/>
              </w:rPr>
              <w:t xml:space="preserve"> WHERE </w:t>
            </w:r>
            <w:r w:rsidRPr="003C73BC">
              <w:rPr>
                <w:sz w:val="20"/>
              </w:rPr>
              <w:t>字段</w:t>
            </w:r>
            <w:r w:rsidRPr="003C73BC">
              <w:rPr>
                <w:sz w:val="20"/>
              </w:rPr>
              <w:t>=</w:t>
            </w:r>
            <w:r w:rsidRPr="003C73BC">
              <w:rPr>
                <w:sz w:val="20"/>
              </w:rPr>
              <w:t>值</w:t>
            </w:r>
            <w:r w:rsidRPr="003C73BC">
              <w:rPr>
                <w:sz w:val="20"/>
              </w:rPr>
              <w:t xml:space="preserve"> ORDER BY </w:t>
            </w:r>
            <w:r w:rsidRPr="003C73BC">
              <w:rPr>
                <w:sz w:val="20"/>
              </w:rPr>
              <w:t>字段名</w:t>
            </w:r>
            <w:r w:rsidRPr="003C73BC">
              <w:rPr>
                <w:sz w:val="20"/>
              </w:rPr>
              <w:t xml:space="preserve">1 [ASC|DESC], </w:t>
            </w:r>
            <w:r w:rsidRPr="003C73BC">
              <w:rPr>
                <w:sz w:val="20"/>
              </w:rPr>
              <w:t>字段名</w:t>
            </w:r>
            <w:r w:rsidRPr="003C73BC">
              <w:rPr>
                <w:sz w:val="20"/>
              </w:rPr>
              <w:t>2 [ASC|DESC];</w:t>
            </w:r>
          </w:p>
        </w:tc>
      </w:tr>
    </w:tbl>
    <w:p w:rsidR="003C73BC" w:rsidRPr="003C73BC" w:rsidRDefault="003C73BC" w:rsidP="003C73BC">
      <w:pPr>
        <w:ind w:firstLineChars="0" w:firstLine="0"/>
        <w:rPr>
          <w:rFonts w:eastAsia="黑体"/>
        </w:rPr>
      </w:pPr>
    </w:p>
    <w:p w:rsidR="00AE1F44" w:rsidRDefault="00EB3022" w:rsidP="00EB3022">
      <w:pPr>
        <w:pStyle w:val="af7"/>
      </w:pPr>
      <w:r>
        <w:rPr>
          <w:rFonts w:eastAsia="黑体" w:hint="eastAsia"/>
        </w:rPr>
        <w:t xml:space="preserve">-- </w:t>
      </w:r>
      <w:r w:rsidR="00AE1F44">
        <w:t>查询所有数据</w:t>
      </w:r>
      <w:r w:rsidR="00AE1F44">
        <w:t>,</w:t>
      </w:r>
      <w:r w:rsidR="00AE1F44">
        <w:t>在年龄降序排序的基础上，如果年龄相同再以数学成绩降序排序</w:t>
      </w:r>
    </w:p>
    <w:p w:rsidR="00AE1F44" w:rsidRPr="0081471C" w:rsidRDefault="0019515E" w:rsidP="0081471C">
      <w:pPr>
        <w:pStyle w:val="af7"/>
      </w:pPr>
      <w:r w:rsidRPr="0019515E">
        <w:t>select * from student3 order by age desc, math desc;</w:t>
      </w:r>
    </w:p>
    <w:p w:rsidR="00AE1F44" w:rsidRPr="0052466A" w:rsidRDefault="00AE1F44" w:rsidP="0052466A"/>
    <w:p w:rsidR="00AE1F44" w:rsidRDefault="00AE1F44" w:rsidP="0088093B">
      <w:pPr>
        <w:pStyle w:val="2"/>
      </w:pPr>
      <w:bookmarkStart w:id="6" w:name="header-n210"/>
      <w:r>
        <w:t>聚合函数</w:t>
      </w:r>
      <w:bookmarkEnd w:id="6"/>
    </w:p>
    <w:p w:rsidR="00AE1F44" w:rsidRDefault="00AE1F44" w:rsidP="00B74883">
      <w:pPr>
        <w:rPr>
          <w:rFonts w:eastAsia="黑体"/>
        </w:rPr>
      </w:pPr>
      <w:r w:rsidRPr="00B74883">
        <w:t>之前我们做的查询都是横向查询，它们都是根据条件一行一行的进行判断，而使用聚合函数</w:t>
      </w:r>
      <w:r w:rsidR="00EB7C12">
        <w:t>查询是</w:t>
      </w:r>
      <w:r w:rsidR="00EB7C12" w:rsidRPr="00E832B8">
        <w:rPr>
          <w:color w:val="FF0000"/>
        </w:rPr>
        <w:t>纵向</w:t>
      </w:r>
      <w:r w:rsidR="00EB7C12">
        <w:t>查询，它是对一列的值进行计算，然后返回一个结果值。</w:t>
      </w:r>
      <w:r w:rsidRPr="00E832B8">
        <w:rPr>
          <w:color w:val="FF0000"/>
        </w:rPr>
        <w:t>聚合函数会忽略空值</w:t>
      </w:r>
      <w:r w:rsidR="00B74883" w:rsidRPr="00B74883">
        <w:rPr>
          <w:rFonts w:hint="eastAsia"/>
        </w:rPr>
        <w:t>。</w:t>
      </w:r>
    </w:p>
    <w:p w:rsidR="00B74883" w:rsidRPr="00B74883" w:rsidRDefault="00B74883" w:rsidP="00E11D56">
      <w:pPr>
        <w:pStyle w:val="3"/>
      </w:pPr>
      <w:r>
        <w:rPr>
          <w:rFonts w:hint="eastAsia"/>
        </w:rPr>
        <w:t>五个聚合函数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980"/>
        <w:gridCol w:w="6379"/>
      </w:tblGrid>
      <w:tr w:rsidR="00B74883" w:rsidTr="00E062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74883" w:rsidRDefault="00B74883" w:rsidP="00B74883">
            <w:pPr>
              <w:ind w:firstLineChars="0" w:firstLine="0"/>
            </w:pP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中的聚合函数</w:t>
            </w:r>
          </w:p>
        </w:tc>
        <w:tc>
          <w:tcPr>
            <w:tcW w:w="6379" w:type="dxa"/>
          </w:tcPr>
          <w:p w:rsidR="00B74883" w:rsidRDefault="00B74883" w:rsidP="00B74883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作用</w:t>
            </w:r>
          </w:p>
        </w:tc>
      </w:tr>
      <w:tr w:rsidR="00B74883" w:rsidRPr="00E06234" w:rsidTr="00E06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74883" w:rsidRPr="00E06234" w:rsidRDefault="00E06234" w:rsidP="00B74883">
            <w:pPr>
              <w:ind w:firstLineChars="0" w:firstLine="0"/>
            </w:pPr>
            <w:r w:rsidRPr="00E06234">
              <w:t>count(</w:t>
            </w:r>
            <w:r w:rsidRPr="00E06234">
              <w:t>字段名</w:t>
            </w:r>
            <w:r w:rsidRPr="00E06234">
              <w:rPr>
                <w:rFonts w:hint="eastAsia"/>
              </w:rPr>
              <w:t>)</w:t>
            </w:r>
          </w:p>
        </w:tc>
        <w:tc>
          <w:tcPr>
            <w:tcW w:w="6379" w:type="dxa"/>
          </w:tcPr>
          <w:p w:rsidR="00B74883" w:rsidRPr="00E06234" w:rsidRDefault="00E06234" w:rsidP="00B74883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6234">
              <w:t>统计指定列</w:t>
            </w:r>
            <w:r w:rsidRPr="0008160F">
              <w:rPr>
                <w:color w:val="FF0000"/>
              </w:rPr>
              <w:t>记录数</w:t>
            </w:r>
            <w:r w:rsidRPr="00E06234">
              <w:t>，记录为</w:t>
            </w:r>
            <w:r w:rsidRPr="00E06234">
              <w:t>NULL</w:t>
            </w:r>
            <w:r w:rsidRPr="00E06234">
              <w:t>的不统计</w:t>
            </w:r>
          </w:p>
        </w:tc>
      </w:tr>
      <w:tr w:rsidR="00B74883" w:rsidRPr="00E06234" w:rsidTr="00E062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74883" w:rsidRPr="00E06234" w:rsidRDefault="00E06234" w:rsidP="00B74883">
            <w:pPr>
              <w:ind w:firstLineChars="0" w:firstLine="0"/>
            </w:pPr>
            <w:r w:rsidRPr="00E06234">
              <w:t>sum(</w:t>
            </w:r>
            <w:r w:rsidRPr="00E06234">
              <w:t>字段名</w:t>
            </w:r>
            <w:r w:rsidRPr="00E06234">
              <w:rPr>
                <w:rFonts w:hint="eastAsia"/>
              </w:rPr>
              <w:t>)</w:t>
            </w:r>
          </w:p>
        </w:tc>
        <w:tc>
          <w:tcPr>
            <w:tcW w:w="6379" w:type="dxa"/>
          </w:tcPr>
          <w:p w:rsidR="00B74883" w:rsidRPr="00E06234" w:rsidRDefault="00E06234" w:rsidP="00B74883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6234">
              <w:t>计算指定列的</w:t>
            </w:r>
            <w:r w:rsidRPr="0008160F">
              <w:rPr>
                <w:color w:val="FF0000"/>
              </w:rPr>
              <w:t>数值和</w:t>
            </w:r>
            <w:r w:rsidRPr="00E06234">
              <w:t>，如果不是数值类型，那么计算结果为</w:t>
            </w:r>
            <w:r w:rsidRPr="00E06234">
              <w:t>0</w:t>
            </w:r>
          </w:p>
        </w:tc>
      </w:tr>
      <w:tr w:rsidR="00B74883" w:rsidRPr="00E06234" w:rsidTr="00E06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74883" w:rsidRPr="00E06234" w:rsidRDefault="00E06234" w:rsidP="00B74883">
            <w:pPr>
              <w:ind w:firstLineChars="0" w:firstLine="0"/>
            </w:pPr>
            <w:r w:rsidRPr="00E06234">
              <w:t>max(</w:t>
            </w:r>
            <w:r w:rsidRPr="00E06234">
              <w:t>字段名</w:t>
            </w:r>
            <w:r w:rsidRPr="00E06234">
              <w:rPr>
                <w:rFonts w:hint="eastAsia"/>
              </w:rPr>
              <w:t>)</w:t>
            </w:r>
          </w:p>
        </w:tc>
        <w:tc>
          <w:tcPr>
            <w:tcW w:w="6379" w:type="dxa"/>
          </w:tcPr>
          <w:p w:rsidR="00B74883" w:rsidRPr="00E06234" w:rsidRDefault="00E06234" w:rsidP="00B74883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6234">
              <w:t>计算指定列的</w:t>
            </w:r>
            <w:r w:rsidRPr="0008160F">
              <w:rPr>
                <w:color w:val="FF0000"/>
              </w:rPr>
              <w:t>最大值</w:t>
            </w:r>
          </w:p>
        </w:tc>
      </w:tr>
      <w:tr w:rsidR="00B74883" w:rsidRPr="00E06234" w:rsidTr="00E062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74883" w:rsidRPr="00E06234" w:rsidRDefault="00E06234" w:rsidP="00B74883">
            <w:pPr>
              <w:ind w:firstLineChars="0" w:firstLine="0"/>
            </w:pPr>
            <w:r w:rsidRPr="00E06234">
              <w:t>min(</w:t>
            </w:r>
            <w:r w:rsidRPr="00E06234">
              <w:t>字段名</w:t>
            </w:r>
            <w:r w:rsidRPr="00E06234">
              <w:rPr>
                <w:rFonts w:hint="eastAsia"/>
              </w:rPr>
              <w:t>)</w:t>
            </w:r>
          </w:p>
        </w:tc>
        <w:tc>
          <w:tcPr>
            <w:tcW w:w="6379" w:type="dxa"/>
          </w:tcPr>
          <w:p w:rsidR="00B74883" w:rsidRPr="00E06234" w:rsidRDefault="00E06234" w:rsidP="00B74883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6234">
              <w:t>计算指定列的</w:t>
            </w:r>
            <w:r w:rsidRPr="0008160F">
              <w:rPr>
                <w:color w:val="FF0000"/>
              </w:rPr>
              <w:t>最小值</w:t>
            </w:r>
          </w:p>
        </w:tc>
      </w:tr>
      <w:tr w:rsidR="00B74883" w:rsidRPr="00E06234" w:rsidTr="00E06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74883" w:rsidRPr="00E06234" w:rsidRDefault="00E06234" w:rsidP="00B74883">
            <w:pPr>
              <w:ind w:firstLineChars="0" w:firstLine="0"/>
            </w:pPr>
            <w:r w:rsidRPr="00E06234">
              <w:t>avg(</w:t>
            </w:r>
            <w:r w:rsidRPr="00E06234">
              <w:t>字段名</w:t>
            </w:r>
            <w:r w:rsidRPr="00E06234">
              <w:rPr>
                <w:rFonts w:hint="eastAsia"/>
              </w:rPr>
              <w:t>)</w:t>
            </w:r>
          </w:p>
        </w:tc>
        <w:tc>
          <w:tcPr>
            <w:tcW w:w="6379" w:type="dxa"/>
          </w:tcPr>
          <w:p w:rsidR="00B74883" w:rsidRPr="00E06234" w:rsidRDefault="00E06234" w:rsidP="00B74883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6234">
              <w:t>计算指定列的</w:t>
            </w:r>
            <w:r w:rsidRPr="0008160F">
              <w:rPr>
                <w:color w:val="FF0000"/>
              </w:rPr>
              <w:t>平均值</w:t>
            </w:r>
            <w:r w:rsidRPr="00E06234">
              <w:t>，如果不是数值类型，那么计算结果为</w:t>
            </w:r>
            <w:r w:rsidRPr="00E06234">
              <w:t>0</w:t>
            </w:r>
          </w:p>
        </w:tc>
      </w:tr>
    </w:tbl>
    <w:p w:rsidR="00AE1F44" w:rsidRDefault="00B74883" w:rsidP="00E11D56">
      <w:pPr>
        <w:pStyle w:val="3"/>
      </w:pPr>
      <w:r>
        <w:rPr>
          <w:rFonts w:hint="eastAsia"/>
        </w:rPr>
        <w:t>语法：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74883" w:rsidRPr="00B74883" w:rsidTr="00B74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B74883" w:rsidRPr="00B74883" w:rsidRDefault="00B74883" w:rsidP="00B74883">
            <w:pPr>
              <w:ind w:firstLineChars="0" w:firstLine="0"/>
            </w:pPr>
            <w:r w:rsidRPr="00B74883">
              <w:t xml:space="preserve">SELECT </w:t>
            </w:r>
            <w:r w:rsidRPr="00B74883">
              <w:t>聚合函数</w:t>
            </w:r>
            <w:r w:rsidRPr="00B74883">
              <w:rPr>
                <w:rFonts w:hint="eastAsia"/>
              </w:rPr>
              <w:t>(</w:t>
            </w:r>
            <w:r w:rsidRPr="00B74883">
              <w:rPr>
                <w:rFonts w:hint="eastAsia"/>
              </w:rPr>
              <w:t>列名</w:t>
            </w:r>
            <w:r w:rsidRPr="00B74883">
              <w:rPr>
                <w:rFonts w:hint="eastAsia"/>
              </w:rPr>
              <w:t>)</w:t>
            </w:r>
            <w:r w:rsidRPr="00B74883">
              <w:t xml:space="preserve"> FROM </w:t>
            </w:r>
            <w:r w:rsidRPr="00B74883">
              <w:t>表名</w:t>
            </w:r>
            <w:r w:rsidRPr="00B74883">
              <w:t>;</w:t>
            </w:r>
          </w:p>
        </w:tc>
      </w:tr>
    </w:tbl>
    <w:p w:rsidR="00AE1F44" w:rsidRDefault="00A33C2A" w:rsidP="00A33C2A">
      <w:pPr>
        <w:pStyle w:val="af7"/>
      </w:pPr>
      <w:r>
        <w:rPr>
          <w:rFonts w:eastAsia="黑体" w:hint="eastAsia"/>
        </w:rPr>
        <w:t xml:space="preserve">-- </w:t>
      </w:r>
      <w:r w:rsidR="00AE1F44">
        <w:t>查询学生总数</w:t>
      </w:r>
    </w:p>
    <w:p w:rsidR="0008160F" w:rsidRDefault="0008160F" w:rsidP="0008160F">
      <w:pPr>
        <w:pStyle w:val="af7"/>
      </w:pPr>
      <w:r>
        <w:t>select count(id) from student3;</w:t>
      </w:r>
    </w:p>
    <w:p w:rsidR="0008160F" w:rsidRDefault="0008160F" w:rsidP="0008160F">
      <w:pPr>
        <w:pStyle w:val="af7"/>
      </w:pPr>
    </w:p>
    <w:p w:rsidR="0008160F" w:rsidRDefault="0008160F" w:rsidP="0008160F">
      <w:pPr>
        <w:pStyle w:val="af7"/>
      </w:pPr>
      <w:r>
        <w:t>select count(english) from student3;</w:t>
      </w:r>
    </w:p>
    <w:p w:rsidR="0008160F" w:rsidRDefault="0008160F" w:rsidP="0008160F">
      <w:pPr>
        <w:pStyle w:val="af7"/>
      </w:pPr>
    </w:p>
    <w:p w:rsidR="00AE1F44" w:rsidRPr="00142411" w:rsidRDefault="0008160F" w:rsidP="0008160F">
      <w:pPr>
        <w:pStyle w:val="af7"/>
      </w:pPr>
      <w:r>
        <w:t>select count(*) from student3;</w:t>
      </w:r>
    </w:p>
    <w:p w:rsidR="002B7729" w:rsidRDefault="00AE1F44" w:rsidP="002C1D7B">
      <w:pPr>
        <w:rPr>
          <w:rFonts w:eastAsia="黑体"/>
        </w:rPr>
      </w:pPr>
      <w:r w:rsidRPr="002C1D7B">
        <w:lastRenderedPageBreak/>
        <w:t>我们发现对于</w:t>
      </w:r>
      <w:r w:rsidRPr="002C1D7B">
        <w:t>NULL</w:t>
      </w:r>
      <w:r w:rsidRPr="002C1D7B">
        <w:t>的记录不会统计</w:t>
      </w:r>
      <w:r w:rsidR="002C1D7B" w:rsidRPr="002C1D7B">
        <w:rPr>
          <w:rFonts w:hint="eastAsia"/>
        </w:rPr>
        <w:t>，建议如果统计个数则不要使用有可能为</w:t>
      </w:r>
      <w:r w:rsidR="002C1D7B" w:rsidRPr="002C1D7B">
        <w:rPr>
          <w:rFonts w:hint="eastAsia"/>
        </w:rPr>
        <w:t>null</w:t>
      </w:r>
      <w:r w:rsidR="002C1D7B" w:rsidRPr="002C1D7B">
        <w:rPr>
          <w:rFonts w:hint="eastAsia"/>
        </w:rPr>
        <w:t>的列，但如果需要把</w:t>
      </w:r>
      <w:r w:rsidR="002C1D7B" w:rsidRPr="002C1D7B">
        <w:rPr>
          <w:rFonts w:hint="eastAsia"/>
        </w:rPr>
        <w:t>NULL</w:t>
      </w:r>
      <w:r w:rsidR="002C1D7B" w:rsidRPr="002C1D7B">
        <w:rPr>
          <w:rFonts w:hint="eastAsia"/>
        </w:rPr>
        <w:t>也统计进去呢？</w:t>
      </w:r>
    </w:p>
    <w:p w:rsidR="001D4A7A" w:rsidRPr="001D4A7A" w:rsidRDefault="001D4A7A" w:rsidP="002C1D7B">
      <w:pPr>
        <w:rPr>
          <w:rFonts w:eastAsia="黑体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830"/>
        <w:gridCol w:w="7626"/>
      </w:tblGrid>
      <w:tr w:rsidR="001D4A7A" w:rsidRPr="001D4A7A" w:rsidTr="00FB7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D4A7A" w:rsidRDefault="001D4A7A" w:rsidP="001D4A7A">
            <w:pPr>
              <w:ind w:firstLineChars="0" w:firstLine="0"/>
            </w:pPr>
            <w:r w:rsidRPr="001D4A7A">
              <w:rPr>
                <w:rFonts w:hint="eastAsia"/>
              </w:rPr>
              <w:t>IFNULL(</w:t>
            </w:r>
            <w:r w:rsidRPr="001D4A7A">
              <w:rPr>
                <w:rFonts w:hint="eastAsia"/>
              </w:rPr>
              <w:t>列名，默认值</w:t>
            </w:r>
            <w:r w:rsidRPr="001D4A7A">
              <w:rPr>
                <w:rFonts w:hint="eastAsia"/>
              </w:rPr>
              <w:t>)</w:t>
            </w:r>
            <w:r w:rsidR="0008160F">
              <w:t xml:space="preserve"> </w:t>
            </w:r>
          </w:p>
          <w:p w:rsidR="0008160F" w:rsidRPr="001D4A7A" w:rsidRDefault="0008160F" w:rsidP="001D4A7A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7626" w:type="dxa"/>
          </w:tcPr>
          <w:p w:rsidR="0008160F" w:rsidRDefault="0008160F" w:rsidP="0008160F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参数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指定表中的某一列</w:t>
            </w:r>
          </w:p>
          <w:p w:rsidR="001D4A7A" w:rsidRPr="001D4A7A" w:rsidRDefault="0008160F" w:rsidP="0008160F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参数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如果这一列有值，返回这列的值。</w:t>
            </w:r>
            <w:r>
              <w:rPr>
                <w:rFonts w:hint="eastAsia"/>
              </w:rPr>
              <w:t>如果这一列为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，就使用这个默认值</w:t>
            </w:r>
          </w:p>
        </w:tc>
      </w:tr>
    </w:tbl>
    <w:p w:rsidR="002C1D7B" w:rsidRPr="002C1D7B" w:rsidRDefault="002C1D7B" w:rsidP="001D4A7A">
      <w:pPr>
        <w:ind w:firstLineChars="0" w:firstLine="0"/>
        <w:rPr>
          <w:rFonts w:eastAsia="黑体"/>
        </w:rPr>
      </w:pPr>
    </w:p>
    <w:p w:rsidR="002C1D7B" w:rsidRPr="002C1D7B" w:rsidRDefault="00A33C2A" w:rsidP="00A33C2A">
      <w:pPr>
        <w:pStyle w:val="af7"/>
      </w:pPr>
      <w:r>
        <w:rPr>
          <w:rFonts w:eastAsia="黑体" w:hint="eastAsia"/>
        </w:rPr>
        <w:t xml:space="preserve">-- </w:t>
      </w:r>
      <w:r w:rsidR="002C1D7B">
        <w:t>查询</w:t>
      </w:r>
      <w:r w:rsidR="002C1D7B">
        <w:rPr>
          <w:rFonts w:hint="eastAsia"/>
        </w:rPr>
        <w:t>english</w:t>
      </w:r>
      <w:r w:rsidR="002C1D7B">
        <w:rPr>
          <w:rFonts w:hint="eastAsia"/>
        </w:rPr>
        <w:t>字段，如果为</w:t>
      </w:r>
      <w:r w:rsidR="002C1D7B">
        <w:rPr>
          <w:rFonts w:hint="eastAsia"/>
        </w:rPr>
        <w:t>null</w:t>
      </w:r>
      <w:r w:rsidR="002C1D7B">
        <w:rPr>
          <w:rFonts w:hint="eastAsia"/>
        </w:rPr>
        <w:t>，则使用</w:t>
      </w:r>
      <w:r w:rsidR="002C1D7B">
        <w:rPr>
          <w:rFonts w:hint="eastAsia"/>
        </w:rPr>
        <w:t>0</w:t>
      </w:r>
      <w:r w:rsidR="002C1D7B">
        <w:rPr>
          <w:rFonts w:hint="eastAsia"/>
        </w:rPr>
        <w:t>代替</w:t>
      </w:r>
    </w:p>
    <w:p w:rsidR="002C1D7B" w:rsidRPr="002C1D7B" w:rsidRDefault="0008160F" w:rsidP="002C1D7B">
      <w:pPr>
        <w:pStyle w:val="af7"/>
      </w:pPr>
      <w:r w:rsidRPr="0008160F">
        <w:t>select count(ifnull(english,0)) from student3;</w:t>
      </w:r>
    </w:p>
    <w:p w:rsidR="00AE1F44" w:rsidRDefault="00AE1F44" w:rsidP="00802ACD">
      <w:pPr>
        <w:ind w:firstLineChars="0"/>
      </w:pPr>
      <w:r>
        <w:t>我们可以利用</w:t>
      </w:r>
      <w:r>
        <w:t>IFNULL()</w:t>
      </w:r>
      <w:r>
        <w:t>函数，如果记录为</w:t>
      </w:r>
      <w:r>
        <w:t>NULL</w:t>
      </w:r>
      <w:r>
        <w:t>，给个默认值，这样统计的数据就不会遗漏</w:t>
      </w:r>
    </w:p>
    <w:p w:rsidR="00FB776E" w:rsidRPr="00FB776E" w:rsidRDefault="00FB776E" w:rsidP="00FB776E">
      <w:pPr>
        <w:pStyle w:val="af7"/>
        <w:rPr>
          <w:rFonts w:eastAsia="黑体" w:hint="eastAsia"/>
        </w:rPr>
      </w:pPr>
      <w:r w:rsidRPr="00FB776E">
        <w:rPr>
          <w:rFonts w:eastAsia="黑体" w:hint="eastAsia"/>
        </w:rPr>
        <w:t xml:space="preserve">-- </w:t>
      </w:r>
      <w:r w:rsidRPr="00FB776E">
        <w:rPr>
          <w:rFonts w:eastAsia="黑体" w:hint="eastAsia"/>
        </w:rPr>
        <w:t>查询年龄大于</w:t>
      </w:r>
      <w:r w:rsidRPr="00FB776E">
        <w:rPr>
          <w:rFonts w:eastAsia="黑体" w:hint="eastAsia"/>
        </w:rPr>
        <w:t>40</w:t>
      </w:r>
      <w:r w:rsidRPr="00FB776E">
        <w:rPr>
          <w:rFonts w:eastAsia="黑体" w:hint="eastAsia"/>
        </w:rPr>
        <w:t>的总数</w:t>
      </w:r>
    </w:p>
    <w:p w:rsidR="00FB776E" w:rsidRPr="00FB776E" w:rsidRDefault="00FB776E" w:rsidP="00FB776E">
      <w:pPr>
        <w:pStyle w:val="af7"/>
        <w:rPr>
          <w:rFonts w:eastAsia="黑体"/>
        </w:rPr>
      </w:pPr>
      <w:r w:rsidRPr="00FB776E">
        <w:rPr>
          <w:rFonts w:eastAsia="黑体"/>
        </w:rPr>
        <w:t>select * from student3 where age &gt; 40;</w:t>
      </w:r>
    </w:p>
    <w:p w:rsidR="00FB776E" w:rsidRPr="00FB776E" w:rsidRDefault="00FB776E" w:rsidP="00FB776E">
      <w:pPr>
        <w:pStyle w:val="af7"/>
        <w:rPr>
          <w:rFonts w:eastAsia="黑体"/>
        </w:rPr>
      </w:pPr>
      <w:r w:rsidRPr="00FB776E">
        <w:rPr>
          <w:rFonts w:eastAsia="黑体"/>
        </w:rPr>
        <w:t>select count(*) from student3 where age &gt; 40;</w:t>
      </w:r>
    </w:p>
    <w:p w:rsidR="00FB776E" w:rsidRPr="00FB776E" w:rsidRDefault="00FB776E" w:rsidP="00FB776E">
      <w:pPr>
        <w:pStyle w:val="af7"/>
        <w:rPr>
          <w:rFonts w:eastAsia="黑体"/>
        </w:rPr>
      </w:pPr>
    </w:p>
    <w:p w:rsidR="00FB776E" w:rsidRPr="00FB776E" w:rsidRDefault="00FB776E" w:rsidP="00FB776E">
      <w:pPr>
        <w:pStyle w:val="af7"/>
        <w:rPr>
          <w:rFonts w:eastAsia="黑体" w:hint="eastAsia"/>
        </w:rPr>
      </w:pPr>
      <w:r w:rsidRPr="00FB776E">
        <w:rPr>
          <w:rFonts w:eastAsia="黑体" w:hint="eastAsia"/>
        </w:rPr>
        <w:t xml:space="preserve">-- </w:t>
      </w:r>
      <w:r w:rsidRPr="00FB776E">
        <w:rPr>
          <w:rFonts w:eastAsia="黑体" w:hint="eastAsia"/>
        </w:rPr>
        <w:t>查询数学成绩总分</w:t>
      </w:r>
    </w:p>
    <w:p w:rsidR="00FB776E" w:rsidRPr="00FB776E" w:rsidRDefault="00FB776E" w:rsidP="00FB776E">
      <w:pPr>
        <w:pStyle w:val="af7"/>
        <w:rPr>
          <w:rFonts w:eastAsia="黑体"/>
        </w:rPr>
      </w:pPr>
      <w:r w:rsidRPr="00FB776E">
        <w:rPr>
          <w:rFonts w:eastAsia="黑体"/>
        </w:rPr>
        <w:t>select sum(math) from student3;</w:t>
      </w:r>
    </w:p>
    <w:p w:rsidR="00FB776E" w:rsidRPr="00FB776E" w:rsidRDefault="00FB776E" w:rsidP="00FB776E">
      <w:pPr>
        <w:pStyle w:val="af7"/>
        <w:rPr>
          <w:rFonts w:eastAsia="黑体"/>
        </w:rPr>
      </w:pPr>
    </w:p>
    <w:p w:rsidR="00FB776E" w:rsidRPr="00FB776E" w:rsidRDefault="00FB776E" w:rsidP="00FB776E">
      <w:pPr>
        <w:pStyle w:val="af7"/>
        <w:rPr>
          <w:rFonts w:eastAsia="黑体" w:hint="eastAsia"/>
        </w:rPr>
      </w:pPr>
      <w:r w:rsidRPr="00FB776E">
        <w:rPr>
          <w:rFonts w:eastAsia="黑体" w:hint="eastAsia"/>
        </w:rPr>
        <w:t xml:space="preserve">-- </w:t>
      </w:r>
      <w:r w:rsidRPr="00FB776E">
        <w:rPr>
          <w:rFonts w:eastAsia="黑体" w:hint="eastAsia"/>
        </w:rPr>
        <w:t>查询数学成绩平均分</w:t>
      </w:r>
    </w:p>
    <w:p w:rsidR="00FB776E" w:rsidRPr="00FB776E" w:rsidRDefault="00FB776E" w:rsidP="00FB776E">
      <w:pPr>
        <w:pStyle w:val="af7"/>
        <w:rPr>
          <w:rFonts w:eastAsia="黑体"/>
        </w:rPr>
      </w:pPr>
      <w:r w:rsidRPr="00FB776E">
        <w:rPr>
          <w:rFonts w:eastAsia="黑体"/>
        </w:rPr>
        <w:t>select avg(math) from student3;</w:t>
      </w:r>
    </w:p>
    <w:p w:rsidR="00FB776E" w:rsidRPr="00FB776E" w:rsidRDefault="00FB776E" w:rsidP="00FB776E">
      <w:pPr>
        <w:pStyle w:val="af7"/>
        <w:rPr>
          <w:rFonts w:eastAsia="黑体"/>
        </w:rPr>
      </w:pPr>
    </w:p>
    <w:p w:rsidR="00FB776E" w:rsidRPr="00FB776E" w:rsidRDefault="00FB776E" w:rsidP="00FB776E">
      <w:pPr>
        <w:pStyle w:val="af7"/>
        <w:rPr>
          <w:rFonts w:eastAsia="黑体" w:hint="eastAsia"/>
        </w:rPr>
      </w:pPr>
      <w:r w:rsidRPr="00FB776E">
        <w:rPr>
          <w:rFonts w:eastAsia="黑体" w:hint="eastAsia"/>
        </w:rPr>
        <w:t xml:space="preserve">-- </w:t>
      </w:r>
      <w:r w:rsidRPr="00FB776E">
        <w:rPr>
          <w:rFonts w:eastAsia="黑体" w:hint="eastAsia"/>
        </w:rPr>
        <w:t>查询数学成绩最高分</w:t>
      </w:r>
    </w:p>
    <w:p w:rsidR="00FB776E" w:rsidRPr="00FB776E" w:rsidRDefault="00FB776E" w:rsidP="00FB776E">
      <w:pPr>
        <w:pStyle w:val="af7"/>
        <w:rPr>
          <w:rFonts w:eastAsia="黑体"/>
        </w:rPr>
      </w:pPr>
      <w:r w:rsidRPr="00FB776E">
        <w:rPr>
          <w:rFonts w:eastAsia="黑体"/>
        </w:rPr>
        <w:t>select max(math) from student3;</w:t>
      </w:r>
    </w:p>
    <w:p w:rsidR="00FB776E" w:rsidRPr="00FB776E" w:rsidRDefault="00FB776E" w:rsidP="00FB776E">
      <w:pPr>
        <w:pStyle w:val="af7"/>
        <w:rPr>
          <w:rFonts w:eastAsia="黑体"/>
        </w:rPr>
      </w:pPr>
    </w:p>
    <w:p w:rsidR="00FB776E" w:rsidRPr="00FB776E" w:rsidRDefault="00FB776E" w:rsidP="00FB776E">
      <w:pPr>
        <w:pStyle w:val="af7"/>
        <w:rPr>
          <w:rFonts w:eastAsia="黑体" w:hint="eastAsia"/>
        </w:rPr>
      </w:pPr>
      <w:r w:rsidRPr="00FB776E">
        <w:rPr>
          <w:rFonts w:eastAsia="黑体" w:hint="eastAsia"/>
        </w:rPr>
        <w:t xml:space="preserve">-- </w:t>
      </w:r>
      <w:r w:rsidRPr="00FB776E">
        <w:rPr>
          <w:rFonts w:eastAsia="黑体" w:hint="eastAsia"/>
        </w:rPr>
        <w:t>查询数学成绩最低分</w:t>
      </w:r>
    </w:p>
    <w:p w:rsidR="00AE1F44" w:rsidRPr="00F216F1" w:rsidRDefault="00FB776E" w:rsidP="00FB776E">
      <w:pPr>
        <w:pStyle w:val="af7"/>
      </w:pPr>
      <w:r w:rsidRPr="00FB776E">
        <w:rPr>
          <w:rFonts w:eastAsia="黑体"/>
        </w:rPr>
        <w:t>select min(math) from student3;</w:t>
      </w:r>
    </w:p>
    <w:p w:rsidR="00AE1F44" w:rsidRDefault="00AE1F44" w:rsidP="0088093B">
      <w:pPr>
        <w:pStyle w:val="2"/>
      </w:pPr>
      <w:bookmarkStart w:id="7" w:name="header-n278"/>
      <w:r>
        <w:t>分组</w:t>
      </w:r>
      <w:bookmarkEnd w:id="7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73554" w:rsidTr="00C735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73554" w:rsidRPr="00C73554" w:rsidRDefault="00C73554" w:rsidP="00C73554">
            <w:pPr>
              <w:ind w:firstLineChars="0" w:firstLine="0"/>
            </w:pPr>
            <w:r w:rsidRPr="00C73554">
              <w:t>分组查询是指使用</w:t>
            </w:r>
            <w:r w:rsidRPr="00C73554">
              <w:t xml:space="preserve"> GROUP BY</w:t>
            </w:r>
            <w:r w:rsidRPr="00C73554">
              <w:t>语句对查询信息进行分组，相同数据作为一组</w:t>
            </w:r>
          </w:p>
        </w:tc>
      </w:tr>
      <w:tr w:rsidR="00C73554" w:rsidTr="00C73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73554" w:rsidRPr="00C73554" w:rsidRDefault="00C73554" w:rsidP="00C73554">
            <w:pPr>
              <w:ind w:firstLineChars="0" w:firstLine="0"/>
            </w:pPr>
            <w:r w:rsidRPr="00C73554">
              <w:t xml:space="preserve">SELECT </w:t>
            </w:r>
            <w:r w:rsidRPr="00C73554">
              <w:t>字段</w:t>
            </w:r>
            <w:r w:rsidRPr="00C73554">
              <w:t>1,</w:t>
            </w:r>
            <w:r w:rsidRPr="00C73554">
              <w:t>字段</w:t>
            </w:r>
            <w:r w:rsidRPr="00C73554">
              <w:t xml:space="preserve">2... FROM </w:t>
            </w:r>
            <w:r w:rsidRPr="00C73554">
              <w:t>表名</w:t>
            </w:r>
            <w:r w:rsidRPr="00C73554">
              <w:t xml:space="preserve"> GROUP BY </w:t>
            </w:r>
            <w:r w:rsidRPr="00C73554">
              <w:t>分组字段</w:t>
            </w:r>
            <w:r w:rsidRPr="00C73554">
              <w:t xml:space="preserve"> [HAVING </w:t>
            </w:r>
            <w:r w:rsidRPr="00C73554">
              <w:t>条件</w:t>
            </w:r>
            <w:r w:rsidRPr="00C73554">
              <w:t>];</w:t>
            </w:r>
          </w:p>
        </w:tc>
      </w:tr>
    </w:tbl>
    <w:p w:rsidR="00C73554" w:rsidRDefault="00AE1F44" w:rsidP="00B054C2">
      <w:pPr>
        <w:pStyle w:val="a1"/>
        <w:rPr>
          <w:rFonts w:eastAsia="黑体"/>
        </w:rPr>
      </w:pPr>
      <w:r>
        <w:t>GROUP BY</w:t>
      </w:r>
      <w:r>
        <w:t>怎么分组的？</w:t>
      </w:r>
    </w:p>
    <w:p w:rsidR="00AE1F44" w:rsidRPr="00C73554" w:rsidRDefault="00AE1F44" w:rsidP="00034EED">
      <w:pPr>
        <w:ind w:firstLineChars="0"/>
      </w:pPr>
      <w:r w:rsidRPr="00C73554">
        <w:t>将分组字段结果中相同内容作为一组</w:t>
      </w:r>
      <w:r w:rsidR="00C73554" w:rsidRPr="00C73554">
        <w:t>，如按性别将学生分成</w:t>
      </w:r>
      <w:r w:rsidR="00C73554" w:rsidRPr="00C73554">
        <w:rPr>
          <w:rFonts w:hint="eastAsia"/>
        </w:rPr>
        <w:t>2</w:t>
      </w:r>
      <w:r w:rsidR="00C73554" w:rsidRPr="00C73554">
        <w:rPr>
          <w:rFonts w:hint="eastAsia"/>
        </w:rPr>
        <w:t>组。</w:t>
      </w:r>
    </w:p>
    <w:p w:rsidR="00AE1F44" w:rsidRDefault="00AE1F44" w:rsidP="00C73554">
      <w:pPr>
        <w:ind w:firstLineChars="0" w:firstLine="0"/>
      </w:pPr>
      <w:r>
        <w:rPr>
          <w:noProof/>
        </w:rPr>
        <w:drawing>
          <wp:inline distT="0" distB="0" distL="0" distR="0" wp14:anchorId="0B373400" wp14:editId="5FD29B72">
            <wp:extent cx="6785431" cy="2286000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分组0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448" cy="229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F44" w:rsidRPr="009B49FE" w:rsidRDefault="00AE1F44" w:rsidP="009B49FE">
      <w:r w:rsidRPr="009B49FE">
        <w:t>GROUP BY</w:t>
      </w:r>
      <w:r w:rsidRPr="009B49FE">
        <w:t>将分组字段结果中相同内容作为一组，并且返回每组的第一条数据，所以单独分组没什么用处。</w:t>
      </w:r>
      <w:r w:rsidRPr="002C026E">
        <w:rPr>
          <w:color w:val="FF0000"/>
        </w:rPr>
        <w:t>分组的目的就是为了统计</w:t>
      </w:r>
      <w:r w:rsidRPr="009B49FE">
        <w:t>，</w:t>
      </w:r>
      <w:r w:rsidRPr="002C026E">
        <w:rPr>
          <w:color w:val="FF0000"/>
        </w:rPr>
        <w:t>一般分组会跟聚合函数一起使用。</w:t>
      </w:r>
    </w:p>
    <w:p w:rsidR="002C026E" w:rsidRPr="002C026E" w:rsidRDefault="002C026E" w:rsidP="002C026E">
      <w:pPr>
        <w:pStyle w:val="af7"/>
        <w:rPr>
          <w:rFonts w:eastAsia="黑体" w:hint="eastAsia"/>
        </w:rPr>
      </w:pPr>
      <w:r w:rsidRPr="002C026E">
        <w:rPr>
          <w:rFonts w:eastAsia="黑体" w:hint="eastAsia"/>
        </w:rPr>
        <w:t xml:space="preserve">-- </w:t>
      </w:r>
      <w:r w:rsidRPr="002C026E">
        <w:rPr>
          <w:rFonts w:eastAsia="黑体" w:hint="eastAsia"/>
        </w:rPr>
        <w:t>按性别进行分组，求男生和女生数学的总成绩</w:t>
      </w:r>
    </w:p>
    <w:p w:rsidR="009B49FE" w:rsidRPr="009B49FE" w:rsidRDefault="002C026E" w:rsidP="009B49FE">
      <w:pPr>
        <w:pStyle w:val="af7"/>
      </w:pPr>
      <w:r w:rsidRPr="002C026E">
        <w:rPr>
          <w:rFonts w:eastAsia="黑体"/>
        </w:rPr>
        <w:lastRenderedPageBreak/>
        <w:t>select sex,sum(math) from student3 group by sex;</w:t>
      </w:r>
      <w:r w:rsidR="00AE1F44" w:rsidRPr="00FD6F94">
        <w:t xml:space="preserve"> </w:t>
      </w:r>
    </w:p>
    <w:p w:rsidR="009B49FE" w:rsidRDefault="00AE1F44" w:rsidP="00B054C2">
      <w:pPr>
        <w:pStyle w:val="a1"/>
        <w:rPr>
          <w:rFonts w:eastAsia="黑体"/>
        </w:rPr>
      </w:pPr>
      <w:r>
        <w:t>效果如下：</w:t>
      </w:r>
    </w:p>
    <w:p w:rsidR="00AE1F44" w:rsidRDefault="00AE1F44" w:rsidP="0006404E">
      <w:r>
        <w:t xml:space="preserve"> </w:t>
      </w:r>
      <w:r>
        <w:rPr>
          <w:noProof/>
        </w:rPr>
        <w:drawing>
          <wp:inline distT="0" distB="0" distL="0" distR="0" wp14:anchorId="2DA24E24" wp14:editId="469C79DE">
            <wp:extent cx="1457325" cy="504825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分组0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F44" w:rsidRDefault="00AE1F44" w:rsidP="0006404E">
      <w:r>
        <w:t>实际上是将每组的</w:t>
      </w:r>
      <w:r>
        <w:t>math</w:t>
      </w:r>
      <w:r>
        <w:t>进行求和</w:t>
      </w:r>
      <w:r>
        <w:t>,</w:t>
      </w:r>
      <w:r>
        <w:t>返回每组统计的结果</w:t>
      </w:r>
      <w:r>
        <w:t xml:space="preserve"> </w:t>
      </w:r>
      <w:r>
        <w:rPr>
          <w:noProof/>
        </w:rPr>
        <w:drawing>
          <wp:inline distT="0" distB="0" distL="0" distR="0" wp14:anchorId="7BFC1BBA" wp14:editId="11C0A5DC">
            <wp:extent cx="6701234" cy="2243137"/>
            <wp:effectExtent l="0" t="0" r="4445" b="508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分组0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245" cy="225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F44" w:rsidRDefault="00D32890" w:rsidP="00D32890">
      <w:pPr>
        <w:pStyle w:val="a"/>
      </w:pPr>
      <w:r>
        <w:t>注意</w:t>
      </w:r>
      <w:r w:rsidR="00AE1F44">
        <w:t>：当我们使用某个字段分组</w:t>
      </w:r>
      <w:r w:rsidR="00AE1F44">
        <w:t>,</w:t>
      </w:r>
      <w:r w:rsidR="00AE1F44">
        <w:t>在查询的时候也需要将这个字段查询出来</w:t>
      </w:r>
      <w:r w:rsidR="00AE1F44">
        <w:t>,</w:t>
      </w:r>
      <w:r w:rsidR="00AE1F44">
        <w:t>否则看不到数据属于哪组的</w:t>
      </w:r>
    </w:p>
    <w:p w:rsidR="00AE1F44" w:rsidRDefault="00AE1F44" w:rsidP="00B054C2">
      <w:pPr>
        <w:pStyle w:val="a1"/>
      </w:pPr>
      <w:r>
        <w:t>查询男女各多少人</w:t>
      </w:r>
    </w:p>
    <w:p w:rsidR="00D32890" w:rsidRDefault="00AE1F44" w:rsidP="00A37177">
      <w:pPr>
        <w:pStyle w:val="a0"/>
        <w:numPr>
          <w:ilvl w:val="0"/>
          <w:numId w:val="11"/>
        </w:numPr>
      </w:pPr>
      <w:r w:rsidRPr="00D32890">
        <w:t>查询所有数据</w:t>
      </w:r>
      <w:r w:rsidRPr="00D32890">
        <w:t>,</w:t>
      </w:r>
      <w:r w:rsidRPr="00D32890">
        <w:t>按性别分组。</w:t>
      </w:r>
      <w:r w:rsidRPr="00D32890">
        <w:t xml:space="preserve"> </w:t>
      </w:r>
    </w:p>
    <w:p w:rsidR="00D32890" w:rsidRPr="00D32890" w:rsidRDefault="00AE1F44" w:rsidP="00A37177">
      <w:pPr>
        <w:pStyle w:val="a0"/>
        <w:numPr>
          <w:ilvl w:val="0"/>
          <w:numId w:val="11"/>
        </w:numPr>
        <w:rPr>
          <w:rFonts w:eastAsia="黑体"/>
        </w:rPr>
      </w:pPr>
      <w:r w:rsidRPr="00D32890">
        <w:t>统计每组人数</w:t>
      </w:r>
    </w:p>
    <w:p w:rsidR="00AE1F44" w:rsidRPr="00105E8D" w:rsidRDefault="002C026E" w:rsidP="00105E8D">
      <w:pPr>
        <w:pStyle w:val="af7"/>
      </w:pPr>
      <w:r w:rsidRPr="002C026E">
        <w:t>select count(*), sex from student3 group by sex;</w:t>
      </w:r>
    </w:p>
    <w:p w:rsidR="00AE1F44" w:rsidRDefault="00AE1F44" w:rsidP="00105E8D">
      <w:pPr>
        <w:ind w:firstLineChars="0" w:firstLine="0"/>
      </w:pPr>
      <w:r>
        <w:rPr>
          <w:noProof/>
        </w:rPr>
        <w:drawing>
          <wp:inline distT="0" distB="0" distL="0" distR="0" wp14:anchorId="26A7A2FE" wp14:editId="0824BB59">
            <wp:extent cx="6729021" cy="1578768"/>
            <wp:effectExtent l="0" t="0" r="0" b="254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分组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021" cy="158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F44" w:rsidRDefault="00AE1F44" w:rsidP="00B054C2">
      <w:pPr>
        <w:pStyle w:val="a1"/>
      </w:pPr>
      <w:r>
        <w:t>查询年龄大于</w:t>
      </w:r>
      <w:r>
        <w:t>25</w:t>
      </w:r>
      <w:r>
        <w:t>岁的人</w:t>
      </w:r>
      <w:r>
        <w:t>,</w:t>
      </w:r>
      <w:r>
        <w:t>按性别分组</w:t>
      </w:r>
      <w:r>
        <w:t>,</w:t>
      </w:r>
      <w:r>
        <w:t>统计每组的人数</w:t>
      </w:r>
    </w:p>
    <w:p w:rsidR="00E9344F" w:rsidRPr="00E9344F" w:rsidRDefault="00AE1F44" w:rsidP="00A37177">
      <w:pPr>
        <w:pStyle w:val="a0"/>
        <w:numPr>
          <w:ilvl w:val="0"/>
          <w:numId w:val="12"/>
        </w:numPr>
      </w:pPr>
      <w:r w:rsidRPr="00E9344F">
        <w:t>先过滤掉年龄小于</w:t>
      </w:r>
      <w:r w:rsidRPr="00E9344F">
        <w:t>25</w:t>
      </w:r>
      <w:r w:rsidRPr="00E9344F">
        <w:t>岁的人。</w:t>
      </w:r>
    </w:p>
    <w:p w:rsidR="00E9344F" w:rsidRPr="00E9344F" w:rsidRDefault="00AE1F44" w:rsidP="00A37177">
      <w:pPr>
        <w:pStyle w:val="a0"/>
        <w:numPr>
          <w:ilvl w:val="0"/>
          <w:numId w:val="12"/>
        </w:numPr>
      </w:pPr>
      <w:r w:rsidRPr="00E9344F">
        <w:t>再分组。</w:t>
      </w:r>
    </w:p>
    <w:p w:rsidR="00E9344F" w:rsidRPr="00E9344F" w:rsidRDefault="00AE1F44" w:rsidP="00A37177">
      <w:pPr>
        <w:pStyle w:val="a0"/>
        <w:numPr>
          <w:ilvl w:val="0"/>
          <w:numId w:val="12"/>
        </w:numPr>
      </w:pPr>
      <w:r w:rsidRPr="00E9344F">
        <w:t>最后统计每组的人数</w:t>
      </w:r>
    </w:p>
    <w:p w:rsidR="00B5068D" w:rsidRDefault="00B5068D" w:rsidP="00B5068D">
      <w:pPr>
        <w:pStyle w:val="af7"/>
      </w:pPr>
      <w:r>
        <w:t xml:space="preserve">--  </w:t>
      </w:r>
      <w:r>
        <w:rPr>
          <w:rFonts w:hint="eastAsia"/>
        </w:rPr>
        <w:t>查询年龄大于</w:t>
      </w:r>
      <w:r>
        <w:t>25</w:t>
      </w:r>
      <w:r>
        <w:rPr>
          <w:rFonts w:hint="eastAsia"/>
        </w:rPr>
        <w:t>岁的人</w:t>
      </w:r>
      <w:r>
        <w:t>,</w:t>
      </w:r>
      <w:r>
        <w:rPr>
          <w:rFonts w:hint="eastAsia"/>
        </w:rPr>
        <w:t>按性别分组</w:t>
      </w:r>
      <w:r>
        <w:t>,</w:t>
      </w:r>
      <w:r>
        <w:rPr>
          <w:rFonts w:hint="eastAsia"/>
        </w:rPr>
        <w:t>统计每组的人数</w:t>
      </w:r>
    </w:p>
    <w:p w:rsidR="00B5068D" w:rsidRDefault="00B5068D" w:rsidP="00B5068D">
      <w:pPr>
        <w:pStyle w:val="af7"/>
      </w:pPr>
      <w:r>
        <w:t>select * from student3 where age &gt; 25;</w:t>
      </w:r>
    </w:p>
    <w:p w:rsidR="00B5068D" w:rsidRDefault="00B5068D" w:rsidP="00B5068D">
      <w:pPr>
        <w:pStyle w:val="af7"/>
      </w:pPr>
    </w:p>
    <w:p w:rsidR="00AE1F44" w:rsidRPr="00E9344F" w:rsidRDefault="00B5068D" w:rsidP="00B5068D">
      <w:pPr>
        <w:pStyle w:val="af7"/>
      </w:pPr>
      <w:r>
        <w:t>select count(*) ,sex from student3 where age &gt; 25 group by sex;</w:t>
      </w:r>
    </w:p>
    <w:p w:rsidR="00AE1F44" w:rsidRDefault="00AE1F44" w:rsidP="00157CD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4340D58" wp14:editId="5BF08B6F">
            <wp:extent cx="6701054" cy="2516187"/>
            <wp:effectExtent l="0" t="0" r="508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分组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7849"/>
                    <a:stretch/>
                  </pic:blipFill>
                  <pic:spPr bwMode="auto">
                    <a:xfrm>
                      <a:off x="0" y="0"/>
                      <a:ext cx="6729476" cy="252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F44" w:rsidRDefault="00AE1F44" w:rsidP="00202C45">
      <w:pPr>
        <w:pStyle w:val="ImageCaption"/>
      </w:pPr>
    </w:p>
    <w:p w:rsidR="00F57CB2" w:rsidRDefault="00AE1F44" w:rsidP="00B054C2">
      <w:pPr>
        <w:pStyle w:val="a1"/>
      </w:pPr>
      <w:r>
        <w:t>查询年龄大于</w:t>
      </w:r>
      <w:r>
        <w:t>25</w:t>
      </w:r>
      <w:r>
        <w:t>岁的人</w:t>
      </w:r>
      <w:r w:rsidR="00F57CB2">
        <w:t>，</w:t>
      </w:r>
      <w:r>
        <w:t>按性别分组</w:t>
      </w:r>
      <w:r w:rsidR="00F57CB2">
        <w:t>，</w:t>
      </w:r>
      <w:r>
        <w:t>统计每组的人数</w:t>
      </w:r>
      <w:r w:rsidR="00F57CB2">
        <w:t>，</w:t>
      </w:r>
      <w:r w:rsidRPr="00903B1D">
        <w:rPr>
          <w:color w:val="FF0000"/>
        </w:rPr>
        <w:t>并只显示性别人数大于</w:t>
      </w:r>
      <w:r w:rsidRPr="00903B1D">
        <w:rPr>
          <w:color w:val="FF0000"/>
        </w:rPr>
        <w:t>2</w:t>
      </w:r>
      <w:r w:rsidRPr="00903B1D">
        <w:rPr>
          <w:color w:val="FF0000"/>
        </w:rPr>
        <w:t>的数据</w:t>
      </w:r>
      <w:r w:rsidR="00F57CB2">
        <w:br/>
      </w:r>
      <w:r w:rsidR="00F57CB2">
        <w:t>以下代码是否正确？</w:t>
      </w:r>
    </w:p>
    <w:p w:rsidR="00AE1F44" w:rsidRPr="00F57CB2" w:rsidRDefault="00AE1F44" w:rsidP="00F57CB2">
      <w:pPr>
        <w:pStyle w:val="af7"/>
      </w:pPr>
      <w:r w:rsidRPr="00F57CB2">
        <w:t>SELECT sex, COUNT(*) FROM student3 WHERE age &gt; 25 GROUP BY sex WHERE COUNT(*) &gt;2;</w:t>
      </w:r>
    </w:p>
    <w:p w:rsidR="00F57CB2" w:rsidRPr="00F57CB2" w:rsidRDefault="00F57CB2" w:rsidP="00B054C2">
      <w:pPr>
        <w:pStyle w:val="a1"/>
      </w:pPr>
      <w:r>
        <w:t>正确</w:t>
      </w:r>
      <w:r w:rsidRPr="00F57CB2">
        <w:t>写法：</w:t>
      </w:r>
    </w:p>
    <w:p w:rsidR="00F57CB2" w:rsidRPr="00F57CB2" w:rsidRDefault="00903B1D" w:rsidP="00F57CB2">
      <w:pPr>
        <w:pStyle w:val="af7"/>
      </w:pPr>
      <w:r w:rsidRPr="00903B1D">
        <w:t>SELECT sex, COUNT(*) FROM student3 WHERE age &gt; 25 GROUP BY sex having COUNT(*) &gt;2;</w:t>
      </w:r>
    </w:p>
    <w:p w:rsidR="00AE1F44" w:rsidRPr="006456E3" w:rsidRDefault="00AE1F44" w:rsidP="006456E3">
      <w:r w:rsidRPr="006456E3">
        <w:t>只有分组后人数大于</w:t>
      </w:r>
      <w:r w:rsidRPr="006456E3">
        <w:t>2</w:t>
      </w:r>
      <w:r w:rsidRPr="006456E3">
        <w:t>的</w:t>
      </w:r>
      <w:r w:rsidRPr="006456E3">
        <w:t>`</w:t>
      </w:r>
      <w:r w:rsidRPr="006456E3">
        <w:t>男</w:t>
      </w:r>
      <w:r w:rsidRPr="006456E3">
        <w:t>`</w:t>
      </w:r>
      <w:r w:rsidRPr="006456E3">
        <w:t>这组数据显示出来</w:t>
      </w:r>
    </w:p>
    <w:p w:rsidR="00AE1F44" w:rsidRDefault="00AE1F44" w:rsidP="006456E3">
      <w:pPr>
        <w:ind w:firstLineChars="0" w:firstLine="0"/>
      </w:pPr>
      <w:r>
        <w:rPr>
          <w:noProof/>
        </w:rPr>
        <w:drawing>
          <wp:inline distT="0" distB="0" distL="0" distR="0" wp14:anchorId="36221072" wp14:editId="53DDA733">
            <wp:extent cx="6700271" cy="3011170"/>
            <wp:effectExtent l="0" t="0" r="5715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分组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14589"/>
                    <a:stretch/>
                  </pic:blipFill>
                  <pic:spPr bwMode="auto">
                    <a:xfrm>
                      <a:off x="0" y="0"/>
                      <a:ext cx="6717032" cy="301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F44" w:rsidRDefault="00AE1F44" w:rsidP="00202C45">
      <w:pPr>
        <w:pStyle w:val="ImageCaption"/>
      </w:pPr>
    </w:p>
    <w:p w:rsidR="00AE1F44" w:rsidRDefault="00AE1F44" w:rsidP="00E11D56">
      <w:pPr>
        <w:pStyle w:val="3"/>
      </w:pPr>
      <w:r>
        <w:t>having与where的区别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3"/>
        <w:gridCol w:w="9043"/>
      </w:tblGrid>
      <w:tr w:rsidR="00E4539E" w:rsidTr="004923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4539E" w:rsidRDefault="00E4539E" w:rsidP="00E4539E">
            <w:pPr>
              <w:ind w:firstLineChars="13" w:firstLine="27"/>
            </w:pPr>
            <w:r>
              <w:rPr>
                <w:rFonts w:hint="eastAsia"/>
              </w:rPr>
              <w:t>子名</w:t>
            </w:r>
          </w:p>
        </w:tc>
        <w:tc>
          <w:tcPr>
            <w:tcW w:w="9043" w:type="dxa"/>
          </w:tcPr>
          <w:p w:rsidR="00E4539E" w:rsidRDefault="00E4539E" w:rsidP="00E4539E">
            <w:pPr>
              <w:ind w:firstLineChars="13" w:firstLine="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作用</w:t>
            </w:r>
          </w:p>
        </w:tc>
      </w:tr>
      <w:tr w:rsidR="00E4539E" w:rsidTr="004923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4539E" w:rsidRDefault="00E4539E" w:rsidP="00E4539E">
            <w:pPr>
              <w:ind w:firstLineChars="13" w:firstLine="27"/>
            </w:pPr>
            <w:r w:rsidRPr="003D75AC">
              <w:rPr>
                <w:rFonts w:hint="eastAsia"/>
              </w:rPr>
              <w:t xml:space="preserve">where </w:t>
            </w:r>
            <w:r w:rsidRPr="003D75AC">
              <w:rPr>
                <w:rFonts w:hint="eastAsia"/>
              </w:rPr>
              <w:t>子句</w:t>
            </w:r>
          </w:p>
        </w:tc>
        <w:tc>
          <w:tcPr>
            <w:tcW w:w="9043" w:type="dxa"/>
          </w:tcPr>
          <w:p w:rsidR="00E4539E" w:rsidRPr="00E86145" w:rsidRDefault="00E4539E" w:rsidP="00A37177">
            <w:pPr>
              <w:pStyle w:val="a0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黑体"/>
              </w:rPr>
            </w:pPr>
            <w:r w:rsidRPr="003D75AC">
              <w:rPr>
                <w:rFonts w:hint="eastAsia"/>
              </w:rPr>
              <w:t>对查询结果进行分组前，将不符合</w:t>
            </w:r>
            <w:r w:rsidRPr="003D75AC">
              <w:rPr>
                <w:rFonts w:hint="eastAsia"/>
              </w:rPr>
              <w:t>where</w:t>
            </w:r>
            <w:r w:rsidR="00E86145">
              <w:rPr>
                <w:rFonts w:hint="eastAsia"/>
              </w:rPr>
              <w:t>条件的行去掉，即在分组之前过滤数据</w:t>
            </w:r>
            <w:r>
              <w:rPr>
                <w:rFonts w:hint="eastAsia"/>
              </w:rPr>
              <w:t>，</w:t>
            </w:r>
            <w:r w:rsidRPr="001A5FE7">
              <w:rPr>
                <w:rFonts w:hint="eastAsia"/>
                <w:color w:val="FF0000"/>
              </w:rPr>
              <w:t>即先过滤再分组。</w:t>
            </w:r>
          </w:p>
          <w:p w:rsidR="00E4539E" w:rsidRPr="00E86145" w:rsidRDefault="00E4539E" w:rsidP="00A37177">
            <w:pPr>
              <w:pStyle w:val="a0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黑体"/>
              </w:rPr>
            </w:pPr>
            <w:r>
              <w:t>where</w:t>
            </w:r>
            <w:r>
              <w:t>后面</w:t>
            </w:r>
            <w:r w:rsidRPr="001A5FE7">
              <w:rPr>
                <w:color w:val="FF0000"/>
              </w:rPr>
              <w:t>不可以</w:t>
            </w:r>
            <w:r>
              <w:t>使用聚合函数</w:t>
            </w:r>
          </w:p>
        </w:tc>
      </w:tr>
      <w:tr w:rsidR="00E4539E" w:rsidTr="004923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4539E" w:rsidRDefault="00E4539E" w:rsidP="00E4539E">
            <w:pPr>
              <w:ind w:firstLineChars="13" w:firstLine="27"/>
            </w:pPr>
            <w:r>
              <w:rPr>
                <w:rFonts w:hint="eastAsia"/>
              </w:rPr>
              <w:t>hav</w:t>
            </w:r>
            <w:r>
              <w:t>ing</w:t>
            </w:r>
            <w:r>
              <w:t>子句</w:t>
            </w:r>
          </w:p>
        </w:tc>
        <w:tc>
          <w:tcPr>
            <w:tcW w:w="9043" w:type="dxa"/>
          </w:tcPr>
          <w:p w:rsidR="00E4539E" w:rsidRPr="00E86145" w:rsidRDefault="00E4539E" w:rsidP="00A37177">
            <w:pPr>
              <w:pStyle w:val="a0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黑体"/>
              </w:rPr>
            </w:pPr>
            <w:r w:rsidRPr="003D75AC">
              <w:rPr>
                <w:rFonts w:hint="eastAsia"/>
              </w:rPr>
              <w:t xml:space="preserve">having </w:t>
            </w:r>
            <w:r w:rsidRPr="003D75AC">
              <w:rPr>
                <w:rFonts w:hint="eastAsia"/>
              </w:rPr>
              <w:t>子句的作用是</w:t>
            </w:r>
            <w:r>
              <w:rPr>
                <w:rFonts w:hint="eastAsia"/>
              </w:rPr>
              <w:t>筛选满足条件的组，即在分组之后过滤数据，</w:t>
            </w:r>
            <w:r>
              <w:t>即</w:t>
            </w:r>
            <w:r w:rsidRPr="001A5FE7">
              <w:rPr>
                <w:color w:val="FF0000"/>
              </w:rPr>
              <w:t>先分组再过滤</w:t>
            </w:r>
            <w:r w:rsidRPr="00E86145">
              <w:rPr>
                <w:rFonts w:eastAsia="黑体" w:hint="eastAsia"/>
              </w:rPr>
              <w:t>。</w:t>
            </w:r>
          </w:p>
          <w:p w:rsidR="00E4539E" w:rsidRPr="00E86145" w:rsidRDefault="00E4539E" w:rsidP="00A37177">
            <w:pPr>
              <w:pStyle w:val="a0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黑体"/>
              </w:rPr>
            </w:pPr>
            <w:r>
              <w:t>having</w:t>
            </w:r>
            <w:r>
              <w:t>后面</w:t>
            </w:r>
            <w:r w:rsidRPr="001A5FE7">
              <w:rPr>
                <w:color w:val="FF0000"/>
              </w:rPr>
              <w:t>可以</w:t>
            </w:r>
            <w:r>
              <w:t>使用聚合函数</w:t>
            </w:r>
          </w:p>
        </w:tc>
      </w:tr>
    </w:tbl>
    <w:p w:rsidR="00AE1F44" w:rsidRDefault="00AE1F44" w:rsidP="0088093B">
      <w:pPr>
        <w:pStyle w:val="2"/>
      </w:pPr>
      <w:bookmarkStart w:id="8" w:name="header-n364"/>
      <w:r>
        <w:lastRenderedPageBreak/>
        <w:t>limit</w:t>
      </w:r>
      <w:r w:rsidR="00A63847">
        <w:t>分页</w:t>
      </w:r>
      <w:r>
        <w:t>语句</w:t>
      </w:r>
      <w:bookmarkEnd w:id="8"/>
    </w:p>
    <w:p w:rsidR="00680B5F" w:rsidRDefault="00680B5F" w:rsidP="00E11D56">
      <w:pPr>
        <w:pStyle w:val="3"/>
      </w:pPr>
      <w:r>
        <w:t>准备数据：</w:t>
      </w:r>
    </w:p>
    <w:p w:rsidR="00680B5F" w:rsidRPr="00680B5F" w:rsidRDefault="00680B5F" w:rsidP="00680B5F">
      <w:pPr>
        <w:pStyle w:val="af7"/>
      </w:pPr>
      <w:r w:rsidRPr="00680B5F">
        <w:t xml:space="preserve">INSERT INTO student3(id,NAME,age,sex,address,math,english) VALUES </w:t>
      </w:r>
      <w:r w:rsidRPr="00680B5F">
        <w:br/>
        <w:t>(9,'</w:t>
      </w:r>
      <w:r w:rsidRPr="00680B5F">
        <w:t>唐僧</w:t>
      </w:r>
      <w:r w:rsidRPr="00680B5F">
        <w:t>',25,'</w:t>
      </w:r>
      <w:r w:rsidRPr="00680B5F">
        <w:t>男</w:t>
      </w:r>
      <w:r w:rsidRPr="00680B5F">
        <w:t>','</w:t>
      </w:r>
      <w:r w:rsidRPr="00680B5F">
        <w:t>长安</w:t>
      </w:r>
      <w:r w:rsidRPr="00680B5F">
        <w:t>',87,78),</w:t>
      </w:r>
      <w:r w:rsidRPr="00680B5F">
        <w:br/>
        <w:t>(10,'</w:t>
      </w:r>
      <w:r w:rsidRPr="00680B5F">
        <w:t>孙悟空</w:t>
      </w:r>
      <w:r w:rsidRPr="00680B5F">
        <w:t>',18,'</w:t>
      </w:r>
      <w:r w:rsidRPr="00680B5F">
        <w:t>男</w:t>
      </w:r>
      <w:r w:rsidRPr="00680B5F">
        <w:t>','</w:t>
      </w:r>
      <w:r w:rsidRPr="00680B5F">
        <w:t>花果山</w:t>
      </w:r>
      <w:r w:rsidRPr="00680B5F">
        <w:t>',100,66),</w:t>
      </w:r>
      <w:r w:rsidRPr="00680B5F">
        <w:br/>
        <w:t>(11,'</w:t>
      </w:r>
      <w:r w:rsidRPr="00680B5F">
        <w:t>猪八戒</w:t>
      </w:r>
      <w:r w:rsidRPr="00680B5F">
        <w:t>',22,'</w:t>
      </w:r>
      <w:r w:rsidRPr="00680B5F">
        <w:t>男</w:t>
      </w:r>
      <w:r w:rsidRPr="00680B5F">
        <w:t>','</w:t>
      </w:r>
      <w:r w:rsidRPr="00680B5F">
        <w:t>高老庄</w:t>
      </w:r>
      <w:r w:rsidRPr="00680B5F">
        <w:t>',58,78),</w:t>
      </w:r>
      <w:r w:rsidRPr="00680B5F">
        <w:br/>
        <w:t>(12,'</w:t>
      </w:r>
      <w:r w:rsidRPr="00680B5F">
        <w:t>沙僧</w:t>
      </w:r>
      <w:r w:rsidRPr="00680B5F">
        <w:t>',50,'</w:t>
      </w:r>
      <w:r w:rsidRPr="00680B5F">
        <w:t>男</w:t>
      </w:r>
      <w:r w:rsidRPr="00680B5F">
        <w:t>','</w:t>
      </w:r>
      <w:r w:rsidRPr="00680B5F">
        <w:t>流沙河</w:t>
      </w:r>
      <w:r w:rsidRPr="00680B5F">
        <w:t>',77,88),</w:t>
      </w:r>
      <w:r w:rsidRPr="00680B5F">
        <w:br/>
        <w:t>(13,'</w:t>
      </w:r>
      <w:r w:rsidRPr="00680B5F">
        <w:t>白骨精</w:t>
      </w:r>
      <w:r w:rsidRPr="00680B5F">
        <w:t>',22,'</w:t>
      </w:r>
      <w:r w:rsidRPr="00680B5F">
        <w:t>女</w:t>
      </w:r>
      <w:r w:rsidRPr="00680B5F">
        <w:t>','</w:t>
      </w:r>
      <w:r w:rsidRPr="00680B5F">
        <w:t>白虎岭</w:t>
      </w:r>
      <w:r w:rsidRPr="00680B5F">
        <w:t>',66,66),</w:t>
      </w:r>
      <w:r w:rsidRPr="00680B5F">
        <w:br/>
        <w:t>(14,'</w:t>
      </w:r>
      <w:r w:rsidRPr="00680B5F">
        <w:t>蜘蛛精</w:t>
      </w:r>
      <w:r w:rsidRPr="00680B5F">
        <w:t>',23,'</w:t>
      </w:r>
      <w:r w:rsidRPr="00680B5F">
        <w:t>女</w:t>
      </w:r>
      <w:r w:rsidRPr="00680B5F">
        <w:t>','</w:t>
      </w:r>
      <w:r w:rsidRPr="00680B5F">
        <w:t>盘丝洞</w:t>
      </w:r>
      <w:r w:rsidRPr="00680B5F">
        <w:t>',88,88);</w:t>
      </w:r>
    </w:p>
    <w:p w:rsidR="00680B5F" w:rsidRDefault="00680B5F" w:rsidP="00680B5F">
      <w:pPr>
        <w:rPr>
          <w:rFonts w:eastAsia="黑体"/>
        </w:rPr>
      </w:pPr>
    </w:p>
    <w:p w:rsidR="008D1531" w:rsidRDefault="008D1531" w:rsidP="00E11D56">
      <w:pPr>
        <w:pStyle w:val="3"/>
      </w:pPr>
      <w:r>
        <w:t>limit的</w:t>
      </w:r>
      <w:r w:rsidRPr="008D1531">
        <w:t>作用：</w:t>
      </w:r>
    </w:p>
    <w:p w:rsidR="008D1531" w:rsidRPr="008D1531" w:rsidRDefault="00AE1F44" w:rsidP="008D1531">
      <w:r w:rsidRPr="008D1531">
        <w:t>LIMIT</w:t>
      </w:r>
      <w:r w:rsidRPr="008D1531">
        <w:t>是限制的意思，所以</w:t>
      </w:r>
      <w:r w:rsidRPr="008D1531">
        <w:t>LIMIT</w:t>
      </w:r>
      <w:r w:rsidRPr="008D1531">
        <w:t>的作用就是限制查询记录的条数。</w:t>
      </w:r>
      <w:r w:rsidRPr="008D1531"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D1531" w:rsidRPr="00582F5F" w:rsidTr="008D1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8D1531" w:rsidRPr="00582F5F" w:rsidRDefault="008D1531" w:rsidP="008D1531">
            <w:pPr>
              <w:ind w:firstLineChars="0" w:firstLine="0"/>
              <w:rPr>
                <w:sz w:val="20"/>
              </w:rPr>
            </w:pPr>
            <w:r w:rsidRPr="00582F5F">
              <w:rPr>
                <w:sz w:val="20"/>
              </w:rPr>
              <w:t>SELECT *|</w:t>
            </w:r>
            <w:r w:rsidRPr="00582F5F">
              <w:rPr>
                <w:sz w:val="20"/>
              </w:rPr>
              <w:t>字段列表</w:t>
            </w:r>
            <w:r w:rsidRPr="00582F5F">
              <w:rPr>
                <w:sz w:val="20"/>
              </w:rPr>
              <w:t xml:space="preserve"> [as </w:t>
            </w:r>
            <w:r w:rsidRPr="00582F5F">
              <w:rPr>
                <w:sz w:val="20"/>
              </w:rPr>
              <w:t>别名</w:t>
            </w:r>
            <w:r w:rsidRPr="00582F5F">
              <w:rPr>
                <w:sz w:val="20"/>
              </w:rPr>
              <w:t xml:space="preserve">] FROM </w:t>
            </w:r>
            <w:r w:rsidRPr="00582F5F">
              <w:rPr>
                <w:sz w:val="20"/>
              </w:rPr>
              <w:t>表名</w:t>
            </w:r>
            <w:r w:rsidRPr="00582F5F">
              <w:rPr>
                <w:sz w:val="20"/>
              </w:rPr>
              <w:t xml:space="preserve"> [WHERE</w:t>
            </w:r>
            <w:r w:rsidRPr="00582F5F">
              <w:rPr>
                <w:sz w:val="20"/>
              </w:rPr>
              <w:t>子句</w:t>
            </w:r>
            <w:r w:rsidRPr="00582F5F">
              <w:rPr>
                <w:sz w:val="20"/>
              </w:rPr>
              <w:t>] [GROUP BY</w:t>
            </w:r>
            <w:r w:rsidRPr="00582F5F">
              <w:rPr>
                <w:sz w:val="20"/>
              </w:rPr>
              <w:t>子句</w:t>
            </w:r>
            <w:r w:rsidRPr="00582F5F">
              <w:rPr>
                <w:sz w:val="20"/>
              </w:rPr>
              <w:t>][HAVING</w:t>
            </w:r>
            <w:r w:rsidRPr="00582F5F">
              <w:rPr>
                <w:sz w:val="20"/>
              </w:rPr>
              <w:t>子句</w:t>
            </w:r>
            <w:r w:rsidRPr="00582F5F">
              <w:rPr>
                <w:sz w:val="20"/>
              </w:rPr>
              <w:t>][ORDER BY</w:t>
            </w:r>
            <w:r w:rsidRPr="00582F5F">
              <w:rPr>
                <w:sz w:val="20"/>
              </w:rPr>
              <w:t>子句</w:t>
            </w:r>
            <w:r w:rsidRPr="00582F5F">
              <w:rPr>
                <w:sz w:val="20"/>
              </w:rPr>
              <w:t>]</w:t>
            </w:r>
            <w:r w:rsidRPr="00576DC3">
              <w:rPr>
                <w:color w:val="FFFF00"/>
                <w:sz w:val="20"/>
              </w:rPr>
              <w:t>[LIMIT</w:t>
            </w:r>
            <w:r w:rsidRPr="00576DC3">
              <w:rPr>
                <w:color w:val="FFFF00"/>
                <w:sz w:val="20"/>
              </w:rPr>
              <w:t>子句</w:t>
            </w:r>
            <w:r w:rsidRPr="00576DC3">
              <w:rPr>
                <w:color w:val="FFFF00"/>
                <w:sz w:val="20"/>
              </w:rPr>
              <w:t>]</w:t>
            </w:r>
            <w:r w:rsidRPr="00582F5F">
              <w:rPr>
                <w:sz w:val="20"/>
              </w:rPr>
              <w:t>;</w:t>
            </w:r>
          </w:p>
        </w:tc>
      </w:tr>
    </w:tbl>
    <w:p w:rsidR="008D1531" w:rsidRDefault="00AE1F44" w:rsidP="00E11D56">
      <w:pPr>
        <w:pStyle w:val="3"/>
      </w:pPr>
      <w:r>
        <w:t xml:space="preserve">LIMIT语法格式：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382"/>
      </w:tblGrid>
      <w:tr w:rsidR="001559BC" w:rsidTr="001559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:rsidR="001559BC" w:rsidRPr="001559BC" w:rsidRDefault="001559BC" w:rsidP="008D1531">
            <w:pPr>
              <w:ind w:firstLineChars="0" w:firstLine="0"/>
            </w:pPr>
            <w:r w:rsidRPr="001559BC">
              <w:t>LIMIT offset,length;</w:t>
            </w:r>
          </w:p>
        </w:tc>
      </w:tr>
      <w:tr w:rsidR="001559BC" w:rsidTr="0015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:rsidR="001559BC" w:rsidRPr="001559BC" w:rsidRDefault="001559BC" w:rsidP="001559BC">
            <w:pPr>
              <w:ind w:firstLineChars="0" w:firstLine="0"/>
              <w:rPr>
                <w:rFonts w:eastAsia="黑体"/>
              </w:rPr>
            </w:pPr>
            <w:r w:rsidRPr="001559BC">
              <w:t>offset</w:t>
            </w:r>
            <w:r w:rsidRPr="001559BC">
              <w:t>：</w:t>
            </w:r>
            <w:r w:rsidR="001A5FE7">
              <w:t>起始的行数，从</w:t>
            </w:r>
            <w:r w:rsidR="001A5FE7">
              <w:rPr>
                <w:rFonts w:hint="eastAsia"/>
              </w:rPr>
              <w:t>0</w:t>
            </w:r>
            <w:r w:rsidR="001A5FE7">
              <w:rPr>
                <w:rFonts w:hint="eastAsia"/>
              </w:rPr>
              <w:t>开始，可以省略</w:t>
            </w:r>
          </w:p>
        </w:tc>
      </w:tr>
      <w:tr w:rsidR="001559BC" w:rsidTr="001559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:rsidR="001559BC" w:rsidRPr="001559BC" w:rsidRDefault="001559BC" w:rsidP="001559BC">
            <w:pPr>
              <w:ind w:firstLineChars="0" w:firstLine="0"/>
            </w:pPr>
            <w:r w:rsidRPr="001559BC">
              <w:t>lengt</w:t>
            </w:r>
            <w:r w:rsidR="00884626">
              <w:t>h</w:t>
            </w:r>
            <w:r w:rsidRPr="001559BC">
              <w:t>：</w:t>
            </w:r>
            <w:r w:rsidRPr="001559BC">
              <w:t xml:space="preserve"> </w:t>
            </w:r>
            <w:r w:rsidR="001A5FE7">
              <w:t>得到记录的行数</w:t>
            </w:r>
          </w:p>
        </w:tc>
      </w:tr>
    </w:tbl>
    <w:p w:rsidR="00AE1F44" w:rsidRDefault="000C44AA" w:rsidP="000C44AA">
      <w:pPr>
        <w:pStyle w:val="af7"/>
      </w:pPr>
      <w:r>
        <w:rPr>
          <w:rFonts w:eastAsia="黑体" w:hint="eastAsia"/>
        </w:rPr>
        <w:t xml:space="preserve">-- </w:t>
      </w:r>
      <w:r w:rsidR="00604D66">
        <w:t>查询学生表中数据，从第</w:t>
      </w:r>
      <w:r w:rsidR="00604D66">
        <w:t>3</w:t>
      </w:r>
      <w:r w:rsidR="00AE1F44">
        <w:t>条开始显示，显示</w:t>
      </w:r>
      <w:r w:rsidR="00AE1F44">
        <w:t>6</w:t>
      </w:r>
      <w:r w:rsidR="00AE1F44">
        <w:t>条</w:t>
      </w:r>
      <w:r w:rsidR="00604D66">
        <w:rPr>
          <w:rFonts w:eastAsia="黑体" w:hint="eastAsia"/>
        </w:rPr>
        <w:t>。</w:t>
      </w:r>
    </w:p>
    <w:p w:rsidR="001A5FE7" w:rsidRDefault="001A5FE7" w:rsidP="001A5FE7">
      <w:pPr>
        <w:pStyle w:val="af7"/>
      </w:pPr>
      <w:r>
        <w:t>select * from student3 limit 2,6;</w:t>
      </w:r>
    </w:p>
    <w:p w:rsidR="001A5FE7" w:rsidRDefault="001A5FE7" w:rsidP="001A5FE7">
      <w:pPr>
        <w:pStyle w:val="af7"/>
      </w:pPr>
    </w:p>
    <w:p w:rsidR="001A5FE7" w:rsidRDefault="001A5FE7" w:rsidP="001A5FE7">
      <w:pPr>
        <w:pStyle w:val="af7"/>
      </w:pPr>
      <w:r>
        <w:t>select * from student3 limit 3;</w:t>
      </w:r>
    </w:p>
    <w:p w:rsidR="00AE1F44" w:rsidRPr="00604D66" w:rsidRDefault="001A5FE7" w:rsidP="001A5FE7">
      <w:pPr>
        <w:pStyle w:val="af7"/>
      </w:pPr>
      <w:r>
        <w:t>select * from student3 limit  0, 3;</w:t>
      </w:r>
    </w:p>
    <w:p w:rsidR="00AE1F44" w:rsidRDefault="00AE1F44" w:rsidP="00604D66">
      <w:pPr>
        <w:ind w:firstLineChars="0" w:firstLine="0"/>
      </w:pPr>
      <w:r>
        <w:rPr>
          <w:noProof/>
        </w:rPr>
        <w:drawing>
          <wp:inline distT="0" distB="0" distL="0" distR="0" wp14:anchorId="42CF2EC8" wp14:editId="21428C52">
            <wp:extent cx="6715125" cy="1819309"/>
            <wp:effectExtent l="0" t="0" r="0" b="9525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limit0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482" cy="1832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F44" w:rsidRDefault="00AE1F44" w:rsidP="00202C45">
      <w:pPr>
        <w:pStyle w:val="ImageCaption"/>
      </w:pPr>
    </w:p>
    <w:p w:rsidR="00136805" w:rsidRDefault="00AE1F44" w:rsidP="00E11D56">
      <w:pPr>
        <w:pStyle w:val="3"/>
        <w:rPr>
          <w:rFonts w:eastAsia="黑体"/>
        </w:rPr>
      </w:pPr>
      <w:r>
        <w:t>LIMIT的使用场景：</w:t>
      </w:r>
    </w:p>
    <w:p w:rsidR="00136805" w:rsidRPr="00136805" w:rsidRDefault="00AE1F44" w:rsidP="00136805">
      <w:pPr>
        <w:rPr>
          <w:rFonts w:eastAsia="黑体"/>
        </w:rPr>
      </w:pPr>
      <w:r>
        <w:t>分页</w:t>
      </w:r>
      <w:r w:rsidR="007614C0">
        <w:t>：</w:t>
      </w:r>
      <w:r>
        <w:t>比如我们登录京东，淘宝，返回的商品信息可能有几万条，不是一次全部显示出来。是一页显示固定的条数。</w:t>
      </w:r>
      <w:r>
        <w:t xml:space="preserve"> </w:t>
      </w:r>
      <w:r>
        <w:t>假设我们一每页显示</w:t>
      </w:r>
      <w:r>
        <w:t>5</w:t>
      </w:r>
      <w:r w:rsidR="00136805">
        <w:t>条记录的方式来分页。</w:t>
      </w:r>
    </w:p>
    <w:p w:rsidR="008E1855" w:rsidRDefault="00AB3E16" w:rsidP="008E1855">
      <w:pPr>
        <w:pStyle w:val="af7"/>
        <w:rPr>
          <w:rFonts w:hint="eastAsia"/>
        </w:rPr>
      </w:pPr>
      <w:r w:rsidRPr="00AB3E16">
        <w:t xml:space="preserve">-- </w:t>
      </w:r>
      <w:r w:rsidRPr="00AB3E16">
        <w:t>每页显示</w:t>
      </w:r>
      <w:r w:rsidRPr="00AB3E16">
        <w:t>5</w:t>
      </w:r>
      <w:r w:rsidRPr="00AB3E16">
        <w:t>条</w:t>
      </w:r>
      <w:r w:rsidRPr="00AB3E16">
        <w:br/>
      </w:r>
      <w:r w:rsidR="008E1855">
        <w:rPr>
          <w:rFonts w:hint="eastAsia"/>
        </w:rPr>
        <w:t xml:space="preserve">-- </w:t>
      </w:r>
      <w:r w:rsidR="008E1855">
        <w:rPr>
          <w:rFonts w:hint="eastAsia"/>
        </w:rPr>
        <w:t>第一页：</w:t>
      </w:r>
      <w:r w:rsidR="008E1855">
        <w:rPr>
          <w:rFonts w:hint="eastAsia"/>
        </w:rPr>
        <w:t xml:space="preserve"> LIMIT 0,5;</w:t>
      </w:r>
      <w:r w:rsidR="008E1855">
        <w:rPr>
          <w:rFonts w:hint="eastAsia"/>
        </w:rPr>
        <w:tab/>
      </w:r>
      <w:r w:rsidR="008E1855">
        <w:rPr>
          <w:rFonts w:hint="eastAsia"/>
        </w:rPr>
        <w:t>跳过</w:t>
      </w:r>
      <w:r w:rsidR="008E1855">
        <w:rPr>
          <w:rFonts w:hint="eastAsia"/>
        </w:rPr>
        <w:t>0</w:t>
      </w:r>
      <w:r w:rsidR="008E1855">
        <w:rPr>
          <w:rFonts w:hint="eastAsia"/>
        </w:rPr>
        <w:t>条，显示</w:t>
      </w:r>
      <w:r w:rsidR="008E1855">
        <w:rPr>
          <w:rFonts w:hint="eastAsia"/>
        </w:rPr>
        <w:t>5</w:t>
      </w:r>
      <w:r w:rsidR="008E1855">
        <w:rPr>
          <w:rFonts w:hint="eastAsia"/>
        </w:rPr>
        <w:t>条</w:t>
      </w:r>
    </w:p>
    <w:p w:rsidR="008E1855" w:rsidRDefault="008E1855" w:rsidP="008E1855">
      <w:pPr>
        <w:pStyle w:val="af7"/>
      </w:pPr>
      <w:r>
        <w:t>select * from student3 limit 0,5;</w:t>
      </w:r>
    </w:p>
    <w:p w:rsidR="008E1855" w:rsidRDefault="008E1855" w:rsidP="008E1855">
      <w:pPr>
        <w:pStyle w:val="af7"/>
      </w:pPr>
    </w:p>
    <w:p w:rsidR="008E1855" w:rsidRDefault="008E1855" w:rsidP="008E1855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第二页：</w:t>
      </w:r>
      <w:r>
        <w:rPr>
          <w:rFonts w:hint="eastAsia"/>
        </w:rPr>
        <w:t xml:space="preserve"> LIMIT 5,5;  </w:t>
      </w:r>
      <w:r>
        <w:rPr>
          <w:rFonts w:hint="eastAsia"/>
        </w:rPr>
        <w:t>跳过</w:t>
      </w:r>
      <w:r>
        <w:rPr>
          <w:rFonts w:hint="eastAsia"/>
        </w:rPr>
        <w:t>5</w:t>
      </w:r>
      <w:r>
        <w:rPr>
          <w:rFonts w:hint="eastAsia"/>
        </w:rPr>
        <w:t>条，显示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8E1855" w:rsidRDefault="008E1855" w:rsidP="008E1855">
      <w:pPr>
        <w:pStyle w:val="af7"/>
      </w:pPr>
      <w:r>
        <w:t>select * from student3 limit 5,5;</w:t>
      </w:r>
    </w:p>
    <w:p w:rsidR="008E1855" w:rsidRDefault="008E1855" w:rsidP="008E1855">
      <w:pPr>
        <w:pStyle w:val="af7"/>
      </w:pPr>
    </w:p>
    <w:p w:rsidR="008E1855" w:rsidRDefault="008E1855" w:rsidP="008E1855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第三页：</w:t>
      </w:r>
      <w:r>
        <w:rPr>
          <w:rFonts w:hint="eastAsia"/>
        </w:rPr>
        <w:t xml:space="preserve"> LIMIT 10,5; </w:t>
      </w:r>
      <w:r>
        <w:rPr>
          <w:rFonts w:hint="eastAsia"/>
        </w:rPr>
        <w:t>跳过</w:t>
      </w:r>
      <w:r>
        <w:rPr>
          <w:rFonts w:hint="eastAsia"/>
        </w:rPr>
        <w:t>10</w:t>
      </w:r>
      <w:r>
        <w:rPr>
          <w:rFonts w:hint="eastAsia"/>
        </w:rPr>
        <w:t>条，显示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AB3E16" w:rsidRPr="00AB3E16" w:rsidRDefault="008E1855" w:rsidP="008E1855">
      <w:pPr>
        <w:pStyle w:val="af7"/>
      </w:pPr>
      <w:r>
        <w:t>select * from student3 limit 10,5;</w:t>
      </w:r>
    </w:p>
    <w:p w:rsidR="00AE1F44" w:rsidRDefault="00AE1F44" w:rsidP="0050192F">
      <w:pPr>
        <w:ind w:firstLineChars="0" w:firstLine="0"/>
      </w:pPr>
      <w:r>
        <w:rPr>
          <w:noProof/>
        </w:rPr>
        <w:drawing>
          <wp:inline distT="0" distB="0" distL="0" distR="0" wp14:anchorId="110DDB37" wp14:editId="5B9F9403">
            <wp:extent cx="6700838" cy="2670667"/>
            <wp:effectExtent l="0" t="0" r="508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limit0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967" cy="267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752" w:rsidRPr="00AC3FB1" w:rsidRDefault="00AE1F44" w:rsidP="00AC3FB1">
      <w:pPr>
        <w:pStyle w:val="a1"/>
        <w:rPr>
          <w:rFonts w:eastAsia="黑体" w:hint="eastAsia"/>
        </w:rPr>
      </w:pPr>
      <w:r>
        <w:t>如果第一个参数是</w:t>
      </w:r>
      <w:r>
        <w:t>0</w:t>
      </w:r>
      <w:r w:rsidR="002310D8">
        <w:t>可以省略</w:t>
      </w:r>
      <w:r>
        <w:t>写</w:t>
      </w:r>
      <w:r w:rsidR="008E1855">
        <w:t>，</w:t>
      </w:r>
      <w:r w:rsidR="002310D8">
        <w:t>最后如果</w:t>
      </w:r>
      <w:r>
        <w:t>不够</w:t>
      </w:r>
      <w:r>
        <w:t>5</w:t>
      </w:r>
      <w:r>
        <w:t>条，有多少显示多少</w:t>
      </w:r>
    </w:p>
    <w:p w:rsidR="00AE1F44" w:rsidRPr="00AD47D7" w:rsidRDefault="00AE1F44" w:rsidP="00667EDE">
      <w:pPr>
        <w:pStyle w:val="1"/>
      </w:pPr>
      <w:bookmarkStart w:id="9" w:name="header-n404"/>
      <w:r w:rsidRPr="00AD47D7">
        <w:t>数据库备份</w:t>
      </w:r>
      <w:bookmarkEnd w:id="9"/>
    </w:p>
    <w:p w:rsidR="00AE1F44" w:rsidRDefault="00AE1F44" w:rsidP="0088093B">
      <w:pPr>
        <w:pStyle w:val="2"/>
      </w:pPr>
      <w:bookmarkStart w:id="10" w:name="header-n405"/>
      <w:r>
        <w:t>备份的应用场景</w:t>
      </w:r>
      <w:bookmarkEnd w:id="10"/>
    </w:p>
    <w:p w:rsidR="00AE1F44" w:rsidRDefault="00AE1F44" w:rsidP="00C3116B">
      <w:r>
        <w:t xml:space="preserve"> </w:t>
      </w:r>
      <w:r>
        <w:t>在服务器进行数据传输、数据存储和数据交换，就有可能产生数据故障。比如发生意外停机或存储介质损坏。这时，如果没有采取数据备份和数据恢复手段与措施，就会导致数据的丢失，造成的损失是无法弥补与估量的。</w:t>
      </w:r>
    </w:p>
    <w:p w:rsidR="00AE1F44" w:rsidRDefault="00AE1F44" w:rsidP="0088093B">
      <w:pPr>
        <w:pStyle w:val="2"/>
      </w:pPr>
      <w:bookmarkStart w:id="11" w:name="header-n408"/>
      <w:r>
        <w:t>备份与还原</w:t>
      </w:r>
      <w:bookmarkEnd w:id="11"/>
      <w:r w:rsidR="00CC1488">
        <w:t>的语句</w:t>
      </w:r>
    </w:p>
    <w:p w:rsidR="00C3116B" w:rsidRDefault="00AE1F44" w:rsidP="00E11D56">
      <w:pPr>
        <w:pStyle w:val="3"/>
      </w:pPr>
      <w:r>
        <w:t xml:space="preserve">备份格式： </w:t>
      </w:r>
    </w:p>
    <w:p w:rsidR="002155B9" w:rsidRPr="002155B9" w:rsidRDefault="002155B9" w:rsidP="002155B9">
      <w:pPr>
        <w:rPr>
          <w:rFonts w:hint="eastAsia"/>
        </w:rPr>
      </w:pPr>
      <w:r>
        <w:t>运行在</w:t>
      </w:r>
      <w:r>
        <w:rPr>
          <w:rFonts w:hint="eastAsia"/>
        </w:rPr>
        <w:t>DOS</w:t>
      </w:r>
      <w:r>
        <w:rPr>
          <w:rFonts w:hint="eastAsia"/>
        </w:rPr>
        <w:t>命令下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3116B" w:rsidRPr="00C3116B" w:rsidTr="00C31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3116B" w:rsidRPr="00D02DC9" w:rsidRDefault="00C3116B" w:rsidP="00C3116B">
            <w:pPr>
              <w:ind w:firstLineChars="13" w:firstLine="27"/>
            </w:pPr>
            <w:r w:rsidRPr="00D02DC9">
              <w:t>mysqldump -u</w:t>
            </w:r>
            <w:r w:rsidRPr="00D02DC9">
              <w:t>用户名</w:t>
            </w:r>
            <w:r w:rsidRPr="00D02DC9">
              <w:t xml:space="preserve"> -p</w:t>
            </w:r>
            <w:r w:rsidRPr="00D02DC9">
              <w:t>密码</w:t>
            </w:r>
            <w:r w:rsidRPr="00D02DC9">
              <w:t xml:space="preserve"> </w:t>
            </w:r>
            <w:r w:rsidRPr="00D02DC9">
              <w:t>数据库</w:t>
            </w:r>
            <w:r w:rsidRPr="00D02DC9">
              <w:t xml:space="preserve"> &gt; </w:t>
            </w:r>
            <w:r w:rsidRPr="00D02DC9">
              <w:t>文件的路径</w:t>
            </w:r>
          </w:p>
        </w:tc>
      </w:tr>
    </w:tbl>
    <w:p w:rsidR="00C3116B" w:rsidRDefault="00AE1F44" w:rsidP="00E11D56">
      <w:pPr>
        <w:pStyle w:val="3"/>
      </w:pPr>
      <w:r>
        <w:t xml:space="preserve">还原格式： </w:t>
      </w:r>
    </w:p>
    <w:p w:rsidR="002155B9" w:rsidRPr="002155B9" w:rsidRDefault="002155B9" w:rsidP="002155B9">
      <w:pPr>
        <w:rPr>
          <w:rFonts w:hint="eastAsia"/>
        </w:rPr>
      </w:pPr>
      <w:r>
        <w:t>运行在登录</w:t>
      </w:r>
      <w:r>
        <w:t>mysql</w:t>
      </w:r>
      <w:r>
        <w:t>以后命令行一下，在运行</w:t>
      </w:r>
      <w:r>
        <w:rPr>
          <w:rFonts w:hint="eastAsia"/>
        </w:rPr>
        <w:t>source</w:t>
      </w:r>
      <w:r>
        <w:rPr>
          <w:rFonts w:hint="eastAsia"/>
        </w:rPr>
        <w:t>之前，要先选中某个数据库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3116B" w:rsidRPr="00C3116B" w:rsidTr="00C31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3116B" w:rsidRPr="00D02DC9" w:rsidRDefault="00D02DC9" w:rsidP="00C3116B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ource</w:t>
            </w:r>
            <w:r w:rsidR="00C3116B" w:rsidRPr="00D02DC9">
              <w:t>导入文件的路径</w:t>
            </w:r>
            <w:r w:rsidR="00C3116B" w:rsidRPr="00D02DC9">
              <w:t>;</w:t>
            </w:r>
          </w:p>
        </w:tc>
      </w:tr>
    </w:tbl>
    <w:p w:rsidR="0078518C" w:rsidRPr="0078518C" w:rsidRDefault="0078518C" w:rsidP="00E11D56">
      <w:pPr>
        <w:pStyle w:val="3"/>
        <w:rPr>
          <w:rFonts w:eastAsiaTheme="minorEastAsia"/>
        </w:rPr>
      </w:pPr>
      <w:r>
        <w:t>备份操作：</w:t>
      </w:r>
    </w:p>
    <w:p w:rsidR="00AE1F44" w:rsidRDefault="00AE1F44" w:rsidP="00FD7CF5">
      <w:pPr>
        <w:pStyle w:val="a1"/>
      </w:pPr>
      <w:r>
        <w:t>备份</w:t>
      </w:r>
      <w:r w:rsidR="00FD7CF5">
        <w:t>day21</w:t>
      </w:r>
      <w:r>
        <w:t>数据库中的数据</w:t>
      </w:r>
      <w:r w:rsidR="0078518C">
        <w:t>到</w:t>
      </w:r>
      <w:r w:rsidR="0078518C">
        <w:rPr>
          <w:rFonts w:hint="eastAsia"/>
        </w:rPr>
        <w:t>d:\day2</w:t>
      </w:r>
      <w:r w:rsidR="00FD7CF5">
        <w:t>1</w:t>
      </w:r>
      <w:r w:rsidR="0078518C">
        <w:rPr>
          <w:rFonts w:hint="eastAsia"/>
        </w:rPr>
        <w:t>.sql</w:t>
      </w:r>
      <w:r w:rsidR="0078518C">
        <w:rPr>
          <w:rFonts w:hint="eastAsia"/>
        </w:rPr>
        <w:t>文件中</w:t>
      </w:r>
    </w:p>
    <w:p w:rsidR="00AE1F44" w:rsidRPr="0078518C" w:rsidRDefault="00AC3FB1" w:rsidP="0078518C">
      <w:pPr>
        <w:pStyle w:val="af7"/>
      </w:pPr>
      <w:r w:rsidRPr="00AC3FB1">
        <w:t>mysqldump -uroot -proot day21 &gt; d:/day21.sql</w:t>
      </w:r>
    </w:p>
    <w:p w:rsidR="0078518C" w:rsidRDefault="0078518C" w:rsidP="00FD7CF5">
      <w:pPr>
        <w:pStyle w:val="a1"/>
        <w:numPr>
          <w:ilvl w:val="0"/>
          <w:numId w:val="0"/>
        </w:numPr>
        <w:ind w:firstLine="420"/>
        <w:rPr>
          <w:noProof/>
        </w:rPr>
      </w:pPr>
      <w:r>
        <w:t>导出结果：</w:t>
      </w:r>
      <w:r w:rsidR="00AE1F44">
        <w:t>数据库中的所有表和数据都会导出成</w:t>
      </w:r>
      <w:r w:rsidR="00AE1F44">
        <w:t>SQL</w:t>
      </w:r>
      <w:r w:rsidR="00AE1F44">
        <w:t>语句</w:t>
      </w:r>
    </w:p>
    <w:p w:rsidR="0078518C" w:rsidRDefault="0078518C" w:rsidP="00E11D56">
      <w:pPr>
        <w:pStyle w:val="3"/>
      </w:pPr>
      <w:r>
        <w:t>还原操作</w:t>
      </w:r>
    </w:p>
    <w:p w:rsidR="00AE1F44" w:rsidRPr="0078518C" w:rsidRDefault="00AE1F44" w:rsidP="00B054C2">
      <w:pPr>
        <w:pStyle w:val="a1"/>
      </w:pPr>
      <w:r>
        <w:t>还原</w:t>
      </w:r>
      <w:r>
        <w:t>day2</w:t>
      </w:r>
      <w:r w:rsidR="00832B16">
        <w:t>1</w:t>
      </w:r>
      <w:r>
        <w:t>数据库中的数据</w:t>
      </w:r>
      <w:r w:rsidR="00050504">
        <w:t>，</w:t>
      </w:r>
      <w:r w:rsidR="00050504" w:rsidRPr="00050504">
        <w:rPr>
          <w:rFonts w:hint="eastAsia"/>
        </w:rPr>
        <w:t>注意：还原的时候需要先登录</w:t>
      </w:r>
      <w:r w:rsidR="00050504" w:rsidRPr="00050504">
        <w:t>MySQL,</w:t>
      </w:r>
      <w:r w:rsidR="00050504" w:rsidRPr="00050504">
        <w:rPr>
          <w:rFonts w:hint="eastAsia"/>
        </w:rPr>
        <w:t>并选中对应的数据库</w:t>
      </w:r>
      <w:r w:rsidR="00050504">
        <w:rPr>
          <w:rFonts w:hint="eastAsia"/>
        </w:rPr>
        <w:t>。</w:t>
      </w:r>
    </w:p>
    <w:p w:rsidR="0078518C" w:rsidRPr="0078518C" w:rsidRDefault="00AE1F44" w:rsidP="00A37177">
      <w:pPr>
        <w:pStyle w:val="a0"/>
        <w:numPr>
          <w:ilvl w:val="0"/>
          <w:numId w:val="13"/>
        </w:numPr>
      </w:pPr>
      <w:r>
        <w:t>删除</w:t>
      </w:r>
      <w:r>
        <w:t>day2</w:t>
      </w:r>
      <w:r w:rsidR="00832B16">
        <w:t>1</w:t>
      </w:r>
      <w:r>
        <w:t>数据库中的所有表</w:t>
      </w:r>
    </w:p>
    <w:p w:rsidR="00AE1F44" w:rsidRDefault="00AE1F44" w:rsidP="00A37177">
      <w:pPr>
        <w:pStyle w:val="a0"/>
        <w:numPr>
          <w:ilvl w:val="0"/>
          <w:numId w:val="13"/>
        </w:numPr>
      </w:pPr>
      <w:r>
        <w:t>登录</w:t>
      </w:r>
      <w:r>
        <w:t>MySQL</w:t>
      </w:r>
    </w:p>
    <w:p w:rsidR="00AE1F44" w:rsidRDefault="00AE1F44" w:rsidP="00A37177">
      <w:pPr>
        <w:pStyle w:val="a0"/>
        <w:numPr>
          <w:ilvl w:val="0"/>
          <w:numId w:val="13"/>
        </w:numPr>
      </w:pPr>
      <w:r>
        <w:t>选中数据库</w:t>
      </w:r>
    </w:p>
    <w:p w:rsidR="00AE1F44" w:rsidRDefault="00AE1F44" w:rsidP="00A37177">
      <w:pPr>
        <w:pStyle w:val="a0"/>
        <w:numPr>
          <w:ilvl w:val="0"/>
          <w:numId w:val="13"/>
        </w:numPr>
      </w:pPr>
      <w:r>
        <w:t>使用</w:t>
      </w:r>
      <w:r>
        <w:t>SOURCE</w:t>
      </w:r>
      <w:r>
        <w:t>命令还原数据</w:t>
      </w:r>
    </w:p>
    <w:p w:rsidR="00AE1F44" w:rsidRDefault="0078518C" w:rsidP="00A37177">
      <w:pPr>
        <w:pStyle w:val="a0"/>
        <w:numPr>
          <w:ilvl w:val="0"/>
          <w:numId w:val="13"/>
        </w:numPr>
      </w:pPr>
      <w:r>
        <w:t>查看还原结果</w:t>
      </w:r>
    </w:p>
    <w:p w:rsidR="00AE1F44" w:rsidRDefault="002155B9" w:rsidP="0078518C">
      <w:pPr>
        <w:pStyle w:val="af7"/>
      </w:pPr>
      <w:r>
        <w:rPr>
          <w:noProof/>
        </w:rPr>
        <w:lastRenderedPageBreak/>
        <w:drawing>
          <wp:inline distT="0" distB="0" distL="0" distR="0" wp14:anchorId="60C730BE" wp14:editId="5A9FBFB9">
            <wp:extent cx="6645910" cy="44519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44" w:rsidRDefault="00AE1F44" w:rsidP="0088093B">
      <w:pPr>
        <w:pStyle w:val="2"/>
      </w:pPr>
      <w:bookmarkStart w:id="12" w:name="header-n457"/>
      <w:r>
        <w:t>图形化界面备份与还原</w:t>
      </w:r>
      <w:bookmarkEnd w:id="12"/>
    </w:p>
    <w:p w:rsidR="00CE5DB1" w:rsidRDefault="00AE1F44" w:rsidP="00E11D56">
      <w:pPr>
        <w:pStyle w:val="3"/>
      </w:pPr>
      <w:r>
        <w:t xml:space="preserve">备份数据库中的数据 </w:t>
      </w:r>
    </w:p>
    <w:p w:rsidR="00CE5DB1" w:rsidRPr="00CE5DB1" w:rsidRDefault="00AE1F44" w:rsidP="00A37177">
      <w:pPr>
        <w:pStyle w:val="a0"/>
        <w:numPr>
          <w:ilvl w:val="0"/>
          <w:numId w:val="14"/>
        </w:numPr>
      </w:pPr>
      <w:r>
        <w:t>选中数据库，右键</w:t>
      </w:r>
      <w:r>
        <w:t xml:space="preserve"> ”</w:t>
      </w:r>
      <w:r>
        <w:t>备份</w:t>
      </w:r>
      <w:r>
        <w:t>/</w:t>
      </w:r>
      <w:r>
        <w:t>导出</w:t>
      </w:r>
      <w:r>
        <w:t>”</w:t>
      </w:r>
    </w:p>
    <w:p w:rsidR="00CE5DB1" w:rsidRDefault="00AE1F44" w:rsidP="00A37177">
      <w:pPr>
        <w:pStyle w:val="a0"/>
        <w:numPr>
          <w:ilvl w:val="0"/>
          <w:numId w:val="14"/>
        </w:numPr>
      </w:pPr>
      <w:r>
        <w:t>指定导出路径，保存成</w:t>
      </w:r>
      <w:r>
        <w:t>.sql</w:t>
      </w:r>
      <w:r>
        <w:t>文件即可。</w:t>
      </w:r>
      <w:r>
        <w:t xml:space="preserve"> </w:t>
      </w:r>
    </w:p>
    <w:p w:rsidR="00CE5DB1" w:rsidRDefault="00AE1F44" w:rsidP="00ED6E90">
      <w:pPr>
        <w:ind w:firstLineChars="0" w:firstLine="0"/>
        <w:rPr>
          <w:rFonts w:eastAsia="黑体"/>
        </w:rPr>
      </w:pPr>
      <w:r>
        <w:rPr>
          <w:noProof/>
        </w:rPr>
        <w:drawing>
          <wp:inline distT="0" distB="0" distL="0" distR="0" wp14:anchorId="2E0EA40B" wp14:editId="02B80E12">
            <wp:extent cx="5693569" cy="1934299"/>
            <wp:effectExtent l="19050" t="19050" r="21590" b="27940"/>
            <wp:docPr id="4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数据库导出0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75" cy="19499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F44" w:rsidRDefault="00AE1F44" w:rsidP="00ED6E9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A00745F" wp14:editId="2E7D4452">
            <wp:extent cx="4348323" cy="3593306"/>
            <wp:effectExtent l="0" t="0" r="0" b="7620"/>
            <wp:docPr id="4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数据库导出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b="1375"/>
                    <a:stretch/>
                  </pic:blipFill>
                  <pic:spPr bwMode="auto">
                    <a:xfrm>
                      <a:off x="0" y="0"/>
                      <a:ext cx="4358740" cy="360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F44" w:rsidRDefault="00AE1F44" w:rsidP="00E11D56">
      <w:pPr>
        <w:pStyle w:val="3"/>
      </w:pPr>
      <w:r>
        <w:t>还原数据库中的数据</w:t>
      </w:r>
    </w:p>
    <w:p w:rsidR="00AE1F44" w:rsidRDefault="00AE1F44" w:rsidP="00A37177">
      <w:pPr>
        <w:pStyle w:val="a0"/>
        <w:numPr>
          <w:ilvl w:val="0"/>
          <w:numId w:val="15"/>
        </w:numPr>
      </w:pPr>
      <w:r>
        <w:t>删除数据库</w:t>
      </w:r>
    </w:p>
    <w:p w:rsidR="00CE5DB1" w:rsidRDefault="00AE1F44" w:rsidP="00A37177">
      <w:pPr>
        <w:pStyle w:val="a0"/>
        <w:numPr>
          <w:ilvl w:val="0"/>
          <w:numId w:val="15"/>
        </w:numPr>
      </w:pPr>
      <w:r>
        <w:t>数据库列表区域右键</w:t>
      </w:r>
      <w:r>
        <w:t>“</w:t>
      </w:r>
      <w:r>
        <w:t>执行</w:t>
      </w:r>
      <w:r>
        <w:t>SQL</w:t>
      </w:r>
      <w:r>
        <w:t>脚本</w:t>
      </w:r>
      <w:r>
        <w:t>”</w:t>
      </w:r>
      <w:r>
        <w:t>，</w:t>
      </w:r>
      <w:r>
        <w:t xml:space="preserve"> </w:t>
      </w:r>
      <w:r>
        <w:t>指定要执行的</w:t>
      </w:r>
      <w:r>
        <w:t>SQL</w:t>
      </w:r>
      <w:r>
        <w:t>文件，执行即可</w:t>
      </w:r>
      <w:r>
        <w:t xml:space="preserve"> </w:t>
      </w:r>
    </w:p>
    <w:p w:rsidR="00B95B06" w:rsidRPr="00C7311D" w:rsidRDefault="00AE1F44" w:rsidP="00C7311D">
      <w:pPr>
        <w:ind w:firstLineChars="0" w:firstLine="0"/>
        <w:rPr>
          <w:rFonts w:eastAsia="黑体"/>
        </w:rPr>
      </w:pPr>
      <w:r>
        <w:rPr>
          <w:noProof/>
        </w:rPr>
        <w:drawing>
          <wp:inline distT="0" distB="0" distL="0" distR="0" wp14:anchorId="16B2C62C" wp14:editId="63694B4B">
            <wp:extent cx="3328670" cy="1900971"/>
            <wp:effectExtent l="19050" t="19050" r="24130" b="23495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数据库导出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1546"/>
                    <a:stretch/>
                  </pic:blipFill>
                  <pic:spPr bwMode="auto">
                    <a:xfrm>
                      <a:off x="0" y="0"/>
                      <a:ext cx="3350167" cy="1913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E1F44" w:rsidRDefault="00AE1F44" w:rsidP="00B95B06">
      <w:pPr>
        <w:tabs>
          <w:tab w:val="left" w:pos="720"/>
        </w:tabs>
        <w:ind w:firstLineChars="0" w:firstLine="0"/>
      </w:pPr>
      <w:r>
        <w:rPr>
          <w:noProof/>
        </w:rPr>
        <w:drawing>
          <wp:inline distT="0" distB="0" distL="0" distR="0" wp14:anchorId="597A56C2" wp14:editId="455F3A80">
            <wp:extent cx="3328988" cy="2446715"/>
            <wp:effectExtent l="19050" t="19050" r="24130" b="10795"/>
            <wp:docPr id="4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数据库导出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526" cy="2450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F44" w:rsidRPr="00A63847" w:rsidRDefault="00AE1F44" w:rsidP="00667EDE">
      <w:pPr>
        <w:pStyle w:val="1"/>
        <w:rPr>
          <w:color w:val="FF0000"/>
        </w:rPr>
      </w:pPr>
      <w:bookmarkStart w:id="13" w:name="header-n480"/>
      <w:r w:rsidRPr="00A63847">
        <w:rPr>
          <w:color w:val="FF0000"/>
        </w:rPr>
        <w:lastRenderedPageBreak/>
        <w:t>数据库约束</w:t>
      </w:r>
      <w:bookmarkEnd w:id="13"/>
    </w:p>
    <w:p w:rsidR="00E43F60" w:rsidRDefault="00E43F60" w:rsidP="0088093B">
      <w:pPr>
        <w:pStyle w:val="2"/>
      </w:pPr>
      <w:r>
        <w:t>数据库约束的概述</w:t>
      </w:r>
    </w:p>
    <w:p w:rsidR="00E43F60" w:rsidRPr="00731E2B" w:rsidRDefault="00E43F60" w:rsidP="00E11D56">
      <w:pPr>
        <w:pStyle w:val="3"/>
      </w:pPr>
      <w:r w:rsidRPr="00731E2B">
        <w:rPr>
          <w:rFonts w:hint="eastAsia"/>
        </w:rPr>
        <w:t>约束</w:t>
      </w:r>
      <w:r w:rsidRPr="00731E2B">
        <w:t>的作用：</w:t>
      </w:r>
    </w:p>
    <w:p w:rsidR="00821C0E" w:rsidRPr="005F5915" w:rsidRDefault="005F5915" w:rsidP="005F5915">
      <w:r w:rsidRPr="005F5915">
        <w:rPr>
          <w:rFonts w:hint="eastAsia"/>
        </w:rPr>
        <w:t>对表中的数据进行限制，保证数据的正确性、有效性和完整性。</w:t>
      </w:r>
      <w:r w:rsidR="0011602A">
        <w:rPr>
          <w:rFonts w:hint="eastAsia"/>
        </w:rPr>
        <w:t>理想的是数据表中所有的数据是准确的，所以我们必须对添加进入表中的数据进行约束。如果违反约束条件，数据添加失败。</w:t>
      </w:r>
    </w:p>
    <w:p w:rsidR="00AE1F44" w:rsidRPr="00731E2B" w:rsidRDefault="00AE1F44" w:rsidP="00E11D56">
      <w:pPr>
        <w:pStyle w:val="3"/>
      </w:pPr>
      <w:r w:rsidRPr="00731E2B">
        <w:t>约束种类：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977"/>
        <w:gridCol w:w="4224"/>
      </w:tblGrid>
      <w:tr w:rsidR="00213A55" w:rsidRPr="00253FE0" w:rsidTr="00213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213A55" w:rsidRPr="00213A55" w:rsidRDefault="00213A55" w:rsidP="00E43F60">
            <w:pPr>
              <w:ind w:firstLineChars="0" w:firstLine="0"/>
            </w:pPr>
            <w:r w:rsidRPr="00213A55">
              <w:rPr>
                <w:rFonts w:hint="eastAsia"/>
              </w:rPr>
              <w:t>约束名</w:t>
            </w:r>
          </w:p>
        </w:tc>
        <w:tc>
          <w:tcPr>
            <w:tcW w:w="4224" w:type="dxa"/>
          </w:tcPr>
          <w:p w:rsidR="00213A55" w:rsidRPr="00253FE0" w:rsidRDefault="00213A55" w:rsidP="00E43F60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约束关键字</w:t>
            </w:r>
          </w:p>
        </w:tc>
      </w:tr>
      <w:tr w:rsidR="00213A55" w:rsidTr="00213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213A55" w:rsidRPr="00E43F60" w:rsidRDefault="00F5426A" w:rsidP="00E43F60">
            <w:pPr>
              <w:ind w:firstLineChars="0" w:firstLine="0"/>
            </w:pPr>
            <w:r>
              <w:t>主键</w:t>
            </w:r>
          </w:p>
        </w:tc>
        <w:tc>
          <w:tcPr>
            <w:tcW w:w="4224" w:type="dxa"/>
          </w:tcPr>
          <w:p w:rsidR="00213A55" w:rsidRDefault="004B0B9C" w:rsidP="00E43F60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黑体"/>
              </w:rPr>
            </w:pPr>
            <w:r>
              <w:rPr>
                <w:rFonts w:eastAsia="黑体"/>
              </w:rPr>
              <w:t>primary key</w:t>
            </w:r>
          </w:p>
        </w:tc>
      </w:tr>
      <w:tr w:rsidR="00213A55" w:rsidTr="00213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213A55" w:rsidRPr="00E43F60" w:rsidRDefault="00F5426A" w:rsidP="00E43F60">
            <w:pPr>
              <w:ind w:firstLineChars="0" w:firstLine="0"/>
            </w:pPr>
            <w:r>
              <w:t>唯一</w:t>
            </w:r>
          </w:p>
        </w:tc>
        <w:tc>
          <w:tcPr>
            <w:tcW w:w="4224" w:type="dxa"/>
          </w:tcPr>
          <w:p w:rsidR="00213A55" w:rsidRDefault="004B0B9C" w:rsidP="00E43F60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黑体"/>
              </w:rPr>
            </w:pPr>
            <w:r>
              <w:rPr>
                <w:rFonts w:eastAsia="黑体" w:hint="eastAsia"/>
              </w:rPr>
              <w:t>unique</w:t>
            </w:r>
          </w:p>
        </w:tc>
      </w:tr>
      <w:tr w:rsidR="00213A55" w:rsidTr="00213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213A55" w:rsidRPr="00E43F60" w:rsidRDefault="00F5426A" w:rsidP="00E43F60">
            <w:pPr>
              <w:ind w:firstLineChars="0" w:firstLine="0"/>
            </w:pPr>
            <w:r>
              <w:t>非空</w:t>
            </w:r>
          </w:p>
        </w:tc>
        <w:tc>
          <w:tcPr>
            <w:tcW w:w="4224" w:type="dxa"/>
          </w:tcPr>
          <w:p w:rsidR="00213A55" w:rsidRDefault="004B0B9C" w:rsidP="00E43F60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黑体"/>
              </w:rPr>
            </w:pPr>
            <w:r>
              <w:rPr>
                <w:rFonts w:eastAsia="黑体" w:hint="eastAsia"/>
              </w:rPr>
              <w:t>not null</w:t>
            </w:r>
          </w:p>
        </w:tc>
      </w:tr>
      <w:tr w:rsidR="00213A55" w:rsidTr="00213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213A55" w:rsidRPr="00E43F60" w:rsidRDefault="00F5426A" w:rsidP="00E43F60">
            <w:pPr>
              <w:ind w:firstLineChars="0" w:firstLine="0"/>
            </w:pPr>
            <w:r>
              <w:t>默认</w:t>
            </w:r>
          </w:p>
        </w:tc>
        <w:tc>
          <w:tcPr>
            <w:tcW w:w="4224" w:type="dxa"/>
          </w:tcPr>
          <w:p w:rsidR="00213A55" w:rsidRDefault="008D233D" w:rsidP="00E43F60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黑体"/>
              </w:rPr>
            </w:pPr>
            <w:r>
              <w:rPr>
                <w:rFonts w:eastAsia="黑体" w:hint="eastAsia"/>
              </w:rPr>
              <w:t>default</w:t>
            </w:r>
          </w:p>
        </w:tc>
      </w:tr>
      <w:tr w:rsidR="00213A55" w:rsidTr="00213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213A55" w:rsidRPr="00E43F60" w:rsidRDefault="00F5426A" w:rsidP="00E43F60">
            <w:pPr>
              <w:ind w:firstLineChars="0" w:firstLine="0"/>
            </w:pPr>
            <w:r>
              <w:t>外键</w:t>
            </w:r>
          </w:p>
        </w:tc>
        <w:tc>
          <w:tcPr>
            <w:tcW w:w="4224" w:type="dxa"/>
          </w:tcPr>
          <w:p w:rsidR="00213A55" w:rsidRDefault="008D233D" w:rsidP="00E43F60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黑体"/>
              </w:rPr>
            </w:pPr>
            <w:r>
              <w:rPr>
                <w:rFonts w:eastAsia="黑体" w:hint="eastAsia"/>
              </w:rPr>
              <w:t>foreign key</w:t>
            </w:r>
          </w:p>
        </w:tc>
      </w:tr>
      <w:tr w:rsidR="008D233D" w:rsidTr="00213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8D233D" w:rsidRDefault="008D233D" w:rsidP="00E43F60">
            <w:pPr>
              <w:ind w:firstLineChars="0" w:firstLine="0"/>
            </w:pPr>
            <w:r>
              <w:rPr>
                <w:rFonts w:hint="eastAsia"/>
              </w:rPr>
              <w:t>检查</w:t>
            </w:r>
          </w:p>
        </w:tc>
        <w:tc>
          <w:tcPr>
            <w:tcW w:w="4224" w:type="dxa"/>
          </w:tcPr>
          <w:p w:rsidR="008D233D" w:rsidRDefault="008D233D" w:rsidP="00E43F60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黑体" w:hint="eastAsia"/>
              </w:rPr>
            </w:pPr>
            <w:r>
              <w:rPr>
                <w:rFonts w:eastAsia="黑体" w:hint="eastAsia"/>
              </w:rPr>
              <w:t>在</w:t>
            </w:r>
            <w:r>
              <w:rPr>
                <w:rFonts w:eastAsia="黑体" w:hint="eastAsia"/>
              </w:rPr>
              <w:t>mysql</w:t>
            </w:r>
            <w:r>
              <w:rPr>
                <w:rFonts w:eastAsia="黑体" w:hint="eastAsia"/>
              </w:rPr>
              <w:t>中不支持</w:t>
            </w:r>
          </w:p>
        </w:tc>
      </w:tr>
    </w:tbl>
    <w:p w:rsidR="00AE1F44" w:rsidRDefault="00AE1F44" w:rsidP="0088093B">
      <w:pPr>
        <w:pStyle w:val="2"/>
      </w:pPr>
      <w:bookmarkStart w:id="14" w:name="header-n500"/>
      <w:r>
        <w:t>主键</w:t>
      </w:r>
      <w:bookmarkEnd w:id="14"/>
      <w:r w:rsidR="008E6F97">
        <w:rPr>
          <w:rFonts w:hint="eastAsia"/>
        </w:rPr>
        <w:t>约束</w:t>
      </w:r>
    </w:p>
    <w:p w:rsidR="00AE1F44" w:rsidRDefault="00AE1F44" w:rsidP="00E11D56">
      <w:pPr>
        <w:pStyle w:val="3"/>
      </w:pPr>
      <w:bookmarkStart w:id="15" w:name="header-n501"/>
      <w:r>
        <w:t>主键的作用</w:t>
      </w:r>
      <w:bookmarkEnd w:id="15"/>
    </w:p>
    <w:p w:rsidR="002B5F89" w:rsidRDefault="001F672C" w:rsidP="002B5F89">
      <w:pPr>
        <w:rPr>
          <w:rFonts w:hint="eastAsia"/>
        </w:rPr>
      </w:pPr>
      <w:r>
        <w:t>代表每</w:t>
      </w:r>
      <w:r>
        <w:rPr>
          <w:rFonts w:hint="eastAsia"/>
        </w:rPr>
        <w:t>条记录的标识，它必须是唯一，而且是非空的。主键可以是任何类型，一般使用</w:t>
      </w:r>
      <w:r>
        <w:rPr>
          <w:rFonts w:hint="eastAsia"/>
        </w:rPr>
        <w:t>int</w:t>
      </w:r>
      <w:r>
        <w:rPr>
          <w:rFonts w:hint="eastAsia"/>
        </w:rPr>
        <w:t>或字符串</w:t>
      </w:r>
      <w:r w:rsidR="00665C1A">
        <w:rPr>
          <w:rFonts w:hint="eastAsia"/>
        </w:rPr>
        <w:t>。主键是否</w:t>
      </w:r>
      <w:r w:rsidR="005C7ED3">
        <w:rPr>
          <w:rFonts w:hint="eastAsia"/>
        </w:rPr>
        <w:t>连接</w:t>
      </w:r>
      <w:r w:rsidR="00665C1A">
        <w:rPr>
          <w:rFonts w:hint="eastAsia"/>
        </w:rPr>
        <w:t>没有关系。</w:t>
      </w:r>
    </w:p>
    <w:p w:rsidR="00AE1F44" w:rsidRDefault="00AE1F44" w:rsidP="002B5F89">
      <w:r>
        <w:rPr>
          <w:noProof/>
        </w:rPr>
        <w:drawing>
          <wp:inline distT="0" distB="0" distL="0" distR="0" wp14:anchorId="2732548C" wp14:editId="50E239C1">
            <wp:extent cx="1953928" cy="895149"/>
            <wp:effectExtent l="0" t="0" r="0" b="0"/>
            <wp:docPr id="4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主键0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8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1CE721D" wp14:editId="37FC8393">
            <wp:extent cx="2590800" cy="904875"/>
            <wp:effectExtent l="0" t="0" r="0" b="0"/>
            <wp:docPr id="4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主键0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F89" w:rsidRDefault="00AE1F44" w:rsidP="00E11D56">
      <w:pPr>
        <w:pStyle w:val="3"/>
      </w:pPr>
      <w:r>
        <w:t xml:space="preserve">哪个字段应该作为表的主键？  </w:t>
      </w:r>
    </w:p>
    <w:p w:rsidR="00AE1F44" w:rsidRDefault="00AE1F44" w:rsidP="002B5F89">
      <w:r>
        <w:t>通常</w:t>
      </w:r>
      <w:r w:rsidRPr="009A7766">
        <w:rPr>
          <w:color w:val="FF0000"/>
        </w:rPr>
        <w:t>不用业务字段</w:t>
      </w:r>
      <w:r>
        <w:t>作为主键，单独给每张表设计一个</w:t>
      </w:r>
      <w:r>
        <w:t>id</w:t>
      </w:r>
      <w:r>
        <w:t>的字段，把</w:t>
      </w:r>
      <w:r>
        <w:t>id</w:t>
      </w:r>
      <w:r>
        <w:t>作为主键。</w:t>
      </w:r>
      <w:r w:rsidRPr="009A7766">
        <w:rPr>
          <w:color w:val="FF0000"/>
        </w:rPr>
        <w:t>主键是给数据库和程序使用的，不是给最终的客户使用的。</w:t>
      </w:r>
      <w:r>
        <w:t>所以主键有没有含义没有关系，只要不重复，非空就行。</w:t>
      </w:r>
    </w:p>
    <w:p w:rsidR="004F67F5" w:rsidRDefault="004F67F5" w:rsidP="002B5F89">
      <w:pPr>
        <w:rPr>
          <w:rFonts w:hint="eastAsia"/>
        </w:rPr>
      </w:pPr>
      <w:r>
        <w:t>最好是在创建表的时候创建约束</w:t>
      </w:r>
    </w:p>
    <w:p w:rsidR="00AE1F44" w:rsidRDefault="00AE1F44" w:rsidP="00E11D56">
      <w:pPr>
        <w:pStyle w:val="3"/>
      </w:pPr>
      <w:bookmarkStart w:id="16" w:name="header-n510"/>
      <w:r>
        <w:t>创建主键</w:t>
      </w:r>
      <w:bookmarkEnd w:id="16"/>
    </w:p>
    <w:p w:rsidR="002B5F89" w:rsidRPr="00B34A03" w:rsidRDefault="00AE1F44" w:rsidP="00B054C2">
      <w:pPr>
        <w:pStyle w:val="a1"/>
      </w:pPr>
      <w:r w:rsidRPr="00B34A03">
        <w:t>主键</w:t>
      </w:r>
      <w:r w:rsidR="002B5F89" w:rsidRPr="00B34A03">
        <w:rPr>
          <w:rFonts w:hint="eastAsia"/>
        </w:rPr>
        <w:t>关键字</w:t>
      </w:r>
      <w:r w:rsidRPr="00B34A03">
        <w:t>：</w:t>
      </w:r>
      <w:r w:rsidRPr="00B34A03">
        <w:t xml:space="preserve"> </w:t>
      </w:r>
      <w:r w:rsidR="009A7766">
        <w:t>primary key</w:t>
      </w:r>
    </w:p>
    <w:p w:rsidR="00AE1F44" w:rsidRDefault="00AE1F44" w:rsidP="00B054C2">
      <w:pPr>
        <w:pStyle w:val="a1"/>
      </w:pPr>
      <w:r>
        <w:t>主键的特点：</w:t>
      </w:r>
    </w:p>
    <w:p w:rsidR="00AE1F44" w:rsidRDefault="009A7766" w:rsidP="00A37177">
      <w:pPr>
        <w:pStyle w:val="a0"/>
        <w:numPr>
          <w:ilvl w:val="0"/>
          <w:numId w:val="18"/>
        </w:numPr>
      </w:pPr>
      <w:r>
        <w:t>唯一</w:t>
      </w:r>
    </w:p>
    <w:p w:rsidR="00AE1F44" w:rsidRDefault="009A7766" w:rsidP="00A37177">
      <w:pPr>
        <w:pStyle w:val="a0"/>
        <w:numPr>
          <w:ilvl w:val="0"/>
          <w:numId w:val="18"/>
        </w:numPr>
      </w:pPr>
      <w:r>
        <w:t>非空</w:t>
      </w:r>
    </w:p>
    <w:p w:rsidR="00AE1F44" w:rsidRDefault="00AE1F44" w:rsidP="00B054C2">
      <w:pPr>
        <w:pStyle w:val="a1"/>
      </w:pPr>
      <w:r>
        <w:t>创建主键方式：</w:t>
      </w:r>
    </w:p>
    <w:p w:rsidR="002B5F89" w:rsidRDefault="00AE1F44" w:rsidP="00AB434D">
      <w:pPr>
        <w:pStyle w:val="a0"/>
        <w:numPr>
          <w:ilvl w:val="0"/>
          <w:numId w:val="9"/>
        </w:numPr>
      </w:pPr>
      <w:r w:rsidRPr="004059F9">
        <w:rPr>
          <w:b/>
        </w:rPr>
        <w:t>在创建表的时候给字段添加主键</w:t>
      </w:r>
      <w:r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472A" w:rsidTr="00014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01472A" w:rsidRDefault="0001472A" w:rsidP="0001472A">
            <w:pPr>
              <w:ind w:firstLineChars="0" w:firstLine="0"/>
              <w:rPr>
                <w:rFonts w:eastAsia="黑体"/>
              </w:rPr>
            </w:pPr>
            <w:r w:rsidRPr="002B5F89">
              <w:t>字段名</w:t>
            </w:r>
            <w:r w:rsidRPr="002B5F89">
              <w:t xml:space="preserve"> </w:t>
            </w:r>
            <w:r w:rsidRPr="002B5F89">
              <w:t>字段类型</w:t>
            </w:r>
            <w:r w:rsidRPr="002B5F89">
              <w:t xml:space="preserve"> PRIMARY KEY</w:t>
            </w:r>
          </w:p>
        </w:tc>
      </w:tr>
    </w:tbl>
    <w:p w:rsidR="002B5F89" w:rsidRDefault="00AE1F44" w:rsidP="00AB434D">
      <w:pPr>
        <w:pStyle w:val="a0"/>
        <w:numPr>
          <w:ilvl w:val="0"/>
          <w:numId w:val="9"/>
        </w:numPr>
      </w:pPr>
      <w:r w:rsidRPr="004059F9">
        <w:rPr>
          <w:b/>
        </w:rPr>
        <w:t>在已有表中添加主键</w:t>
      </w:r>
      <w:r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472A" w:rsidTr="00014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01472A" w:rsidRDefault="0001472A" w:rsidP="0001472A">
            <w:pPr>
              <w:ind w:firstLineChars="0" w:firstLine="0"/>
              <w:rPr>
                <w:rFonts w:eastAsia="黑体"/>
              </w:rPr>
            </w:pPr>
            <w:r w:rsidRPr="002B5F89">
              <w:t xml:space="preserve">ALTER TABLE </w:t>
            </w:r>
            <w:r w:rsidRPr="002B5F89">
              <w:t>表名</w:t>
            </w:r>
            <w:r w:rsidRPr="002B5F89">
              <w:t xml:space="preserve"> ADD PRIMARY KEY(</w:t>
            </w:r>
            <w:r w:rsidRPr="002B5F89">
              <w:t>字段名</w:t>
            </w:r>
            <w:r w:rsidRPr="002B5F89">
              <w:t>);</w:t>
            </w:r>
          </w:p>
        </w:tc>
      </w:tr>
    </w:tbl>
    <w:p w:rsidR="00B77BBA" w:rsidRPr="00B77BBA" w:rsidRDefault="00B77BBA" w:rsidP="00B77BBA">
      <w:pPr>
        <w:pStyle w:val="af7"/>
        <w:rPr>
          <w:rFonts w:eastAsia="黑体" w:hint="eastAsia"/>
        </w:rPr>
      </w:pPr>
      <w:r w:rsidRPr="00B77BBA">
        <w:rPr>
          <w:rFonts w:eastAsia="黑体" w:hint="eastAsia"/>
        </w:rPr>
        <w:t xml:space="preserve">-- </w:t>
      </w:r>
      <w:r w:rsidRPr="00B77BBA">
        <w:rPr>
          <w:rFonts w:eastAsia="黑体" w:hint="eastAsia"/>
        </w:rPr>
        <w:t>创建表学生表</w:t>
      </w:r>
      <w:r w:rsidRPr="00B77BBA">
        <w:rPr>
          <w:rFonts w:eastAsia="黑体" w:hint="eastAsia"/>
        </w:rPr>
        <w:t xml:space="preserve">st1, </w:t>
      </w:r>
      <w:r w:rsidRPr="00B77BBA">
        <w:rPr>
          <w:rFonts w:eastAsia="黑体" w:hint="eastAsia"/>
        </w:rPr>
        <w:t>包含字段</w:t>
      </w:r>
      <w:r w:rsidRPr="00B77BBA">
        <w:rPr>
          <w:rFonts w:eastAsia="黑体" w:hint="eastAsia"/>
        </w:rPr>
        <w:t>(id, name, age)</w:t>
      </w:r>
      <w:r w:rsidRPr="00B77BBA">
        <w:rPr>
          <w:rFonts w:eastAsia="黑体" w:hint="eastAsia"/>
        </w:rPr>
        <w:t>将</w:t>
      </w:r>
      <w:r w:rsidRPr="00B77BBA">
        <w:rPr>
          <w:rFonts w:eastAsia="黑体" w:hint="eastAsia"/>
        </w:rPr>
        <w:t>id</w:t>
      </w:r>
      <w:r w:rsidRPr="00B77BBA">
        <w:rPr>
          <w:rFonts w:eastAsia="黑体" w:hint="eastAsia"/>
        </w:rPr>
        <w:t>做为主键</w:t>
      </w:r>
    </w:p>
    <w:p w:rsidR="00B77BBA" w:rsidRPr="00B77BBA" w:rsidRDefault="00B77BBA" w:rsidP="00B77BBA">
      <w:pPr>
        <w:pStyle w:val="af7"/>
        <w:rPr>
          <w:rFonts w:eastAsia="黑体"/>
        </w:rPr>
      </w:pPr>
      <w:r w:rsidRPr="00B77BBA">
        <w:rPr>
          <w:rFonts w:eastAsia="黑体"/>
        </w:rPr>
        <w:t>create table st1 (</w:t>
      </w:r>
    </w:p>
    <w:p w:rsidR="00B77BBA" w:rsidRPr="00B77BBA" w:rsidRDefault="00B77BBA" w:rsidP="00B77BBA">
      <w:pPr>
        <w:pStyle w:val="af7"/>
        <w:rPr>
          <w:rFonts w:eastAsia="黑体"/>
        </w:rPr>
      </w:pPr>
      <w:r w:rsidRPr="00B77BBA">
        <w:rPr>
          <w:rFonts w:eastAsia="黑体"/>
        </w:rPr>
        <w:t xml:space="preserve">   id int primary key,</w:t>
      </w:r>
    </w:p>
    <w:p w:rsidR="00B77BBA" w:rsidRPr="00B77BBA" w:rsidRDefault="00B77BBA" w:rsidP="00B77BBA">
      <w:pPr>
        <w:pStyle w:val="af7"/>
        <w:rPr>
          <w:rFonts w:eastAsia="黑体"/>
        </w:rPr>
      </w:pPr>
      <w:r w:rsidRPr="00B77BBA">
        <w:rPr>
          <w:rFonts w:eastAsia="黑体"/>
        </w:rPr>
        <w:t xml:space="preserve">   name varchar(20),</w:t>
      </w:r>
    </w:p>
    <w:p w:rsidR="00B77BBA" w:rsidRPr="00B77BBA" w:rsidRDefault="00B77BBA" w:rsidP="00B77BBA">
      <w:pPr>
        <w:pStyle w:val="af7"/>
        <w:rPr>
          <w:rFonts w:eastAsia="黑体"/>
        </w:rPr>
      </w:pPr>
      <w:r w:rsidRPr="00B77BBA">
        <w:rPr>
          <w:rFonts w:eastAsia="黑体"/>
        </w:rPr>
        <w:lastRenderedPageBreak/>
        <w:t xml:space="preserve">   age int</w:t>
      </w:r>
    </w:p>
    <w:p w:rsidR="00B77BBA" w:rsidRPr="00B77BBA" w:rsidRDefault="00B77BBA" w:rsidP="00B77BBA">
      <w:pPr>
        <w:pStyle w:val="af7"/>
        <w:rPr>
          <w:rFonts w:eastAsia="黑体"/>
        </w:rPr>
      </w:pPr>
      <w:r w:rsidRPr="00B77BBA">
        <w:rPr>
          <w:rFonts w:eastAsia="黑体"/>
        </w:rPr>
        <w:t>);</w:t>
      </w:r>
    </w:p>
    <w:p w:rsidR="00B77BBA" w:rsidRPr="00B77BBA" w:rsidRDefault="00B77BBA" w:rsidP="00B77BBA">
      <w:pPr>
        <w:pStyle w:val="af7"/>
        <w:rPr>
          <w:rFonts w:eastAsia="黑体"/>
        </w:rPr>
      </w:pPr>
    </w:p>
    <w:p w:rsidR="00B77BBA" w:rsidRPr="00B77BBA" w:rsidRDefault="00B77BBA" w:rsidP="00B77BBA">
      <w:pPr>
        <w:pStyle w:val="af7"/>
        <w:rPr>
          <w:rFonts w:eastAsia="黑体"/>
        </w:rPr>
      </w:pPr>
      <w:r w:rsidRPr="00B77BBA">
        <w:rPr>
          <w:rFonts w:eastAsia="黑体"/>
        </w:rPr>
        <w:t>desc st1;</w:t>
      </w:r>
    </w:p>
    <w:p w:rsidR="00B77BBA" w:rsidRPr="00B77BBA" w:rsidRDefault="00B77BBA" w:rsidP="00B77BBA">
      <w:pPr>
        <w:pStyle w:val="af7"/>
        <w:rPr>
          <w:rFonts w:eastAsia="黑体"/>
        </w:rPr>
      </w:pPr>
    </w:p>
    <w:p w:rsidR="00B77BBA" w:rsidRPr="00B77BBA" w:rsidRDefault="00B77BBA" w:rsidP="00B77BBA">
      <w:pPr>
        <w:pStyle w:val="af7"/>
        <w:rPr>
          <w:rFonts w:eastAsia="黑体"/>
        </w:rPr>
      </w:pPr>
      <w:r w:rsidRPr="00B77BBA">
        <w:rPr>
          <w:rFonts w:eastAsia="黑体"/>
        </w:rPr>
        <w:t>select * from st1;</w:t>
      </w:r>
    </w:p>
    <w:p w:rsidR="00B77BBA" w:rsidRPr="00B77BBA" w:rsidRDefault="00B77BBA" w:rsidP="00B77BBA">
      <w:pPr>
        <w:pStyle w:val="af7"/>
        <w:rPr>
          <w:rFonts w:eastAsia="黑体" w:hint="eastAsia"/>
        </w:rPr>
      </w:pPr>
      <w:r w:rsidRPr="00B77BBA">
        <w:rPr>
          <w:rFonts w:eastAsia="黑体" w:hint="eastAsia"/>
        </w:rPr>
        <w:t xml:space="preserve">-- </w:t>
      </w:r>
      <w:r w:rsidRPr="00B77BBA">
        <w:rPr>
          <w:rFonts w:eastAsia="黑体" w:hint="eastAsia"/>
        </w:rPr>
        <w:t>插入重复的主键值</w:t>
      </w:r>
    </w:p>
    <w:p w:rsidR="00B77BBA" w:rsidRPr="00B77BBA" w:rsidRDefault="00B77BBA" w:rsidP="00B77BBA">
      <w:pPr>
        <w:pStyle w:val="af7"/>
        <w:rPr>
          <w:rFonts w:eastAsia="黑体" w:hint="eastAsia"/>
        </w:rPr>
      </w:pPr>
      <w:r w:rsidRPr="00B77BBA">
        <w:rPr>
          <w:rFonts w:eastAsia="黑体" w:hint="eastAsia"/>
        </w:rPr>
        <w:t>insert into st1 values (1,'</w:t>
      </w:r>
      <w:r w:rsidRPr="00B77BBA">
        <w:rPr>
          <w:rFonts w:eastAsia="黑体" w:hint="eastAsia"/>
        </w:rPr>
        <w:t>张三</w:t>
      </w:r>
      <w:r w:rsidRPr="00B77BBA">
        <w:rPr>
          <w:rFonts w:eastAsia="黑体" w:hint="eastAsia"/>
        </w:rPr>
        <w:t>',48);</w:t>
      </w:r>
    </w:p>
    <w:p w:rsidR="00B77BBA" w:rsidRPr="00B77BBA" w:rsidRDefault="00B77BBA" w:rsidP="00B77BBA">
      <w:pPr>
        <w:pStyle w:val="af7"/>
        <w:rPr>
          <w:rFonts w:eastAsia="黑体"/>
        </w:rPr>
      </w:pPr>
    </w:p>
    <w:p w:rsidR="00B77BBA" w:rsidRPr="00B77BBA" w:rsidRDefault="00B77BBA" w:rsidP="00B77BBA">
      <w:pPr>
        <w:pStyle w:val="af7"/>
        <w:rPr>
          <w:rFonts w:eastAsia="黑体" w:hint="eastAsia"/>
        </w:rPr>
      </w:pPr>
      <w:r w:rsidRPr="00B77BBA">
        <w:rPr>
          <w:rFonts w:eastAsia="黑体" w:hint="eastAsia"/>
        </w:rPr>
        <w:t xml:space="preserve">-- Duplicate </w:t>
      </w:r>
      <w:r w:rsidRPr="00B77BBA">
        <w:rPr>
          <w:rFonts w:eastAsia="黑体" w:hint="eastAsia"/>
        </w:rPr>
        <w:t>重复的</w:t>
      </w:r>
      <w:r w:rsidRPr="00B77BBA">
        <w:rPr>
          <w:rFonts w:eastAsia="黑体" w:hint="eastAsia"/>
        </w:rPr>
        <w:t xml:space="preserve"> entry</w:t>
      </w:r>
      <w:r w:rsidRPr="00B77BBA">
        <w:rPr>
          <w:rFonts w:eastAsia="黑体" w:hint="eastAsia"/>
        </w:rPr>
        <w:t>记录</w:t>
      </w:r>
      <w:r w:rsidRPr="00B77BBA">
        <w:rPr>
          <w:rFonts w:eastAsia="黑体" w:hint="eastAsia"/>
        </w:rPr>
        <w:t xml:space="preserve"> '1' for key 'PRIMARY'</w:t>
      </w:r>
    </w:p>
    <w:p w:rsidR="00B77BBA" w:rsidRPr="00B77BBA" w:rsidRDefault="00B77BBA" w:rsidP="00B77BBA">
      <w:pPr>
        <w:pStyle w:val="af7"/>
        <w:rPr>
          <w:rFonts w:eastAsia="黑体" w:hint="eastAsia"/>
        </w:rPr>
      </w:pPr>
      <w:r w:rsidRPr="00B77BBA">
        <w:rPr>
          <w:rFonts w:eastAsia="黑体" w:hint="eastAsia"/>
        </w:rPr>
        <w:t>insert into st1 values (1,'</w:t>
      </w:r>
      <w:r w:rsidRPr="00B77BBA">
        <w:rPr>
          <w:rFonts w:eastAsia="黑体" w:hint="eastAsia"/>
        </w:rPr>
        <w:t>李白</w:t>
      </w:r>
      <w:r w:rsidRPr="00B77BBA">
        <w:rPr>
          <w:rFonts w:eastAsia="黑体" w:hint="eastAsia"/>
        </w:rPr>
        <w:t>',40);</w:t>
      </w:r>
    </w:p>
    <w:p w:rsidR="00B77BBA" w:rsidRPr="00B77BBA" w:rsidRDefault="00B77BBA" w:rsidP="00B77BBA">
      <w:pPr>
        <w:pStyle w:val="af7"/>
        <w:rPr>
          <w:rFonts w:eastAsia="黑体"/>
        </w:rPr>
      </w:pPr>
    </w:p>
    <w:p w:rsidR="00B77BBA" w:rsidRPr="00B77BBA" w:rsidRDefault="00B77BBA" w:rsidP="00B77BBA">
      <w:pPr>
        <w:pStyle w:val="af7"/>
        <w:rPr>
          <w:rFonts w:eastAsia="黑体" w:hint="eastAsia"/>
        </w:rPr>
      </w:pPr>
      <w:r w:rsidRPr="00B77BBA">
        <w:rPr>
          <w:rFonts w:eastAsia="黑体" w:hint="eastAsia"/>
        </w:rPr>
        <w:t xml:space="preserve">-- </w:t>
      </w:r>
      <w:r w:rsidRPr="00B77BBA">
        <w:rPr>
          <w:rFonts w:eastAsia="黑体" w:hint="eastAsia"/>
        </w:rPr>
        <w:t>插入</w:t>
      </w:r>
      <w:r w:rsidRPr="00B77BBA">
        <w:rPr>
          <w:rFonts w:eastAsia="黑体" w:hint="eastAsia"/>
        </w:rPr>
        <w:t>NULL</w:t>
      </w:r>
      <w:r w:rsidRPr="00B77BBA">
        <w:rPr>
          <w:rFonts w:eastAsia="黑体" w:hint="eastAsia"/>
        </w:rPr>
        <w:t>的主键值</w:t>
      </w:r>
      <w:r w:rsidRPr="00B77BBA">
        <w:rPr>
          <w:rFonts w:eastAsia="黑体" w:hint="eastAsia"/>
        </w:rPr>
        <w:t xml:space="preserve">  Column 'id' cannot be null</w:t>
      </w:r>
    </w:p>
    <w:p w:rsidR="00AE1F44" w:rsidRDefault="00B77BBA" w:rsidP="00B77BBA">
      <w:pPr>
        <w:pStyle w:val="af7"/>
      </w:pPr>
      <w:r w:rsidRPr="00B77BBA">
        <w:rPr>
          <w:rFonts w:eastAsia="黑体" w:hint="eastAsia"/>
        </w:rPr>
        <w:t>insert into st1 values (NULL,'</w:t>
      </w:r>
      <w:r w:rsidRPr="00B77BBA">
        <w:rPr>
          <w:rFonts w:eastAsia="黑体" w:hint="eastAsia"/>
        </w:rPr>
        <w:t>张三</w:t>
      </w:r>
      <w:r w:rsidRPr="00B77BBA">
        <w:rPr>
          <w:rFonts w:eastAsia="黑体" w:hint="eastAsia"/>
        </w:rPr>
        <w:t>',48);</w:t>
      </w:r>
    </w:p>
    <w:p w:rsidR="003D4312" w:rsidRPr="003D4312" w:rsidRDefault="003D4312" w:rsidP="003D4312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5AB721" wp14:editId="73B5CB6F">
            <wp:extent cx="6645910" cy="889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44" w:rsidRDefault="00AE1F44" w:rsidP="00E11D56">
      <w:pPr>
        <w:pStyle w:val="3"/>
      </w:pPr>
      <w:bookmarkStart w:id="17" w:name="header-n556"/>
      <w:r>
        <w:t>删除主键</w:t>
      </w:r>
      <w:bookmarkEnd w:id="17"/>
    </w:p>
    <w:p w:rsidR="00DE4197" w:rsidRPr="00DE4197" w:rsidRDefault="00DE4197" w:rsidP="00DE4197">
      <w:pPr>
        <w:pStyle w:val="af7"/>
        <w:rPr>
          <w:rFonts w:eastAsia="黑体" w:hint="eastAsia"/>
        </w:rPr>
      </w:pPr>
      <w:r w:rsidRPr="00DE4197">
        <w:rPr>
          <w:rFonts w:eastAsia="黑体" w:hint="eastAsia"/>
        </w:rPr>
        <w:t xml:space="preserve">-- </w:t>
      </w:r>
      <w:r w:rsidRPr="00DE4197">
        <w:rPr>
          <w:rFonts w:eastAsia="黑体" w:hint="eastAsia"/>
        </w:rPr>
        <w:t>删除</w:t>
      </w:r>
      <w:r w:rsidRPr="00DE4197">
        <w:rPr>
          <w:rFonts w:eastAsia="黑体" w:hint="eastAsia"/>
        </w:rPr>
        <w:t>st1</w:t>
      </w:r>
      <w:r w:rsidRPr="00DE4197">
        <w:rPr>
          <w:rFonts w:eastAsia="黑体" w:hint="eastAsia"/>
        </w:rPr>
        <w:t>表的主键</w:t>
      </w:r>
    </w:p>
    <w:p w:rsidR="00DE4197" w:rsidRPr="00DE4197" w:rsidRDefault="00DE4197" w:rsidP="00DE4197">
      <w:pPr>
        <w:pStyle w:val="af7"/>
        <w:rPr>
          <w:rFonts w:eastAsia="黑体"/>
        </w:rPr>
      </w:pPr>
      <w:r w:rsidRPr="00DE4197">
        <w:rPr>
          <w:rFonts w:eastAsia="黑体"/>
        </w:rPr>
        <w:t>alter table st1 drop primary key;</w:t>
      </w:r>
    </w:p>
    <w:p w:rsidR="00DE4197" w:rsidRPr="00DE4197" w:rsidRDefault="00DE4197" w:rsidP="00DE4197">
      <w:pPr>
        <w:pStyle w:val="af7"/>
        <w:rPr>
          <w:rFonts w:eastAsia="黑体"/>
        </w:rPr>
      </w:pPr>
    </w:p>
    <w:p w:rsidR="00DE4197" w:rsidRPr="00DE4197" w:rsidRDefault="00DE4197" w:rsidP="00DE4197">
      <w:pPr>
        <w:pStyle w:val="af7"/>
        <w:rPr>
          <w:rFonts w:eastAsia="黑体" w:hint="eastAsia"/>
        </w:rPr>
      </w:pPr>
      <w:r w:rsidRPr="00DE4197">
        <w:rPr>
          <w:rFonts w:eastAsia="黑体" w:hint="eastAsia"/>
        </w:rPr>
        <w:t xml:space="preserve">-- </w:t>
      </w:r>
      <w:r w:rsidRPr="00DE4197">
        <w:rPr>
          <w:rFonts w:eastAsia="黑体" w:hint="eastAsia"/>
        </w:rPr>
        <w:t>添加主键</w:t>
      </w:r>
    </w:p>
    <w:p w:rsidR="00AE1F44" w:rsidRPr="00384E39" w:rsidRDefault="00DE4197" w:rsidP="00DE4197">
      <w:pPr>
        <w:pStyle w:val="af7"/>
      </w:pPr>
      <w:r w:rsidRPr="00DE4197">
        <w:rPr>
          <w:rFonts w:eastAsia="黑体"/>
        </w:rPr>
        <w:t>alter table st1 add primary key(id);</w:t>
      </w:r>
    </w:p>
    <w:p w:rsidR="00AE1F44" w:rsidRDefault="00AE1F44" w:rsidP="00E11D56">
      <w:pPr>
        <w:pStyle w:val="3"/>
      </w:pPr>
      <w:bookmarkStart w:id="18" w:name="header-n568"/>
      <w:r>
        <w:t>主键自增</w:t>
      </w:r>
      <w:bookmarkEnd w:id="18"/>
    </w:p>
    <w:p w:rsidR="00B34A03" w:rsidRDefault="00AE1F44" w:rsidP="00637F3A">
      <w:r>
        <w:t xml:space="preserve"> </w:t>
      </w:r>
      <w:r>
        <w:t>主键如果让我们自己添加很有可能重复</w:t>
      </w:r>
      <w:r>
        <w:t>,</w:t>
      </w:r>
      <w:r>
        <w:t>我们通常希望在每次插入新记录时</w:t>
      </w:r>
      <w:r>
        <w:t>,</w:t>
      </w:r>
      <w:r>
        <w:t>数据库</w:t>
      </w:r>
      <w:r w:rsidRPr="00F3633E">
        <w:rPr>
          <w:color w:val="FF0000"/>
        </w:rPr>
        <w:t>自动生成</w:t>
      </w:r>
      <w:r>
        <w:t>主键字段的值</w:t>
      </w:r>
      <w:r w:rsidR="00A13A7F">
        <w:t>。</w:t>
      </w:r>
      <w:r w:rsidR="00A13A7F" w:rsidRPr="00AE3AF5">
        <w:rPr>
          <w:color w:val="FF0000"/>
        </w:rPr>
        <w:t>只能用在主键</w:t>
      </w:r>
      <w:r w:rsidR="00A13A7F">
        <w:t>。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7F3A" w:rsidRPr="00637F3A" w:rsidTr="00637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637F3A" w:rsidRPr="00637F3A" w:rsidRDefault="00637F3A" w:rsidP="00637F3A">
            <w:pPr>
              <w:ind w:firstLineChars="0" w:firstLine="0"/>
            </w:pPr>
            <w:r w:rsidRPr="00637F3A">
              <w:t xml:space="preserve">AUTO_INCREMENT </w:t>
            </w:r>
            <w:r w:rsidRPr="00637F3A">
              <w:t>表示自动增长</w:t>
            </w:r>
            <w:r w:rsidRPr="00637F3A">
              <w:t>(</w:t>
            </w:r>
            <w:r w:rsidRPr="00637F3A">
              <w:t>字段类型必须是整数类型</w:t>
            </w:r>
            <w:r w:rsidRPr="00637F3A">
              <w:t>)</w:t>
            </w:r>
          </w:p>
        </w:tc>
      </w:tr>
    </w:tbl>
    <w:p w:rsidR="00357210" w:rsidRPr="00357210" w:rsidRDefault="00357210" w:rsidP="00357210">
      <w:pPr>
        <w:pStyle w:val="af7"/>
        <w:rPr>
          <w:rFonts w:eastAsia="黑体" w:hint="eastAsia"/>
        </w:rPr>
      </w:pPr>
      <w:r w:rsidRPr="00357210">
        <w:rPr>
          <w:rFonts w:eastAsia="黑体" w:hint="eastAsia"/>
        </w:rPr>
        <w:t xml:space="preserve">-- </w:t>
      </w:r>
      <w:r w:rsidRPr="00357210">
        <w:rPr>
          <w:rFonts w:eastAsia="黑体" w:hint="eastAsia"/>
        </w:rPr>
        <w:t>创建学生表</w:t>
      </w:r>
      <w:r w:rsidRPr="00357210">
        <w:rPr>
          <w:rFonts w:eastAsia="黑体" w:hint="eastAsia"/>
        </w:rPr>
        <w:t xml:space="preserve">st2, </w:t>
      </w:r>
      <w:r w:rsidRPr="00357210">
        <w:rPr>
          <w:rFonts w:eastAsia="黑体" w:hint="eastAsia"/>
        </w:rPr>
        <w:t>包含字段</w:t>
      </w:r>
      <w:r w:rsidRPr="00357210">
        <w:rPr>
          <w:rFonts w:eastAsia="黑体" w:hint="eastAsia"/>
        </w:rPr>
        <w:t>(id, name, age)</w:t>
      </w:r>
      <w:r w:rsidRPr="00357210">
        <w:rPr>
          <w:rFonts w:eastAsia="黑体" w:hint="eastAsia"/>
        </w:rPr>
        <w:t>将</w:t>
      </w:r>
      <w:r w:rsidRPr="00357210">
        <w:rPr>
          <w:rFonts w:eastAsia="黑体" w:hint="eastAsia"/>
        </w:rPr>
        <w:t>id</w:t>
      </w:r>
      <w:r w:rsidRPr="00357210">
        <w:rPr>
          <w:rFonts w:eastAsia="黑体" w:hint="eastAsia"/>
        </w:rPr>
        <w:t>做为主键并自动增长</w:t>
      </w:r>
    </w:p>
    <w:p w:rsidR="00357210" w:rsidRPr="00357210" w:rsidRDefault="00357210" w:rsidP="00357210">
      <w:pPr>
        <w:pStyle w:val="af7"/>
        <w:rPr>
          <w:rFonts w:eastAsia="黑体"/>
        </w:rPr>
      </w:pPr>
      <w:r w:rsidRPr="00357210">
        <w:rPr>
          <w:rFonts w:eastAsia="黑体"/>
        </w:rPr>
        <w:t>create table st2 (</w:t>
      </w:r>
    </w:p>
    <w:p w:rsidR="00357210" w:rsidRPr="00357210" w:rsidRDefault="00357210" w:rsidP="00357210">
      <w:pPr>
        <w:pStyle w:val="af7"/>
        <w:rPr>
          <w:rFonts w:eastAsia="黑体"/>
        </w:rPr>
      </w:pPr>
      <w:r w:rsidRPr="00357210">
        <w:rPr>
          <w:rFonts w:eastAsia="黑体"/>
        </w:rPr>
        <w:t xml:space="preserve">  id int primary key auto_increment,</w:t>
      </w:r>
    </w:p>
    <w:p w:rsidR="00357210" w:rsidRPr="00357210" w:rsidRDefault="00357210" w:rsidP="00357210">
      <w:pPr>
        <w:pStyle w:val="af7"/>
        <w:rPr>
          <w:rFonts w:eastAsia="黑体"/>
        </w:rPr>
      </w:pPr>
      <w:r w:rsidRPr="00357210">
        <w:rPr>
          <w:rFonts w:eastAsia="黑体"/>
        </w:rPr>
        <w:t xml:space="preserve">  name varchar(20),</w:t>
      </w:r>
    </w:p>
    <w:p w:rsidR="00357210" w:rsidRPr="00357210" w:rsidRDefault="00357210" w:rsidP="00357210">
      <w:pPr>
        <w:pStyle w:val="af7"/>
        <w:rPr>
          <w:rFonts w:eastAsia="黑体"/>
        </w:rPr>
      </w:pPr>
      <w:r w:rsidRPr="00357210">
        <w:rPr>
          <w:rFonts w:eastAsia="黑体"/>
        </w:rPr>
        <w:t xml:space="preserve">  age int</w:t>
      </w:r>
    </w:p>
    <w:p w:rsidR="00357210" w:rsidRPr="00357210" w:rsidRDefault="00357210" w:rsidP="00357210">
      <w:pPr>
        <w:pStyle w:val="af7"/>
        <w:rPr>
          <w:rFonts w:eastAsia="黑体"/>
        </w:rPr>
      </w:pPr>
      <w:r w:rsidRPr="00357210">
        <w:rPr>
          <w:rFonts w:eastAsia="黑体"/>
        </w:rPr>
        <w:t>);</w:t>
      </w:r>
    </w:p>
    <w:p w:rsidR="00357210" w:rsidRPr="00357210" w:rsidRDefault="00357210" w:rsidP="00357210">
      <w:pPr>
        <w:pStyle w:val="af7"/>
        <w:rPr>
          <w:rFonts w:eastAsia="黑体"/>
        </w:rPr>
      </w:pPr>
    </w:p>
    <w:p w:rsidR="00357210" w:rsidRPr="00357210" w:rsidRDefault="00357210" w:rsidP="00357210">
      <w:pPr>
        <w:pStyle w:val="af7"/>
        <w:rPr>
          <w:rFonts w:eastAsia="黑体"/>
        </w:rPr>
      </w:pPr>
      <w:r w:rsidRPr="00357210">
        <w:rPr>
          <w:rFonts w:eastAsia="黑体"/>
        </w:rPr>
        <w:t>desc st2;</w:t>
      </w:r>
    </w:p>
    <w:p w:rsidR="00357210" w:rsidRPr="00357210" w:rsidRDefault="00357210" w:rsidP="00357210">
      <w:pPr>
        <w:pStyle w:val="af7"/>
        <w:rPr>
          <w:rFonts w:eastAsia="黑体" w:hint="eastAsia"/>
        </w:rPr>
      </w:pPr>
      <w:r w:rsidRPr="00357210">
        <w:rPr>
          <w:rFonts w:eastAsia="黑体" w:hint="eastAsia"/>
        </w:rPr>
        <w:t xml:space="preserve">-- </w:t>
      </w:r>
      <w:r w:rsidRPr="00357210">
        <w:rPr>
          <w:rFonts w:eastAsia="黑体" w:hint="eastAsia"/>
        </w:rPr>
        <w:t>插入数据，可以省略</w:t>
      </w:r>
      <w:r w:rsidRPr="00357210">
        <w:rPr>
          <w:rFonts w:eastAsia="黑体" w:hint="eastAsia"/>
        </w:rPr>
        <w:t>id</w:t>
      </w:r>
      <w:r w:rsidRPr="00357210">
        <w:rPr>
          <w:rFonts w:eastAsia="黑体" w:hint="eastAsia"/>
        </w:rPr>
        <w:t>这列</w:t>
      </w:r>
    </w:p>
    <w:p w:rsidR="00357210" w:rsidRPr="00357210" w:rsidRDefault="00357210" w:rsidP="00357210">
      <w:pPr>
        <w:pStyle w:val="af7"/>
        <w:rPr>
          <w:rFonts w:eastAsia="黑体"/>
        </w:rPr>
      </w:pPr>
      <w:r w:rsidRPr="00357210">
        <w:rPr>
          <w:rFonts w:eastAsia="黑体"/>
        </w:rPr>
        <w:t>select * from st2;</w:t>
      </w:r>
    </w:p>
    <w:p w:rsidR="00357210" w:rsidRPr="00357210" w:rsidRDefault="00357210" w:rsidP="00357210">
      <w:pPr>
        <w:pStyle w:val="af7"/>
        <w:rPr>
          <w:rFonts w:eastAsia="黑体"/>
        </w:rPr>
      </w:pPr>
      <w:r w:rsidRPr="00357210">
        <w:rPr>
          <w:rFonts w:eastAsia="黑体"/>
        </w:rPr>
        <w:t>-- Column count doesn't match value count at row 1</w:t>
      </w:r>
    </w:p>
    <w:p w:rsidR="00357210" w:rsidRPr="00357210" w:rsidRDefault="00357210" w:rsidP="00357210">
      <w:pPr>
        <w:pStyle w:val="af7"/>
        <w:rPr>
          <w:rFonts w:eastAsia="黑体" w:hint="eastAsia"/>
        </w:rPr>
      </w:pPr>
      <w:r w:rsidRPr="00357210">
        <w:rPr>
          <w:rFonts w:eastAsia="黑体" w:hint="eastAsia"/>
        </w:rPr>
        <w:t>insert into st2 values ('</w:t>
      </w:r>
      <w:r w:rsidRPr="00357210">
        <w:rPr>
          <w:rFonts w:eastAsia="黑体" w:hint="eastAsia"/>
        </w:rPr>
        <w:t>张三</w:t>
      </w:r>
      <w:r w:rsidRPr="00357210">
        <w:rPr>
          <w:rFonts w:eastAsia="黑体" w:hint="eastAsia"/>
        </w:rPr>
        <w:t>',20);</w:t>
      </w:r>
    </w:p>
    <w:p w:rsidR="00357210" w:rsidRPr="00357210" w:rsidRDefault="00357210" w:rsidP="00357210">
      <w:pPr>
        <w:pStyle w:val="af7"/>
        <w:rPr>
          <w:rFonts w:eastAsia="黑体"/>
        </w:rPr>
      </w:pPr>
    </w:p>
    <w:p w:rsidR="00357210" w:rsidRPr="00357210" w:rsidRDefault="00357210" w:rsidP="00357210">
      <w:pPr>
        <w:pStyle w:val="af7"/>
        <w:rPr>
          <w:rFonts w:eastAsia="黑体" w:hint="eastAsia"/>
        </w:rPr>
      </w:pPr>
      <w:r w:rsidRPr="00357210">
        <w:rPr>
          <w:rFonts w:eastAsia="黑体" w:hint="eastAsia"/>
        </w:rPr>
        <w:t xml:space="preserve">-- </w:t>
      </w:r>
      <w:r w:rsidRPr="00357210">
        <w:rPr>
          <w:rFonts w:eastAsia="黑体" w:hint="eastAsia"/>
        </w:rPr>
        <w:t>指定列名</w:t>
      </w:r>
    </w:p>
    <w:p w:rsidR="00357210" w:rsidRPr="00357210" w:rsidRDefault="00357210" w:rsidP="00357210">
      <w:pPr>
        <w:pStyle w:val="af7"/>
        <w:rPr>
          <w:rFonts w:eastAsia="黑体" w:hint="eastAsia"/>
        </w:rPr>
      </w:pPr>
      <w:r w:rsidRPr="00357210">
        <w:rPr>
          <w:rFonts w:eastAsia="黑体" w:hint="eastAsia"/>
        </w:rPr>
        <w:t>insert into st2 (name,age) values ('</w:t>
      </w:r>
      <w:r w:rsidRPr="00357210">
        <w:rPr>
          <w:rFonts w:eastAsia="黑体" w:hint="eastAsia"/>
        </w:rPr>
        <w:t>张三疯</w:t>
      </w:r>
      <w:r w:rsidRPr="00357210">
        <w:rPr>
          <w:rFonts w:eastAsia="黑体" w:hint="eastAsia"/>
        </w:rPr>
        <w:t>',23);</w:t>
      </w:r>
    </w:p>
    <w:p w:rsidR="00357210" w:rsidRPr="00357210" w:rsidRDefault="00357210" w:rsidP="00357210">
      <w:pPr>
        <w:pStyle w:val="af7"/>
        <w:rPr>
          <w:rFonts w:eastAsia="黑体"/>
        </w:rPr>
      </w:pPr>
    </w:p>
    <w:p w:rsidR="00357210" w:rsidRPr="00357210" w:rsidRDefault="00357210" w:rsidP="00357210">
      <w:pPr>
        <w:pStyle w:val="af7"/>
        <w:rPr>
          <w:rFonts w:eastAsia="黑体" w:hint="eastAsia"/>
        </w:rPr>
      </w:pPr>
      <w:r w:rsidRPr="00357210">
        <w:rPr>
          <w:rFonts w:eastAsia="黑体" w:hint="eastAsia"/>
        </w:rPr>
        <w:lastRenderedPageBreak/>
        <w:t xml:space="preserve">-- </w:t>
      </w:r>
      <w:r w:rsidRPr="00357210">
        <w:rPr>
          <w:rFonts w:eastAsia="黑体" w:hint="eastAsia"/>
        </w:rPr>
        <w:t>主键因为自动增长</w:t>
      </w:r>
    </w:p>
    <w:p w:rsidR="00AE1F44" w:rsidRDefault="00357210" w:rsidP="00357210">
      <w:pPr>
        <w:pStyle w:val="af7"/>
      </w:pPr>
      <w:r w:rsidRPr="00357210">
        <w:rPr>
          <w:rFonts w:eastAsia="黑体" w:hint="eastAsia"/>
        </w:rPr>
        <w:t>insert into st2  values (null, '</w:t>
      </w:r>
      <w:r w:rsidRPr="00357210">
        <w:rPr>
          <w:rFonts w:eastAsia="黑体" w:hint="eastAsia"/>
        </w:rPr>
        <w:t>张四疯</w:t>
      </w:r>
      <w:r w:rsidRPr="00357210">
        <w:rPr>
          <w:rFonts w:eastAsia="黑体" w:hint="eastAsia"/>
        </w:rPr>
        <w:t>',23);</w:t>
      </w:r>
    </w:p>
    <w:p w:rsidR="00AE1F44" w:rsidRDefault="00AE1F44" w:rsidP="00C347B7">
      <w:pPr>
        <w:pStyle w:val="af7"/>
      </w:pPr>
    </w:p>
    <w:p w:rsidR="00F3633E" w:rsidRPr="00F3633E" w:rsidRDefault="00F3633E" w:rsidP="00F3633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14A318" wp14:editId="4AB61236">
            <wp:extent cx="6645910" cy="8623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44" w:rsidRDefault="00AE1F44" w:rsidP="00C347B7">
      <w:pPr>
        <w:ind w:firstLineChars="0" w:firstLine="0"/>
      </w:pPr>
      <w:r>
        <w:rPr>
          <w:noProof/>
        </w:rPr>
        <w:drawing>
          <wp:inline distT="0" distB="0" distL="0" distR="0" wp14:anchorId="6D506B5A" wp14:editId="41334A71">
            <wp:extent cx="3114675" cy="123825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主键0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F44" w:rsidRPr="00001A0A" w:rsidRDefault="00001A0A" w:rsidP="00E11D56">
      <w:pPr>
        <w:pStyle w:val="3"/>
      </w:pPr>
      <w:r>
        <w:rPr>
          <w:rFonts w:hint="eastAsia"/>
        </w:rPr>
        <w:t>修改自增长的默认值起始值</w:t>
      </w:r>
    </w:p>
    <w:p w:rsidR="00001A0A" w:rsidRDefault="00AE1F44" w:rsidP="00001A0A">
      <w:r>
        <w:t>默认地</w:t>
      </w:r>
      <w:r>
        <w:t xml:space="preserve">AUTO_INCREMENT </w:t>
      </w:r>
      <w:r>
        <w:t>的开始值是</w:t>
      </w:r>
      <w:r>
        <w:t>1</w:t>
      </w:r>
      <w:r>
        <w:t>，如果希望修改起始值</w:t>
      </w:r>
      <w:r>
        <w:t>,</w:t>
      </w:r>
      <w:r>
        <w:t>请使用下列</w:t>
      </w:r>
      <w:r>
        <w:t>SQL</w:t>
      </w:r>
      <w:r>
        <w:t>语法</w:t>
      </w:r>
      <w:r>
        <w:t xml:space="preserve"> </w:t>
      </w:r>
    </w:p>
    <w:p w:rsidR="000F0611" w:rsidRDefault="000F0611" w:rsidP="000F0611">
      <w:pPr>
        <w:ind w:firstLineChars="0" w:firstLine="0"/>
      </w:pPr>
      <w:r>
        <w:rPr>
          <w:noProof/>
        </w:rPr>
        <w:drawing>
          <wp:inline distT="0" distB="0" distL="0" distR="0" wp14:anchorId="48E67BB4" wp14:editId="24CF91BB">
            <wp:extent cx="2219325" cy="1143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D2" w:rsidRDefault="004E30D2" w:rsidP="00B054C2">
      <w:pPr>
        <w:pStyle w:val="a1"/>
        <w:rPr>
          <w:rFonts w:eastAsia="黑体"/>
        </w:rPr>
      </w:pPr>
      <w:r>
        <w:t>创建表时指定起始值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B15D0" w:rsidTr="002B1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3038EF" w:rsidRPr="003038EF" w:rsidRDefault="003038EF" w:rsidP="003038EF">
            <w:pPr>
              <w:ind w:firstLineChars="0" w:firstLine="0"/>
            </w:pPr>
            <w:r>
              <w:t>CREATE</w:t>
            </w:r>
            <w:r w:rsidRPr="003038EF">
              <w:t xml:space="preserve"> </w:t>
            </w:r>
            <w:r>
              <w:t xml:space="preserve">TABLE </w:t>
            </w:r>
            <w:r>
              <w:t>表名</w:t>
            </w:r>
            <w:r w:rsidRPr="003038EF">
              <w:t>(</w:t>
            </w:r>
          </w:p>
          <w:p w:rsidR="003038EF" w:rsidRPr="003038EF" w:rsidRDefault="003038EF" w:rsidP="003038EF">
            <w:pPr>
              <w:ind w:firstLineChars="0" w:firstLine="0"/>
            </w:pPr>
            <w:r>
              <w:tab/>
            </w:r>
            <w:r>
              <w:t>列名</w:t>
            </w:r>
            <w:r w:rsidRPr="003038EF">
              <w:t xml:space="preserve"> int primary key </w:t>
            </w:r>
            <w:r w:rsidRPr="00001A0A">
              <w:t>AUTO_INCREMENT</w:t>
            </w:r>
          </w:p>
          <w:p w:rsidR="002B15D0" w:rsidRPr="002B15D0" w:rsidRDefault="003038EF" w:rsidP="003038EF">
            <w:pPr>
              <w:ind w:firstLineChars="0" w:firstLine="0"/>
            </w:pPr>
            <w:r w:rsidRPr="003038EF">
              <w:t xml:space="preserve">) </w:t>
            </w:r>
            <w:r w:rsidRPr="00001A0A">
              <w:t>AUTO_INCREMENT=</w:t>
            </w:r>
            <w:r w:rsidRPr="00001A0A">
              <w:t>起始值</w:t>
            </w:r>
            <w:r w:rsidRPr="00001A0A">
              <w:t>;</w:t>
            </w:r>
          </w:p>
        </w:tc>
      </w:tr>
    </w:tbl>
    <w:p w:rsidR="004E30D2" w:rsidRDefault="004E30D2" w:rsidP="004E30D2">
      <w:pPr>
        <w:ind w:firstLineChars="0" w:firstLine="0"/>
        <w:rPr>
          <w:rFonts w:eastAsia="黑体"/>
        </w:rPr>
      </w:pPr>
    </w:p>
    <w:p w:rsidR="004E30D2" w:rsidRPr="004E30D2" w:rsidRDefault="004E30D2" w:rsidP="00B054C2">
      <w:pPr>
        <w:pStyle w:val="a1"/>
      </w:pPr>
      <w:r>
        <w:rPr>
          <w:rFonts w:hint="eastAsia"/>
        </w:rPr>
        <w:t>创建好以后修改起始值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1A0A" w:rsidRPr="00001A0A" w:rsidTr="0000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001A0A" w:rsidRPr="00001A0A" w:rsidRDefault="00001A0A" w:rsidP="00001A0A">
            <w:pPr>
              <w:ind w:firstLineChars="0" w:firstLine="0"/>
            </w:pPr>
            <w:r w:rsidRPr="00001A0A">
              <w:t xml:space="preserve">ALTER TABLE </w:t>
            </w:r>
            <w:r w:rsidRPr="00001A0A">
              <w:t>表名</w:t>
            </w:r>
            <w:r w:rsidRPr="00001A0A">
              <w:t xml:space="preserve"> AUTO_INCREMENT=</w:t>
            </w:r>
            <w:r w:rsidRPr="00001A0A">
              <w:t>起始值</w:t>
            </w:r>
            <w:r w:rsidRPr="00001A0A">
              <w:t>;</w:t>
            </w:r>
          </w:p>
        </w:tc>
      </w:tr>
    </w:tbl>
    <w:p w:rsidR="000F0611" w:rsidRDefault="000F0611" w:rsidP="000F0611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指定起始数为</w:t>
      </w:r>
      <w:r>
        <w:rPr>
          <w:rFonts w:hint="eastAsia"/>
        </w:rPr>
        <w:t>1000</w:t>
      </w:r>
    </w:p>
    <w:p w:rsidR="000F0611" w:rsidRDefault="000F0611" w:rsidP="000F0611">
      <w:pPr>
        <w:pStyle w:val="af7"/>
      </w:pPr>
      <w:r>
        <w:t>create table st2 (</w:t>
      </w:r>
    </w:p>
    <w:p w:rsidR="000F0611" w:rsidRDefault="000F0611" w:rsidP="000F0611">
      <w:pPr>
        <w:pStyle w:val="af7"/>
      </w:pPr>
      <w:r>
        <w:t xml:space="preserve">  id int primary key auto_increment,</w:t>
      </w:r>
    </w:p>
    <w:p w:rsidR="000F0611" w:rsidRDefault="000F0611" w:rsidP="000F0611">
      <w:pPr>
        <w:pStyle w:val="af7"/>
      </w:pPr>
      <w:r>
        <w:t xml:space="preserve">  name varchar(20),</w:t>
      </w:r>
    </w:p>
    <w:p w:rsidR="000F0611" w:rsidRDefault="000F0611" w:rsidP="000F0611">
      <w:pPr>
        <w:pStyle w:val="af7"/>
      </w:pPr>
      <w:r>
        <w:t xml:space="preserve">  age int</w:t>
      </w:r>
    </w:p>
    <w:p w:rsidR="000F0611" w:rsidRDefault="000F0611" w:rsidP="000F0611">
      <w:pPr>
        <w:pStyle w:val="af7"/>
      </w:pPr>
      <w:r>
        <w:t>) auto_increment = 1000;</w:t>
      </w:r>
    </w:p>
    <w:p w:rsidR="000F0611" w:rsidRDefault="000F0611" w:rsidP="000F0611">
      <w:pPr>
        <w:pStyle w:val="af7"/>
      </w:pPr>
    </w:p>
    <w:p w:rsidR="000F0611" w:rsidRDefault="000F0611" w:rsidP="000F0611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指定列名</w:t>
      </w:r>
    </w:p>
    <w:p w:rsidR="000F0611" w:rsidRDefault="000F0611" w:rsidP="000F0611">
      <w:pPr>
        <w:pStyle w:val="af7"/>
        <w:rPr>
          <w:rFonts w:hint="eastAsia"/>
        </w:rPr>
      </w:pPr>
      <w:r>
        <w:rPr>
          <w:rFonts w:hint="eastAsia"/>
        </w:rPr>
        <w:t>insert into st2 (name,age) values ('</w:t>
      </w:r>
      <w:r>
        <w:rPr>
          <w:rFonts w:hint="eastAsia"/>
        </w:rPr>
        <w:t>张三疯</w:t>
      </w:r>
      <w:r>
        <w:rPr>
          <w:rFonts w:hint="eastAsia"/>
        </w:rPr>
        <w:t>',23);</w:t>
      </w:r>
    </w:p>
    <w:p w:rsidR="000F0611" w:rsidRDefault="000F0611" w:rsidP="000F0611">
      <w:pPr>
        <w:pStyle w:val="af7"/>
      </w:pPr>
    </w:p>
    <w:p w:rsidR="000F0611" w:rsidRDefault="000F0611" w:rsidP="000F0611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主键因为自动增长</w:t>
      </w:r>
    </w:p>
    <w:p w:rsidR="000F0611" w:rsidRDefault="000F0611" w:rsidP="000F0611">
      <w:pPr>
        <w:pStyle w:val="af7"/>
        <w:rPr>
          <w:rFonts w:hint="eastAsia"/>
        </w:rPr>
      </w:pPr>
      <w:r>
        <w:rPr>
          <w:rFonts w:hint="eastAsia"/>
        </w:rPr>
        <w:t>insert into st2  values (null, '</w:t>
      </w:r>
      <w:r>
        <w:rPr>
          <w:rFonts w:hint="eastAsia"/>
        </w:rPr>
        <w:t>张四疯</w:t>
      </w:r>
      <w:r>
        <w:rPr>
          <w:rFonts w:hint="eastAsia"/>
        </w:rPr>
        <w:t>',23);</w:t>
      </w:r>
    </w:p>
    <w:p w:rsidR="000F0611" w:rsidRDefault="000F0611" w:rsidP="000F0611">
      <w:pPr>
        <w:pStyle w:val="af7"/>
      </w:pPr>
    </w:p>
    <w:p w:rsidR="000F0611" w:rsidRDefault="000F0611" w:rsidP="000F0611">
      <w:pPr>
        <w:pStyle w:val="af7"/>
      </w:pPr>
      <w:r>
        <w:t>select * from st2;</w:t>
      </w:r>
    </w:p>
    <w:p w:rsidR="000F0611" w:rsidRDefault="000F0611" w:rsidP="000F0611">
      <w:pPr>
        <w:pStyle w:val="af7"/>
      </w:pPr>
    </w:p>
    <w:p w:rsidR="000F0611" w:rsidRDefault="000F0611" w:rsidP="000F0611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创建好以后修改</w:t>
      </w:r>
    </w:p>
    <w:p w:rsidR="000F0611" w:rsidRDefault="000F0611" w:rsidP="000F0611">
      <w:pPr>
        <w:pStyle w:val="af7"/>
      </w:pPr>
      <w:r>
        <w:lastRenderedPageBreak/>
        <w:t>alter table st2 auto_increment = 2000;</w:t>
      </w:r>
    </w:p>
    <w:p w:rsidR="00AE1F44" w:rsidRDefault="00AE1F44" w:rsidP="00E11D56">
      <w:pPr>
        <w:pStyle w:val="3"/>
      </w:pPr>
      <w:r>
        <w:t>DELETE和TRUNCATE</w:t>
      </w:r>
      <w:r w:rsidR="00361EE7">
        <w:rPr>
          <w:rFonts w:hint="eastAsia"/>
        </w:rPr>
        <w:t>对</w:t>
      </w:r>
      <w:r w:rsidR="00361EE7">
        <w:t>自增长的影响</w:t>
      </w:r>
    </w:p>
    <w:p w:rsidR="00361EE7" w:rsidRPr="003F4218" w:rsidRDefault="0079723A" w:rsidP="00A37177">
      <w:pPr>
        <w:pStyle w:val="a0"/>
        <w:numPr>
          <w:ilvl w:val="0"/>
          <w:numId w:val="25"/>
        </w:numPr>
      </w:pPr>
      <w:r w:rsidRPr="003F4218">
        <w:rPr>
          <w:rFonts w:hint="eastAsia"/>
        </w:rPr>
        <w:t>DELETE</w:t>
      </w:r>
      <w:r w:rsidRPr="003F4218">
        <w:rPr>
          <w:rFonts w:hint="eastAsia"/>
        </w:rPr>
        <w:t>：</w:t>
      </w:r>
      <w:r w:rsidR="00277EC9">
        <w:rPr>
          <w:rFonts w:hint="eastAsia"/>
        </w:rPr>
        <w:t>不会影响之前的自动增长编号</w:t>
      </w:r>
    </w:p>
    <w:p w:rsidR="0079723A" w:rsidRDefault="0079723A" w:rsidP="00A37177">
      <w:pPr>
        <w:pStyle w:val="a0"/>
        <w:numPr>
          <w:ilvl w:val="0"/>
          <w:numId w:val="25"/>
        </w:numPr>
      </w:pPr>
      <w:r w:rsidRPr="003F4218">
        <w:t>TRUNCATE</w:t>
      </w:r>
      <w:r w:rsidRPr="003F4218">
        <w:t>：</w:t>
      </w:r>
      <w:r w:rsidR="00277EC9">
        <w:t>从</w:t>
      </w:r>
      <w:r w:rsidR="00277EC9">
        <w:rPr>
          <w:rFonts w:hint="eastAsia"/>
        </w:rPr>
        <w:t>1</w:t>
      </w:r>
      <w:r w:rsidR="00277EC9">
        <w:rPr>
          <w:rFonts w:hint="eastAsia"/>
        </w:rPr>
        <w:t>开始重新计数</w:t>
      </w:r>
    </w:p>
    <w:p w:rsidR="0019199D" w:rsidRPr="003F4218" w:rsidRDefault="0019199D" w:rsidP="0019199D">
      <w:pPr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4145B3" wp14:editId="110A5D7A">
            <wp:extent cx="2257425" cy="666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44" w:rsidRDefault="00AE1F44" w:rsidP="00301098"/>
    <w:p w:rsidR="00AE1F44" w:rsidRDefault="00AE1F44" w:rsidP="0088093B">
      <w:pPr>
        <w:pStyle w:val="2"/>
      </w:pPr>
      <w:bookmarkStart w:id="19" w:name="header-n601"/>
      <w:r>
        <w:t>唯一</w:t>
      </w:r>
      <w:bookmarkEnd w:id="19"/>
      <w:r w:rsidR="007320D0">
        <w:t>约束</w:t>
      </w:r>
    </w:p>
    <w:p w:rsidR="00AE1F44" w:rsidRDefault="00301098" w:rsidP="00301098">
      <w:r>
        <w:rPr>
          <w:rFonts w:hint="eastAsia"/>
        </w:rPr>
        <w:t>什么是唯一约束：</w:t>
      </w:r>
      <w:r>
        <w:t xml:space="preserve"> </w:t>
      </w:r>
      <w:r w:rsidR="00AE3AF5">
        <w:t>这一列中不能出现重复的数据</w:t>
      </w:r>
    </w:p>
    <w:p w:rsidR="00AE1F44" w:rsidRDefault="00AE1F44" w:rsidP="00E11D56">
      <w:pPr>
        <w:pStyle w:val="3"/>
      </w:pPr>
      <w:bookmarkStart w:id="20" w:name="header-n604"/>
      <w:r>
        <w:t>唯一约束的基本格式</w:t>
      </w:r>
      <w:bookmarkEnd w:id="20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01098" w:rsidRPr="00301098" w:rsidTr="003010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301098" w:rsidRPr="00301098" w:rsidRDefault="00301098" w:rsidP="00301098">
            <w:pPr>
              <w:ind w:firstLineChars="0" w:firstLine="0"/>
            </w:pPr>
            <w:r w:rsidRPr="00301098">
              <w:t>字段名</w:t>
            </w:r>
            <w:r w:rsidRPr="00301098">
              <w:t xml:space="preserve"> </w:t>
            </w:r>
            <w:r w:rsidRPr="00301098">
              <w:t>字段类型</w:t>
            </w:r>
            <w:r w:rsidRPr="00301098">
              <w:t xml:space="preserve"> UNIQUE</w:t>
            </w:r>
          </w:p>
        </w:tc>
      </w:tr>
    </w:tbl>
    <w:p w:rsidR="00AE1F44" w:rsidRDefault="00AE1F44" w:rsidP="00E11D56">
      <w:pPr>
        <w:pStyle w:val="3"/>
      </w:pPr>
      <w:bookmarkStart w:id="21" w:name="header-n607"/>
      <w:r>
        <w:t>实现唯一约束</w:t>
      </w:r>
      <w:bookmarkEnd w:id="21"/>
    </w:p>
    <w:p w:rsidR="00AE3AF5" w:rsidRPr="00AE3AF5" w:rsidRDefault="00AE3AF5" w:rsidP="00AE3AF5">
      <w:pPr>
        <w:rPr>
          <w:rFonts w:hint="eastAsia"/>
        </w:rPr>
      </w:pPr>
      <w:r>
        <w:rPr>
          <w:noProof/>
        </w:rPr>
        <w:drawing>
          <wp:inline distT="0" distB="0" distL="0" distR="0" wp14:anchorId="343E5721" wp14:editId="24E27BEB">
            <wp:extent cx="1476375" cy="1114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F5" w:rsidRPr="00AE3AF5" w:rsidRDefault="00AE3AF5" w:rsidP="00AE3AF5">
      <w:pPr>
        <w:pStyle w:val="af7"/>
        <w:rPr>
          <w:rFonts w:eastAsia="黑体" w:hint="eastAsia"/>
        </w:rPr>
      </w:pPr>
      <w:r w:rsidRPr="00AE3AF5">
        <w:rPr>
          <w:rFonts w:eastAsia="黑体" w:hint="eastAsia"/>
        </w:rPr>
        <w:t xml:space="preserve">-- </w:t>
      </w:r>
      <w:r w:rsidRPr="00AE3AF5">
        <w:rPr>
          <w:rFonts w:eastAsia="黑体" w:hint="eastAsia"/>
        </w:rPr>
        <w:t>创建学生表</w:t>
      </w:r>
      <w:r w:rsidRPr="00AE3AF5">
        <w:rPr>
          <w:rFonts w:eastAsia="黑体" w:hint="eastAsia"/>
        </w:rPr>
        <w:t xml:space="preserve">st3, </w:t>
      </w:r>
      <w:r w:rsidRPr="00AE3AF5">
        <w:rPr>
          <w:rFonts w:eastAsia="黑体" w:hint="eastAsia"/>
        </w:rPr>
        <w:t>包含字段</w:t>
      </w:r>
      <w:r w:rsidRPr="00AE3AF5">
        <w:rPr>
          <w:rFonts w:eastAsia="黑体" w:hint="eastAsia"/>
        </w:rPr>
        <w:t>(id, name),name</w:t>
      </w:r>
      <w:r w:rsidRPr="00AE3AF5">
        <w:rPr>
          <w:rFonts w:eastAsia="黑体" w:hint="eastAsia"/>
        </w:rPr>
        <w:t>这一列设置唯一约束</w:t>
      </w:r>
      <w:r w:rsidRPr="00AE3AF5">
        <w:rPr>
          <w:rFonts w:eastAsia="黑体" w:hint="eastAsia"/>
        </w:rPr>
        <w:t>,</w:t>
      </w:r>
      <w:r w:rsidRPr="00AE3AF5">
        <w:rPr>
          <w:rFonts w:eastAsia="黑体" w:hint="eastAsia"/>
        </w:rPr>
        <w:t>不能出现同名的学生</w:t>
      </w:r>
    </w:p>
    <w:p w:rsidR="00AE3AF5" w:rsidRPr="00AE3AF5" w:rsidRDefault="00AE3AF5" w:rsidP="00AE3AF5">
      <w:pPr>
        <w:pStyle w:val="af7"/>
        <w:rPr>
          <w:rFonts w:eastAsia="黑体"/>
        </w:rPr>
      </w:pPr>
      <w:r w:rsidRPr="00AE3AF5">
        <w:rPr>
          <w:rFonts w:eastAsia="黑体"/>
        </w:rPr>
        <w:t>create table st3 (</w:t>
      </w:r>
    </w:p>
    <w:p w:rsidR="00AE3AF5" w:rsidRPr="00AE3AF5" w:rsidRDefault="00AE3AF5" w:rsidP="00AE3AF5">
      <w:pPr>
        <w:pStyle w:val="af7"/>
        <w:rPr>
          <w:rFonts w:eastAsia="黑体"/>
        </w:rPr>
      </w:pPr>
      <w:r w:rsidRPr="00AE3AF5">
        <w:rPr>
          <w:rFonts w:eastAsia="黑体"/>
        </w:rPr>
        <w:t xml:space="preserve">   id int primary key,</w:t>
      </w:r>
    </w:p>
    <w:p w:rsidR="00AE3AF5" w:rsidRPr="00AE3AF5" w:rsidRDefault="00AE3AF5" w:rsidP="00AE3AF5">
      <w:pPr>
        <w:pStyle w:val="af7"/>
        <w:rPr>
          <w:rFonts w:eastAsia="黑体"/>
        </w:rPr>
      </w:pPr>
      <w:r w:rsidRPr="00AE3AF5">
        <w:rPr>
          <w:rFonts w:eastAsia="黑体"/>
        </w:rPr>
        <w:t xml:space="preserve">   name varchar(20) unique</w:t>
      </w:r>
    </w:p>
    <w:p w:rsidR="00AE3AF5" w:rsidRPr="00AE3AF5" w:rsidRDefault="00AE3AF5" w:rsidP="00AE3AF5">
      <w:pPr>
        <w:pStyle w:val="af7"/>
        <w:rPr>
          <w:rFonts w:eastAsia="黑体"/>
        </w:rPr>
      </w:pPr>
      <w:r w:rsidRPr="00AE3AF5">
        <w:rPr>
          <w:rFonts w:eastAsia="黑体"/>
        </w:rPr>
        <w:t>)</w:t>
      </w:r>
    </w:p>
    <w:p w:rsidR="00AE3AF5" w:rsidRPr="00AE3AF5" w:rsidRDefault="00AE3AF5" w:rsidP="00AE3AF5">
      <w:pPr>
        <w:pStyle w:val="af7"/>
        <w:rPr>
          <w:rFonts w:eastAsia="黑体"/>
        </w:rPr>
      </w:pPr>
    </w:p>
    <w:p w:rsidR="00AE3AF5" w:rsidRPr="00AE3AF5" w:rsidRDefault="00AE3AF5" w:rsidP="00AE3AF5">
      <w:pPr>
        <w:pStyle w:val="af7"/>
        <w:rPr>
          <w:rFonts w:eastAsia="黑体" w:hint="eastAsia"/>
        </w:rPr>
      </w:pPr>
      <w:r w:rsidRPr="00AE3AF5">
        <w:rPr>
          <w:rFonts w:eastAsia="黑体" w:hint="eastAsia"/>
        </w:rPr>
        <w:t xml:space="preserve">-- </w:t>
      </w:r>
      <w:r w:rsidRPr="00AE3AF5">
        <w:rPr>
          <w:rFonts w:eastAsia="黑体" w:hint="eastAsia"/>
        </w:rPr>
        <w:t>添加一个同名的学生</w:t>
      </w:r>
    </w:p>
    <w:p w:rsidR="00AE3AF5" w:rsidRPr="00AE3AF5" w:rsidRDefault="00AE3AF5" w:rsidP="00AE3AF5">
      <w:pPr>
        <w:pStyle w:val="af7"/>
        <w:rPr>
          <w:rFonts w:eastAsia="黑体"/>
        </w:rPr>
      </w:pPr>
      <w:r w:rsidRPr="00AE3AF5">
        <w:rPr>
          <w:rFonts w:eastAsia="黑体"/>
        </w:rPr>
        <w:t>select * from st3;</w:t>
      </w:r>
    </w:p>
    <w:p w:rsidR="00AE3AF5" w:rsidRPr="00AE3AF5" w:rsidRDefault="00AE3AF5" w:rsidP="00AE3AF5">
      <w:pPr>
        <w:pStyle w:val="af7"/>
        <w:rPr>
          <w:rFonts w:eastAsia="黑体" w:hint="eastAsia"/>
        </w:rPr>
      </w:pPr>
      <w:r w:rsidRPr="00AE3AF5">
        <w:rPr>
          <w:rFonts w:eastAsia="黑体" w:hint="eastAsia"/>
        </w:rPr>
        <w:t>insert into st3 values(1, '</w:t>
      </w:r>
      <w:r w:rsidRPr="00AE3AF5">
        <w:rPr>
          <w:rFonts w:eastAsia="黑体" w:hint="eastAsia"/>
        </w:rPr>
        <w:t>张三</w:t>
      </w:r>
      <w:r w:rsidRPr="00AE3AF5">
        <w:rPr>
          <w:rFonts w:eastAsia="黑体" w:hint="eastAsia"/>
        </w:rPr>
        <w:t>');</w:t>
      </w:r>
    </w:p>
    <w:p w:rsidR="00AE3AF5" w:rsidRPr="00AE3AF5" w:rsidRDefault="00AE3AF5" w:rsidP="00AE3AF5">
      <w:pPr>
        <w:pStyle w:val="af7"/>
        <w:rPr>
          <w:rFonts w:eastAsia="黑体" w:hint="eastAsia"/>
        </w:rPr>
      </w:pPr>
      <w:r w:rsidRPr="00AE3AF5">
        <w:rPr>
          <w:rFonts w:eastAsia="黑体" w:hint="eastAsia"/>
        </w:rPr>
        <w:t>-- Duplicate entry '</w:t>
      </w:r>
      <w:r w:rsidRPr="00AE3AF5">
        <w:rPr>
          <w:rFonts w:eastAsia="黑体" w:hint="eastAsia"/>
        </w:rPr>
        <w:t>张三</w:t>
      </w:r>
      <w:r w:rsidRPr="00AE3AF5">
        <w:rPr>
          <w:rFonts w:eastAsia="黑体" w:hint="eastAsia"/>
        </w:rPr>
        <w:t>' for key 'name'</w:t>
      </w:r>
    </w:p>
    <w:p w:rsidR="00AE3AF5" w:rsidRPr="00AE3AF5" w:rsidRDefault="00AE3AF5" w:rsidP="00AE3AF5">
      <w:pPr>
        <w:pStyle w:val="af7"/>
        <w:rPr>
          <w:rFonts w:eastAsia="黑体" w:hint="eastAsia"/>
        </w:rPr>
      </w:pPr>
      <w:r w:rsidRPr="00AE3AF5">
        <w:rPr>
          <w:rFonts w:eastAsia="黑体" w:hint="eastAsia"/>
        </w:rPr>
        <w:t>insert into st3 values(2, '</w:t>
      </w:r>
      <w:r w:rsidRPr="00AE3AF5">
        <w:rPr>
          <w:rFonts w:eastAsia="黑体" w:hint="eastAsia"/>
        </w:rPr>
        <w:t>张三</w:t>
      </w:r>
      <w:r w:rsidRPr="00AE3AF5">
        <w:rPr>
          <w:rFonts w:eastAsia="黑体" w:hint="eastAsia"/>
        </w:rPr>
        <w:t>');</w:t>
      </w:r>
    </w:p>
    <w:p w:rsidR="00AE3AF5" w:rsidRPr="00AE3AF5" w:rsidRDefault="00AE3AF5" w:rsidP="00AE3AF5">
      <w:pPr>
        <w:pStyle w:val="af7"/>
        <w:rPr>
          <w:rFonts w:eastAsia="黑体" w:hint="eastAsia"/>
        </w:rPr>
      </w:pPr>
      <w:r w:rsidRPr="00AE3AF5">
        <w:rPr>
          <w:rFonts w:eastAsia="黑体" w:hint="eastAsia"/>
        </w:rPr>
        <w:t>insert into st3 values(2, '</w:t>
      </w:r>
      <w:r w:rsidRPr="00AE3AF5">
        <w:rPr>
          <w:rFonts w:eastAsia="黑体" w:hint="eastAsia"/>
        </w:rPr>
        <w:t>李四</w:t>
      </w:r>
      <w:r w:rsidRPr="00AE3AF5">
        <w:rPr>
          <w:rFonts w:eastAsia="黑体" w:hint="eastAsia"/>
        </w:rPr>
        <w:t>');</w:t>
      </w:r>
    </w:p>
    <w:p w:rsidR="00AE3AF5" w:rsidRPr="00AE3AF5" w:rsidRDefault="00AE3AF5" w:rsidP="00AE3AF5">
      <w:pPr>
        <w:pStyle w:val="af7"/>
        <w:rPr>
          <w:rFonts w:eastAsia="黑体"/>
        </w:rPr>
      </w:pPr>
    </w:p>
    <w:p w:rsidR="00AE3AF5" w:rsidRPr="00AE3AF5" w:rsidRDefault="00AE3AF5" w:rsidP="00AE3AF5">
      <w:pPr>
        <w:pStyle w:val="af7"/>
        <w:rPr>
          <w:rFonts w:eastAsia="黑体" w:hint="eastAsia"/>
        </w:rPr>
      </w:pPr>
      <w:r w:rsidRPr="00AE3AF5">
        <w:rPr>
          <w:rFonts w:eastAsia="黑体" w:hint="eastAsia"/>
        </w:rPr>
        <w:t xml:space="preserve">-- </w:t>
      </w:r>
      <w:r w:rsidRPr="00AE3AF5">
        <w:rPr>
          <w:rFonts w:eastAsia="黑体" w:hint="eastAsia"/>
        </w:rPr>
        <w:t>重复插入多个</w:t>
      </w:r>
      <w:r w:rsidRPr="00AE3AF5">
        <w:rPr>
          <w:rFonts w:eastAsia="黑体" w:hint="eastAsia"/>
        </w:rPr>
        <w:t>null</w:t>
      </w:r>
      <w:r w:rsidRPr="00AE3AF5">
        <w:rPr>
          <w:rFonts w:eastAsia="黑体" w:hint="eastAsia"/>
        </w:rPr>
        <w:t>会怎样？</w:t>
      </w:r>
      <w:r w:rsidRPr="00AE3AF5">
        <w:rPr>
          <w:rFonts w:eastAsia="黑体" w:hint="eastAsia"/>
        </w:rPr>
        <w:t xml:space="preserve">  null</w:t>
      </w:r>
      <w:r w:rsidRPr="00AE3AF5">
        <w:rPr>
          <w:rFonts w:eastAsia="黑体" w:hint="eastAsia"/>
        </w:rPr>
        <w:t>表示没有数据</w:t>
      </w:r>
    </w:p>
    <w:p w:rsidR="00AE3AF5" w:rsidRPr="00AE3AF5" w:rsidRDefault="00AE3AF5" w:rsidP="00AE3AF5">
      <w:pPr>
        <w:pStyle w:val="af7"/>
        <w:rPr>
          <w:rFonts w:eastAsia="黑体"/>
        </w:rPr>
      </w:pPr>
      <w:r w:rsidRPr="00AE3AF5">
        <w:rPr>
          <w:rFonts w:eastAsia="黑体"/>
        </w:rPr>
        <w:t>insert into st3 values(3, NULL);</w:t>
      </w:r>
    </w:p>
    <w:p w:rsidR="00740F61" w:rsidRPr="00740F61" w:rsidRDefault="00AE3AF5" w:rsidP="00740F61">
      <w:pPr>
        <w:pStyle w:val="af7"/>
      </w:pPr>
      <w:r w:rsidRPr="00AE3AF5">
        <w:rPr>
          <w:rFonts w:eastAsia="黑体"/>
        </w:rPr>
        <w:t>insert into st3 values(4, NULL);</w:t>
      </w:r>
    </w:p>
    <w:p w:rsidR="00AE1F44" w:rsidRDefault="00AE1F44" w:rsidP="0088093B">
      <w:pPr>
        <w:pStyle w:val="2"/>
      </w:pPr>
      <w:bookmarkStart w:id="22" w:name="header-n620"/>
      <w:r>
        <w:t>非空</w:t>
      </w:r>
      <w:bookmarkEnd w:id="22"/>
      <w:r w:rsidR="008675CB">
        <w:t>约束</w:t>
      </w:r>
    </w:p>
    <w:p w:rsidR="00AE1F44" w:rsidRPr="00B9630A" w:rsidRDefault="00CC4F5B" w:rsidP="00B054C2">
      <w:pPr>
        <w:pStyle w:val="a1"/>
      </w:pPr>
      <w:r w:rsidRPr="00B9630A">
        <w:rPr>
          <w:rFonts w:hint="eastAsia"/>
        </w:rPr>
        <w:t>什么</w:t>
      </w:r>
      <w:r w:rsidRPr="00B9630A">
        <w:t>是非空约束：</w:t>
      </w:r>
      <w:r w:rsidR="00026B01">
        <w:t>这列不能为</w:t>
      </w:r>
      <w:r w:rsidR="00026B01">
        <w:rPr>
          <w:rFonts w:hint="eastAsia"/>
        </w:rPr>
        <w:t>NULL</w:t>
      </w:r>
      <w:r w:rsidR="00026B01">
        <w:rPr>
          <w:rFonts w:hint="eastAsia"/>
        </w:rPr>
        <w:t>，必须要有值</w:t>
      </w:r>
    </w:p>
    <w:p w:rsidR="00AE1F44" w:rsidRDefault="00AE1F44" w:rsidP="00E11D56">
      <w:pPr>
        <w:pStyle w:val="3"/>
      </w:pPr>
      <w:bookmarkStart w:id="23" w:name="header-n623"/>
      <w:r>
        <w:t>非空约束的基本语法格式</w:t>
      </w:r>
      <w:bookmarkEnd w:id="23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4F5B" w:rsidRPr="00CC4F5B" w:rsidTr="00CC4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C4F5B" w:rsidRPr="00CC4F5B" w:rsidRDefault="00CC4F5B" w:rsidP="00CC4F5B">
            <w:pPr>
              <w:ind w:firstLineChars="0" w:firstLine="0"/>
            </w:pPr>
            <w:r w:rsidRPr="00CC4F5B">
              <w:t>字段名</w:t>
            </w:r>
            <w:r w:rsidRPr="00CC4F5B">
              <w:t xml:space="preserve"> </w:t>
            </w:r>
            <w:r w:rsidRPr="00CC4F5B">
              <w:t>字段类型</w:t>
            </w:r>
            <w:r w:rsidRPr="00CC4F5B">
              <w:t xml:space="preserve"> NOT NULL</w:t>
            </w:r>
          </w:p>
        </w:tc>
      </w:tr>
    </w:tbl>
    <w:p w:rsidR="00B135B3" w:rsidRDefault="00B135B3" w:rsidP="00047EA3">
      <w:pPr>
        <w:pStyle w:val="af7"/>
        <w:rPr>
          <w:rFonts w:eastAsia="黑体"/>
        </w:rPr>
      </w:pPr>
      <w:r>
        <w:rPr>
          <w:noProof/>
        </w:rPr>
        <w:lastRenderedPageBreak/>
        <w:drawing>
          <wp:inline distT="0" distB="0" distL="0" distR="0" wp14:anchorId="2DCA7C9D" wp14:editId="489701F7">
            <wp:extent cx="6645910" cy="8477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6E" w:rsidRPr="00BF596E" w:rsidRDefault="00BF596E" w:rsidP="00BF596E">
      <w:pPr>
        <w:pStyle w:val="af7"/>
        <w:rPr>
          <w:rFonts w:eastAsia="黑体" w:hint="eastAsia"/>
        </w:rPr>
      </w:pPr>
      <w:r w:rsidRPr="00BF596E">
        <w:rPr>
          <w:rFonts w:eastAsia="黑体" w:hint="eastAsia"/>
        </w:rPr>
        <w:t xml:space="preserve">-- </w:t>
      </w:r>
      <w:r w:rsidRPr="00BF596E">
        <w:rPr>
          <w:rFonts w:eastAsia="黑体" w:hint="eastAsia"/>
        </w:rPr>
        <w:t>创建表学生表</w:t>
      </w:r>
      <w:r w:rsidRPr="00BF596E">
        <w:rPr>
          <w:rFonts w:eastAsia="黑体" w:hint="eastAsia"/>
        </w:rPr>
        <w:t xml:space="preserve">st4, </w:t>
      </w:r>
      <w:r w:rsidRPr="00BF596E">
        <w:rPr>
          <w:rFonts w:eastAsia="黑体" w:hint="eastAsia"/>
        </w:rPr>
        <w:t>包含字段</w:t>
      </w:r>
      <w:r w:rsidRPr="00BF596E">
        <w:rPr>
          <w:rFonts w:eastAsia="黑体" w:hint="eastAsia"/>
        </w:rPr>
        <w:t>(id,name,gender)</w:t>
      </w:r>
      <w:r w:rsidRPr="00BF596E">
        <w:rPr>
          <w:rFonts w:eastAsia="黑体" w:hint="eastAsia"/>
        </w:rPr>
        <w:t>其中</w:t>
      </w:r>
      <w:r w:rsidRPr="00BF596E">
        <w:rPr>
          <w:rFonts w:eastAsia="黑体" w:hint="eastAsia"/>
        </w:rPr>
        <w:t>name</w:t>
      </w:r>
      <w:r w:rsidRPr="00BF596E">
        <w:rPr>
          <w:rFonts w:eastAsia="黑体" w:hint="eastAsia"/>
        </w:rPr>
        <w:t>不能为</w:t>
      </w:r>
      <w:r w:rsidRPr="00BF596E">
        <w:rPr>
          <w:rFonts w:eastAsia="黑体" w:hint="eastAsia"/>
        </w:rPr>
        <w:t>NULL</w:t>
      </w:r>
    </w:p>
    <w:p w:rsidR="00BF596E" w:rsidRPr="00BF596E" w:rsidRDefault="00BF596E" w:rsidP="00BF596E">
      <w:pPr>
        <w:pStyle w:val="af7"/>
        <w:rPr>
          <w:rFonts w:eastAsia="黑体"/>
        </w:rPr>
      </w:pPr>
      <w:r w:rsidRPr="00BF596E">
        <w:rPr>
          <w:rFonts w:eastAsia="黑体"/>
        </w:rPr>
        <w:t>create table st4 (</w:t>
      </w:r>
    </w:p>
    <w:p w:rsidR="00BF596E" w:rsidRPr="00BF596E" w:rsidRDefault="00BF596E" w:rsidP="00BF596E">
      <w:pPr>
        <w:pStyle w:val="af7"/>
        <w:rPr>
          <w:rFonts w:eastAsia="黑体"/>
        </w:rPr>
      </w:pPr>
      <w:r w:rsidRPr="00BF596E">
        <w:rPr>
          <w:rFonts w:eastAsia="黑体"/>
        </w:rPr>
        <w:t xml:space="preserve">  id int primary key,</w:t>
      </w:r>
    </w:p>
    <w:p w:rsidR="00BF596E" w:rsidRPr="00BF596E" w:rsidRDefault="00BF596E" w:rsidP="00BF596E">
      <w:pPr>
        <w:pStyle w:val="af7"/>
        <w:rPr>
          <w:rFonts w:eastAsia="黑体"/>
        </w:rPr>
      </w:pPr>
      <w:r w:rsidRPr="00BF596E">
        <w:rPr>
          <w:rFonts w:eastAsia="黑体"/>
        </w:rPr>
        <w:t xml:space="preserve">  name varchar(20) not null,</w:t>
      </w:r>
    </w:p>
    <w:p w:rsidR="00BF596E" w:rsidRPr="00BF596E" w:rsidRDefault="00BF596E" w:rsidP="00BF596E">
      <w:pPr>
        <w:pStyle w:val="af7"/>
        <w:rPr>
          <w:rFonts w:eastAsia="黑体"/>
        </w:rPr>
      </w:pPr>
      <w:r w:rsidRPr="00BF596E">
        <w:rPr>
          <w:rFonts w:eastAsia="黑体"/>
        </w:rPr>
        <w:t xml:space="preserve">  gender char(1)</w:t>
      </w:r>
    </w:p>
    <w:p w:rsidR="00BF596E" w:rsidRPr="00BF596E" w:rsidRDefault="00BF596E" w:rsidP="00BF596E">
      <w:pPr>
        <w:pStyle w:val="af7"/>
        <w:rPr>
          <w:rFonts w:eastAsia="黑体"/>
        </w:rPr>
      </w:pPr>
      <w:r w:rsidRPr="00BF596E">
        <w:rPr>
          <w:rFonts w:eastAsia="黑体"/>
        </w:rPr>
        <w:t>);</w:t>
      </w:r>
    </w:p>
    <w:p w:rsidR="00BF596E" w:rsidRPr="00BF596E" w:rsidRDefault="00BF596E" w:rsidP="00BF596E">
      <w:pPr>
        <w:pStyle w:val="af7"/>
        <w:rPr>
          <w:rFonts w:eastAsia="黑体"/>
        </w:rPr>
      </w:pPr>
    </w:p>
    <w:p w:rsidR="00BF596E" w:rsidRPr="00BF596E" w:rsidRDefault="00BF596E" w:rsidP="00BF596E">
      <w:pPr>
        <w:pStyle w:val="af7"/>
        <w:rPr>
          <w:rFonts w:eastAsia="黑体"/>
        </w:rPr>
      </w:pPr>
      <w:r w:rsidRPr="00BF596E">
        <w:rPr>
          <w:rFonts w:eastAsia="黑体"/>
        </w:rPr>
        <w:t>desc st4;</w:t>
      </w:r>
    </w:p>
    <w:p w:rsidR="00BF596E" w:rsidRPr="00BF596E" w:rsidRDefault="00BF596E" w:rsidP="00BF596E">
      <w:pPr>
        <w:pStyle w:val="af7"/>
        <w:rPr>
          <w:rFonts w:eastAsia="黑体"/>
        </w:rPr>
      </w:pPr>
    </w:p>
    <w:p w:rsidR="00BF596E" w:rsidRPr="00BF596E" w:rsidRDefault="00BF596E" w:rsidP="00BF596E">
      <w:pPr>
        <w:pStyle w:val="af7"/>
        <w:rPr>
          <w:rFonts w:eastAsia="黑体" w:hint="eastAsia"/>
        </w:rPr>
      </w:pPr>
      <w:r w:rsidRPr="00BF596E">
        <w:rPr>
          <w:rFonts w:eastAsia="黑体" w:hint="eastAsia"/>
        </w:rPr>
        <w:t xml:space="preserve">-- </w:t>
      </w:r>
      <w:r w:rsidRPr="00BF596E">
        <w:rPr>
          <w:rFonts w:eastAsia="黑体" w:hint="eastAsia"/>
        </w:rPr>
        <w:t>添加一条记录其中姓名不赋值</w:t>
      </w:r>
      <w:r w:rsidRPr="00BF596E">
        <w:rPr>
          <w:rFonts w:eastAsia="黑体" w:hint="eastAsia"/>
        </w:rPr>
        <w:t>, Column 'name' cannot be null</w:t>
      </w:r>
    </w:p>
    <w:p w:rsidR="00AE1F44" w:rsidRDefault="00BF596E" w:rsidP="008725E9">
      <w:pPr>
        <w:pStyle w:val="af7"/>
      </w:pPr>
      <w:r w:rsidRPr="00BF596E">
        <w:rPr>
          <w:rFonts w:eastAsia="黑体" w:hint="eastAsia"/>
        </w:rPr>
        <w:t>insert into st4 values(1,null,'</w:t>
      </w:r>
      <w:r w:rsidRPr="00BF596E">
        <w:rPr>
          <w:rFonts w:eastAsia="黑体" w:hint="eastAsia"/>
        </w:rPr>
        <w:t>男</w:t>
      </w:r>
      <w:r w:rsidRPr="00BF596E">
        <w:rPr>
          <w:rFonts w:eastAsia="黑体" w:hint="eastAsia"/>
        </w:rPr>
        <w:t>');</w:t>
      </w:r>
    </w:p>
    <w:p w:rsidR="00AE1F44" w:rsidRDefault="00AE1F44" w:rsidP="00E11D56">
      <w:pPr>
        <w:pStyle w:val="3"/>
      </w:pPr>
      <w:bookmarkStart w:id="24" w:name="header-n638"/>
      <w:r>
        <w:t>默认值</w:t>
      </w:r>
      <w:bookmarkEnd w:id="24"/>
    </w:p>
    <w:p w:rsidR="00AE1F44" w:rsidRDefault="00C46185" w:rsidP="00C46185">
      <w:r>
        <w:rPr>
          <w:rFonts w:ascii="黑体" w:eastAsia="黑体" w:hAnsi="黑体" w:hint="eastAsia"/>
        </w:rPr>
        <w:t>什么</w:t>
      </w:r>
      <w:r>
        <w:t>是默认值：</w:t>
      </w:r>
      <w:r w:rsidR="00F33885">
        <w:rPr>
          <w:rFonts w:hint="eastAsia"/>
        </w:rPr>
        <w:t>如果某一列，没有输入值，则使用默认值来代替。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036" w:rsidRPr="00F60036" w:rsidTr="00F600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F60036" w:rsidRPr="00F60036" w:rsidRDefault="00F60036" w:rsidP="00F60036">
            <w:pPr>
              <w:ind w:firstLineChars="0" w:firstLine="0"/>
            </w:pPr>
            <w:r w:rsidRPr="00F60036">
              <w:t>字段名</w:t>
            </w:r>
            <w:r w:rsidRPr="00F60036">
              <w:t xml:space="preserve"> </w:t>
            </w:r>
            <w:r w:rsidRPr="00F60036">
              <w:t>字段类型</w:t>
            </w:r>
            <w:r w:rsidRPr="00F60036">
              <w:t xml:space="preserve"> DEFAULT </w:t>
            </w:r>
            <w:r w:rsidRPr="00F60036">
              <w:t>默认值</w:t>
            </w:r>
          </w:p>
        </w:tc>
      </w:tr>
    </w:tbl>
    <w:p w:rsidR="00F33885" w:rsidRDefault="00F33885" w:rsidP="007A7743">
      <w:pPr>
        <w:pStyle w:val="af7"/>
        <w:rPr>
          <w:rFonts w:eastAsia="黑体"/>
        </w:rPr>
      </w:pPr>
      <w:r>
        <w:rPr>
          <w:noProof/>
        </w:rPr>
        <w:drawing>
          <wp:inline distT="0" distB="0" distL="0" distR="0" wp14:anchorId="2BCF6A6F" wp14:editId="51A274A6">
            <wp:extent cx="6645910" cy="9055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3A" w:rsidRPr="00051E3A" w:rsidRDefault="00051E3A" w:rsidP="00051E3A">
      <w:pPr>
        <w:pStyle w:val="af7"/>
        <w:rPr>
          <w:rFonts w:eastAsia="黑体" w:hint="eastAsia"/>
        </w:rPr>
      </w:pPr>
      <w:r w:rsidRPr="00051E3A">
        <w:rPr>
          <w:rFonts w:eastAsia="黑体" w:hint="eastAsia"/>
        </w:rPr>
        <w:t xml:space="preserve">-- </w:t>
      </w:r>
      <w:r w:rsidRPr="00051E3A">
        <w:rPr>
          <w:rFonts w:eastAsia="黑体" w:hint="eastAsia"/>
        </w:rPr>
        <w:t>创建一个学生表</w:t>
      </w:r>
      <w:r w:rsidRPr="00051E3A">
        <w:rPr>
          <w:rFonts w:eastAsia="黑体" w:hint="eastAsia"/>
        </w:rPr>
        <w:t xml:space="preserve"> st5</w:t>
      </w:r>
      <w:r w:rsidRPr="00051E3A">
        <w:rPr>
          <w:rFonts w:eastAsia="黑体" w:hint="eastAsia"/>
        </w:rPr>
        <w:t>，包含字段</w:t>
      </w:r>
      <w:r w:rsidRPr="00051E3A">
        <w:rPr>
          <w:rFonts w:eastAsia="黑体" w:hint="eastAsia"/>
        </w:rPr>
        <w:t>(id,name,address)</w:t>
      </w:r>
      <w:r w:rsidRPr="00051E3A">
        <w:rPr>
          <w:rFonts w:eastAsia="黑体" w:hint="eastAsia"/>
        </w:rPr>
        <w:t>，</w:t>
      </w:r>
      <w:r w:rsidRPr="00051E3A">
        <w:rPr>
          <w:rFonts w:eastAsia="黑体" w:hint="eastAsia"/>
        </w:rPr>
        <w:t xml:space="preserve"> </w:t>
      </w:r>
      <w:r w:rsidRPr="00051E3A">
        <w:rPr>
          <w:rFonts w:eastAsia="黑体" w:hint="eastAsia"/>
        </w:rPr>
        <w:t>地址默认值是广州</w:t>
      </w:r>
    </w:p>
    <w:p w:rsidR="00051E3A" w:rsidRPr="00051E3A" w:rsidRDefault="00051E3A" w:rsidP="00051E3A">
      <w:pPr>
        <w:pStyle w:val="af7"/>
        <w:rPr>
          <w:rFonts w:eastAsia="黑体"/>
        </w:rPr>
      </w:pPr>
      <w:r w:rsidRPr="00051E3A">
        <w:rPr>
          <w:rFonts w:eastAsia="黑体"/>
        </w:rPr>
        <w:t>create table st5(</w:t>
      </w:r>
    </w:p>
    <w:p w:rsidR="00051E3A" w:rsidRPr="00051E3A" w:rsidRDefault="00051E3A" w:rsidP="00051E3A">
      <w:pPr>
        <w:pStyle w:val="af7"/>
        <w:rPr>
          <w:rFonts w:eastAsia="黑体"/>
        </w:rPr>
      </w:pPr>
      <w:r w:rsidRPr="00051E3A">
        <w:rPr>
          <w:rFonts w:eastAsia="黑体"/>
        </w:rPr>
        <w:t xml:space="preserve">  id int,</w:t>
      </w:r>
    </w:p>
    <w:p w:rsidR="00051E3A" w:rsidRPr="00051E3A" w:rsidRDefault="00051E3A" w:rsidP="00051E3A">
      <w:pPr>
        <w:pStyle w:val="af7"/>
        <w:rPr>
          <w:rFonts w:eastAsia="黑体"/>
        </w:rPr>
      </w:pPr>
      <w:r w:rsidRPr="00051E3A">
        <w:rPr>
          <w:rFonts w:eastAsia="黑体"/>
        </w:rPr>
        <w:t xml:space="preserve">  name varchar(20),</w:t>
      </w:r>
    </w:p>
    <w:p w:rsidR="00051E3A" w:rsidRPr="00051E3A" w:rsidRDefault="00051E3A" w:rsidP="00051E3A">
      <w:pPr>
        <w:pStyle w:val="af7"/>
        <w:rPr>
          <w:rFonts w:eastAsia="黑体" w:hint="eastAsia"/>
        </w:rPr>
      </w:pPr>
      <w:r w:rsidRPr="00051E3A">
        <w:rPr>
          <w:rFonts w:eastAsia="黑体" w:hint="eastAsia"/>
        </w:rPr>
        <w:t xml:space="preserve">  address varchar(20) default '</w:t>
      </w:r>
      <w:r w:rsidRPr="00051E3A">
        <w:rPr>
          <w:rFonts w:eastAsia="黑体" w:hint="eastAsia"/>
        </w:rPr>
        <w:t>广州</w:t>
      </w:r>
      <w:r w:rsidRPr="00051E3A">
        <w:rPr>
          <w:rFonts w:eastAsia="黑体" w:hint="eastAsia"/>
        </w:rPr>
        <w:t>'</w:t>
      </w:r>
    </w:p>
    <w:p w:rsidR="00051E3A" w:rsidRPr="00051E3A" w:rsidRDefault="00051E3A" w:rsidP="00051E3A">
      <w:pPr>
        <w:pStyle w:val="af7"/>
        <w:rPr>
          <w:rFonts w:eastAsia="黑体"/>
        </w:rPr>
      </w:pPr>
      <w:r w:rsidRPr="00051E3A">
        <w:rPr>
          <w:rFonts w:eastAsia="黑体"/>
        </w:rPr>
        <w:t>);</w:t>
      </w:r>
    </w:p>
    <w:p w:rsidR="00051E3A" w:rsidRPr="00051E3A" w:rsidRDefault="00051E3A" w:rsidP="00051E3A">
      <w:pPr>
        <w:pStyle w:val="af7"/>
        <w:rPr>
          <w:rFonts w:eastAsia="黑体"/>
        </w:rPr>
      </w:pPr>
    </w:p>
    <w:p w:rsidR="00051E3A" w:rsidRPr="00051E3A" w:rsidRDefault="00051E3A" w:rsidP="00051E3A">
      <w:pPr>
        <w:pStyle w:val="af7"/>
        <w:rPr>
          <w:rFonts w:eastAsia="黑体"/>
        </w:rPr>
      </w:pPr>
      <w:r w:rsidRPr="00051E3A">
        <w:rPr>
          <w:rFonts w:eastAsia="黑体"/>
        </w:rPr>
        <w:t>desc st5;</w:t>
      </w:r>
    </w:p>
    <w:p w:rsidR="00051E3A" w:rsidRPr="00051E3A" w:rsidRDefault="00051E3A" w:rsidP="00051E3A">
      <w:pPr>
        <w:pStyle w:val="af7"/>
        <w:rPr>
          <w:rFonts w:eastAsia="黑体"/>
        </w:rPr>
      </w:pPr>
    </w:p>
    <w:p w:rsidR="00051E3A" w:rsidRPr="00051E3A" w:rsidRDefault="00051E3A" w:rsidP="00051E3A">
      <w:pPr>
        <w:pStyle w:val="af7"/>
        <w:rPr>
          <w:rFonts w:eastAsia="黑体" w:hint="eastAsia"/>
        </w:rPr>
      </w:pPr>
      <w:r w:rsidRPr="00051E3A">
        <w:rPr>
          <w:rFonts w:eastAsia="黑体" w:hint="eastAsia"/>
        </w:rPr>
        <w:t xml:space="preserve">-- </w:t>
      </w:r>
      <w:r w:rsidRPr="00051E3A">
        <w:rPr>
          <w:rFonts w:eastAsia="黑体" w:hint="eastAsia"/>
        </w:rPr>
        <w:t>添加一条记录</w:t>
      </w:r>
      <w:r w:rsidRPr="00051E3A">
        <w:rPr>
          <w:rFonts w:eastAsia="黑体" w:hint="eastAsia"/>
        </w:rPr>
        <w:t>,</w:t>
      </w:r>
      <w:r w:rsidRPr="00051E3A">
        <w:rPr>
          <w:rFonts w:eastAsia="黑体" w:hint="eastAsia"/>
        </w:rPr>
        <w:t>使用默认地址</w:t>
      </w:r>
    </w:p>
    <w:p w:rsidR="00051E3A" w:rsidRPr="00051E3A" w:rsidRDefault="00051E3A" w:rsidP="00051E3A">
      <w:pPr>
        <w:pStyle w:val="af7"/>
        <w:rPr>
          <w:rFonts w:eastAsia="黑体" w:hint="eastAsia"/>
        </w:rPr>
      </w:pPr>
      <w:r w:rsidRPr="00051E3A">
        <w:rPr>
          <w:rFonts w:eastAsia="黑体" w:hint="eastAsia"/>
        </w:rPr>
        <w:t>insert into st5 (id,name) values (1,'</w:t>
      </w:r>
      <w:r w:rsidRPr="00051E3A">
        <w:rPr>
          <w:rFonts w:eastAsia="黑体" w:hint="eastAsia"/>
        </w:rPr>
        <w:t>潘金莲</w:t>
      </w:r>
      <w:r w:rsidRPr="00051E3A">
        <w:rPr>
          <w:rFonts w:eastAsia="黑体" w:hint="eastAsia"/>
        </w:rPr>
        <w:t>');</w:t>
      </w:r>
    </w:p>
    <w:p w:rsidR="00051E3A" w:rsidRPr="00051E3A" w:rsidRDefault="00051E3A" w:rsidP="00051E3A">
      <w:pPr>
        <w:pStyle w:val="af7"/>
        <w:rPr>
          <w:rFonts w:eastAsia="黑体"/>
        </w:rPr>
      </w:pPr>
    </w:p>
    <w:p w:rsidR="00051E3A" w:rsidRPr="00051E3A" w:rsidRDefault="00051E3A" w:rsidP="00051E3A">
      <w:pPr>
        <w:pStyle w:val="af7"/>
        <w:rPr>
          <w:rFonts w:eastAsia="黑体"/>
        </w:rPr>
      </w:pPr>
      <w:r w:rsidRPr="00051E3A">
        <w:rPr>
          <w:rFonts w:eastAsia="黑体"/>
        </w:rPr>
        <w:t>select * from st5;</w:t>
      </w:r>
    </w:p>
    <w:p w:rsidR="00051E3A" w:rsidRPr="00051E3A" w:rsidRDefault="00051E3A" w:rsidP="00051E3A">
      <w:pPr>
        <w:pStyle w:val="af7"/>
        <w:rPr>
          <w:rFonts w:eastAsia="黑体"/>
        </w:rPr>
      </w:pPr>
    </w:p>
    <w:p w:rsidR="00051E3A" w:rsidRPr="00051E3A" w:rsidRDefault="00051E3A" w:rsidP="00051E3A">
      <w:pPr>
        <w:pStyle w:val="af7"/>
        <w:rPr>
          <w:rFonts w:eastAsia="黑体" w:hint="eastAsia"/>
        </w:rPr>
      </w:pPr>
      <w:r w:rsidRPr="00051E3A">
        <w:rPr>
          <w:rFonts w:eastAsia="黑体" w:hint="eastAsia"/>
        </w:rPr>
        <w:t xml:space="preserve">-- </w:t>
      </w:r>
      <w:r w:rsidRPr="00051E3A">
        <w:rPr>
          <w:rFonts w:eastAsia="黑体" w:hint="eastAsia"/>
        </w:rPr>
        <w:t>不行</w:t>
      </w:r>
    </w:p>
    <w:p w:rsidR="00051E3A" w:rsidRPr="00051E3A" w:rsidRDefault="00051E3A" w:rsidP="00051E3A">
      <w:pPr>
        <w:pStyle w:val="af7"/>
        <w:rPr>
          <w:rFonts w:eastAsia="黑体" w:hint="eastAsia"/>
        </w:rPr>
      </w:pPr>
      <w:r w:rsidRPr="00051E3A">
        <w:rPr>
          <w:rFonts w:eastAsia="黑体" w:hint="eastAsia"/>
        </w:rPr>
        <w:t>insert into st5 values (1,'</w:t>
      </w:r>
      <w:r w:rsidRPr="00051E3A">
        <w:rPr>
          <w:rFonts w:eastAsia="黑体" w:hint="eastAsia"/>
        </w:rPr>
        <w:t>潘金莲</w:t>
      </w:r>
      <w:r w:rsidRPr="00051E3A">
        <w:rPr>
          <w:rFonts w:eastAsia="黑体" w:hint="eastAsia"/>
        </w:rPr>
        <w:t>', null);</w:t>
      </w:r>
    </w:p>
    <w:p w:rsidR="00051E3A" w:rsidRPr="00051E3A" w:rsidRDefault="00051E3A" w:rsidP="00051E3A">
      <w:pPr>
        <w:pStyle w:val="af7"/>
        <w:rPr>
          <w:rFonts w:eastAsia="黑体" w:hint="eastAsia"/>
        </w:rPr>
      </w:pPr>
      <w:r w:rsidRPr="00051E3A">
        <w:rPr>
          <w:rFonts w:eastAsia="黑体" w:hint="eastAsia"/>
        </w:rPr>
        <w:t>insert into st5 values (1,'</w:t>
      </w:r>
      <w:r w:rsidRPr="00051E3A">
        <w:rPr>
          <w:rFonts w:eastAsia="黑体" w:hint="eastAsia"/>
        </w:rPr>
        <w:t>潘金莲</w:t>
      </w:r>
      <w:r w:rsidRPr="00051E3A">
        <w:rPr>
          <w:rFonts w:eastAsia="黑体" w:hint="eastAsia"/>
        </w:rPr>
        <w:t>', default);</w:t>
      </w:r>
    </w:p>
    <w:p w:rsidR="00051E3A" w:rsidRPr="00051E3A" w:rsidRDefault="00051E3A" w:rsidP="00051E3A">
      <w:pPr>
        <w:pStyle w:val="af7"/>
        <w:rPr>
          <w:rFonts w:eastAsia="黑体"/>
        </w:rPr>
      </w:pPr>
    </w:p>
    <w:p w:rsidR="00051E3A" w:rsidRPr="00051E3A" w:rsidRDefault="00051E3A" w:rsidP="00051E3A">
      <w:pPr>
        <w:pStyle w:val="af7"/>
        <w:rPr>
          <w:rFonts w:eastAsia="黑体" w:hint="eastAsia"/>
        </w:rPr>
      </w:pPr>
      <w:r w:rsidRPr="00051E3A">
        <w:rPr>
          <w:rFonts w:eastAsia="黑体" w:hint="eastAsia"/>
        </w:rPr>
        <w:t xml:space="preserve">-- </w:t>
      </w:r>
      <w:r w:rsidRPr="00051E3A">
        <w:rPr>
          <w:rFonts w:eastAsia="黑体" w:hint="eastAsia"/>
        </w:rPr>
        <w:t>添加一条记录</w:t>
      </w:r>
      <w:r w:rsidRPr="00051E3A">
        <w:rPr>
          <w:rFonts w:eastAsia="黑体" w:hint="eastAsia"/>
        </w:rPr>
        <w:t>,</w:t>
      </w:r>
      <w:r w:rsidRPr="00051E3A">
        <w:rPr>
          <w:rFonts w:eastAsia="黑体" w:hint="eastAsia"/>
        </w:rPr>
        <w:t>不使用默认地址</w:t>
      </w:r>
    </w:p>
    <w:p w:rsidR="00AE1F44" w:rsidRDefault="00051E3A" w:rsidP="00051E3A">
      <w:pPr>
        <w:pStyle w:val="af7"/>
      </w:pPr>
      <w:r w:rsidRPr="00051E3A">
        <w:rPr>
          <w:rFonts w:eastAsia="黑体" w:hint="eastAsia"/>
        </w:rPr>
        <w:t>insert into st5 values (1,'</w:t>
      </w:r>
      <w:r w:rsidRPr="00051E3A">
        <w:rPr>
          <w:rFonts w:eastAsia="黑体" w:hint="eastAsia"/>
        </w:rPr>
        <w:t>潘金莲</w:t>
      </w:r>
      <w:r w:rsidRPr="00051E3A">
        <w:rPr>
          <w:rFonts w:eastAsia="黑体" w:hint="eastAsia"/>
        </w:rPr>
        <w:t>', '</w:t>
      </w:r>
      <w:r w:rsidRPr="00051E3A">
        <w:rPr>
          <w:rFonts w:eastAsia="黑体" w:hint="eastAsia"/>
        </w:rPr>
        <w:t>东莞</w:t>
      </w:r>
      <w:r w:rsidRPr="00051E3A">
        <w:rPr>
          <w:rFonts w:eastAsia="黑体" w:hint="eastAsia"/>
        </w:rPr>
        <w:t>');</w:t>
      </w:r>
    </w:p>
    <w:p w:rsidR="00AE1F44" w:rsidRDefault="00AE1F44" w:rsidP="0088093B">
      <w:pPr>
        <w:pStyle w:val="2"/>
      </w:pPr>
      <w:bookmarkStart w:id="25" w:name="header-n675"/>
      <w:r>
        <w:lastRenderedPageBreak/>
        <w:t>外键</w:t>
      </w:r>
      <w:bookmarkEnd w:id="25"/>
      <w:r w:rsidR="008675CB">
        <w:t>约束</w:t>
      </w:r>
    </w:p>
    <w:p w:rsidR="00AE1F44" w:rsidRDefault="00AE1F44" w:rsidP="00E11D56">
      <w:pPr>
        <w:pStyle w:val="3"/>
      </w:pPr>
      <w:bookmarkStart w:id="26" w:name="header-n676"/>
      <w:r>
        <w:t>单表的缺点</w:t>
      </w:r>
      <w:bookmarkEnd w:id="26"/>
    </w:p>
    <w:p w:rsidR="00AE1F44" w:rsidRDefault="00AE1F44" w:rsidP="00CD5EC5">
      <w:r>
        <w:t>创建一个员工表包含如下列</w:t>
      </w:r>
      <w:r>
        <w:t>(id, name, age, dep_name, dep_location),id</w:t>
      </w:r>
      <w:r>
        <w:t>主键并自动增长</w:t>
      </w:r>
      <w:r>
        <w:t>,</w:t>
      </w:r>
      <w:r>
        <w:t>添加</w:t>
      </w:r>
      <w:r>
        <w:t>5</w:t>
      </w:r>
      <w:r>
        <w:t>条数据</w:t>
      </w:r>
    </w:p>
    <w:p w:rsidR="00AE1F44" w:rsidRPr="007970BA" w:rsidRDefault="007970BA" w:rsidP="00002D31">
      <w:pPr>
        <w:pStyle w:val="af7"/>
      </w:pP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CREATE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TABLE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emp (</w:t>
      </w:r>
      <w:r w:rsidRPr="008D4BC4">
        <w:br/>
      </w:r>
      <w:r w:rsidRPr="008D4BC4">
        <w:rPr>
          <w:rStyle w:val="NormalTok"/>
          <w:rFonts w:ascii="Courier New" w:hAnsi="Courier New" w:cs="Times New Roman"/>
          <w:i w:val="0"/>
          <w:sz w:val="18"/>
        </w:rPr>
        <w:tab/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id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DataTypeTok"/>
          <w:rFonts w:ascii="Courier New" w:hAnsi="Courier New" w:cs="Times New Roman"/>
          <w:i w:val="0"/>
          <w:color w:val="auto"/>
          <w:sz w:val="18"/>
        </w:rPr>
        <w:t>INT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PRIMARY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KEY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AUTO_INCREMENT,</w:t>
      </w:r>
      <w:r w:rsidRPr="008D4BC4">
        <w:br/>
      </w:r>
      <w:r w:rsidRPr="008D4BC4">
        <w:rPr>
          <w:rStyle w:val="NormalTok"/>
          <w:rFonts w:ascii="Courier New" w:hAnsi="Courier New" w:cs="Times New Roman"/>
          <w:i w:val="0"/>
          <w:sz w:val="18"/>
        </w:rPr>
        <w:tab/>
        <w:t xml:space="preserve">NAME </w:t>
      </w:r>
      <w:r w:rsidRPr="008D4BC4">
        <w:rPr>
          <w:rStyle w:val="DataTypeTok"/>
          <w:rFonts w:ascii="Courier New" w:hAnsi="Courier New" w:cs="Times New Roman"/>
          <w:i w:val="0"/>
          <w:color w:val="auto"/>
          <w:sz w:val="18"/>
        </w:rPr>
        <w:t>VARCHAR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(</w:t>
      </w:r>
      <w:r w:rsidRPr="008D4BC4">
        <w:rPr>
          <w:rStyle w:val="DecValTok"/>
          <w:rFonts w:ascii="Courier New" w:hAnsi="Courier New" w:cs="Times New Roman"/>
          <w:i w:val="0"/>
          <w:color w:val="auto"/>
          <w:sz w:val="18"/>
        </w:rPr>
        <w:t>30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),</w:t>
      </w:r>
      <w:r w:rsidRPr="008D4BC4">
        <w:br/>
      </w:r>
      <w:r w:rsidRPr="008D4BC4">
        <w:rPr>
          <w:rStyle w:val="NormalTok"/>
          <w:rFonts w:ascii="Courier New" w:hAnsi="Courier New" w:cs="Times New Roman"/>
          <w:i w:val="0"/>
          <w:sz w:val="18"/>
        </w:rPr>
        <w:tab/>
        <w:t xml:space="preserve">age </w:t>
      </w:r>
      <w:r w:rsidRPr="008D4BC4">
        <w:rPr>
          <w:rStyle w:val="DataTypeTok"/>
          <w:rFonts w:ascii="Courier New" w:hAnsi="Courier New" w:cs="Times New Roman"/>
          <w:i w:val="0"/>
          <w:color w:val="auto"/>
          <w:sz w:val="18"/>
        </w:rPr>
        <w:t>INT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,</w:t>
      </w:r>
      <w:r w:rsidRPr="008D4BC4">
        <w:br/>
      </w:r>
      <w:r w:rsidRPr="008D4BC4">
        <w:rPr>
          <w:rStyle w:val="NormalTok"/>
          <w:rFonts w:ascii="Courier New" w:hAnsi="Courier New" w:cs="Times New Roman"/>
          <w:i w:val="0"/>
          <w:sz w:val="18"/>
        </w:rPr>
        <w:tab/>
        <w:t xml:space="preserve">dep_name </w:t>
      </w:r>
      <w:r w:rsidRPr="008D4BC4">
        <w:rPr>
          <w:rStyle w:val="DataTypeTok"/>
          <w:rFonts w:ascii="Courier New" w:hAnsi="Courier New" w:cs="Times New Roman"/>
          <w:i w:val="0"/>
          <w:color w:val="auto"/>
          <w:sz w:val="18"/>
        </w:rPr>
        <w:t>VARCHAR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(</w:t>
      </w:r>
      <w:r w:rsidRPr="008D4BC4">
        <w:rPr>
          <w:rStyle w:val="DecValTok"/>
          <w:rFonts w:ascii="Courier New" w:hAnsi="Courier New" w:cs="Times New Roman"/>
          <w:i w:val="0"/>
          <w:color w:val="auto"/>
          <w:sz w:val="18"/>
        </w:rPr>
        <w:t>30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),</w:t>
      </w:r>
      <w:r w:rsidR="00AD13CD">
        <w:rPr>
          <w:rStyle w:val="NormalTok"/>
          <w:rFonts w:ascii="Courier New" w:hAnsi="Courier New" w:cs="Times New Roman"/>
          <w:i w:val="0"/>
          <w:sz w:val="18"/>
        </w:rPr>
        <w:t xml:space="preserve"> -- </w:t>
      </w:r>
      <w:r w:rsidR="00AD13CD">
        <w:rPr>
          <w:rStyle w:val="NormalTok"/>
          <w:rFonts w:ascii="Courier New" w:hAnsi="Courier New" w:cs="Times New Roman"/>
          <w:i w:val="0"/>
          <w:sz w:val="18"/>
        </w:rPr>
        <w:t>部门名字</w:t>
      </w:r>
      <w:r w:rsidRPr="008D4BC4">
        <w:br/>
      </w:r>
      <w:r w:rsidRPr="008D4BC4">
        <w:rPr>
          <w:rStyle w:val="NormalTok"/>
          <w:rFonts w:ascii="Courier New" w:hAnsi="Courier New" w:cs="Times New Roman"/>
          <w:i w:val="0"/>
          <w:sz w:val="18"/>
        </w:rPr>
        <w:tab/>
        <w:t xml:space="preserve">dep_location </w:t>
      </w:r>
      <w:r w:rsidRPr="008D4BC4">
        <w:rPr>
          <w:rStyle w:val="DataTypeTok"/>
          <w:rFonts w:ascii="Courier New" w:hAnsi="Courier New" w:cs="Times New Roman"/>
          <w:i w:val="0"/>
          <w:color w:val="auto"/>
          <w:sz w:val="18"/>
        </w:rPr>
        <w:t>VARCHAR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(</w:t>
      </w:r>
      <w:r w:rsidRPr="008D4BC4">
        <w:rPr>
          <w:rStyle w:val="DecValTok"/>
          <w:rFonts w:ascii="Courier New" w:hAnsi="Courier New" w:cs="Times New Roman"/>
          <w:i w:val="0"/>
          <w:color w:val="auto"/>
          <w:sz w:val="18"/>
        </w:rPr>
        <w:t>30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</w:t>
      </w:r>
      <w:r w:rsidR="00AD13CD">
        <w:rPr>
          <w:rStyle w:val="NormalTok"/>
          <w:rFonts w:ascii="Courier New" w:hAnsi="Courier New" w:cs="Times New Roman"/>
          <w:i w:val="0"/>
          <w:sz w:val="18"/>
        </w:rPr>
        <w:t xml:space="preserve"> -- </w:t>
      </w:r>
      <w:r w:rsidR="00AD13CD">
        <w:rPr>
          <w:rStyle w:val="NormalTok"/>
          <w:rFonts w:ascii="Courier New" w:hAnsi="Courier New" w:cs="Times New Roman"/>
          <w:i w:val="0"/>
          <w:sz w:val="18"/>
        </w:rPr>
        <w:t>部门所在地</w:t>
      </w:r>
      <w:r w:rsidRPr="008D4BC4">
        <w:br/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);</w:t>
      </w:r>
      <w:r w:rsidRPr="008D4BC4">
        <w:br/>
      </w:r>
      <w:r w:rsidRPr="008D4BC4">
        <w:br/>
      </w:r>
      <w:r w:rsidRPr="008D4BC4">
        <w:rPr>
          <w:rStyle w:val="CommentTok"/>
          <w:rFonts w:ascii="Courier New" w:hAnsi="Courier New" w:cs="Times New Roman"/>
          <w:color w:val="auto"/>
          <w:sz w:val="18"/>
        </w:rPr>
        <w:t xml:space="preserve">-- </w:t>
      </w:r>
      <w:r w:rsidRPr="008D4BC4">
        <w:rPr>
          <w:rStyle w:val="CommentTok"/>
          <w:rFonts w:ascii="Courier New" w:hAnsi="Courier New" w:cs="Times New Roman"/>
          <w:color w:val="auto"/>
          <w:sz w:val="18"/>
        </w:rPr>
        <w:t>添加数据</w:t>
      </w:r>
      <w:r w:rsidRPr="008D4BC4">
        <w:br/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INSERT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INTO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emp (NAME, age, dep_name, dep_location)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VALUES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(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张三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DecValTok"/>
          <w:rFonts w:ascii="Courier New" w:hAnsi="Courier New" w:cs="Times New Roman"/>
          <w:i w:val="0"/>
          <w:color w:val="auto"/>
          <w:sz w:val="18"/>
        </w:rPr>
        <w:t>20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研发部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广州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);</w:t>
      </w:r>
      <w:r w:rsidRPr="008D4BC4">
        <w:br/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INSERT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INTO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emp (NAME, age, dep_name, dep_location)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VALUES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(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李四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DecValTok"/>
          <w:rFonts w:ascii="Courier New" w:hAnsi="Courier New" w:cs="Times New Roman"/>
          <w:i w:val="0"/>
          <w:color w:val="auto"/>
          <w:sz w:val="18"/>
        </w:rPr>
        <w:t>21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研发部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广州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);</w:t>
      </w:r>
      <w:r w:rsidRPr="008D4BC4">
        <w:br/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INSERT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INTO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emp (NAME, age, dep_name, dep_location)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VALUES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(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王五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DecValTok"/>
          <w:rFonts w:ascii="Courier New" w:hAnsi="Courier New" w:cs="Times New Roman"/>
          <w:i w:val="0"/>
          <w:color w:val="auto"/>
          <w:sz w:val="18"/>
        </w:rPr>
        <w:t>20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研发部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广州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);</w:t>
      </w:r>
      <w:r w:rsidRPr="008D4BC4">
        <w:br/>
      </w:r>
      <w:r w:rsidRPr="008D4BC4">
        <w:br/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INSERT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INTO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emp (NAME, age, dep_name, dep_location)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VALUES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(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老王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DecValTok"/>
          <w:rFonts w:ascii="Courier New" w:hAnsi="Courier New" w:cs="Times New Roman"/>
          <w:i w:val="0"/>
          <w:color w:val="auto"/>
          <w:sz w:val="18"/>
        </w:rPr>
        <w:t>20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销售部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深圳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);</w:t>
      </w:r>
      <w:r w:rsidRPr="008D4BC4">
        <w:br/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INSERT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INTO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emp (NAME, age, dep_name, dep_location)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VALUES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(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大王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DecValTok"/>
          <w:rFonts w:ascii="Courier New" w:hAnsi="Courier New" w:cs="Times New Roman"/>
          <w:i w:val="0"/>
          <w:color w:val="auto"/>
          <w:sz w:val="18"/>
        </w:rPr>
        <w:t>22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销售部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深圳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);</w:t>
      </w:r>
      <w:r w:rsidRPr="008D4BC4">
        <w:br/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INSERT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INTO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emp (NAME, age, dep_name, dep_location) </w:t>
      </w:r>
      <w:r w:rsidRPr="008D4BC4">
        <w:rPr>
          <w:rStyle w:val="KeywordTok"/>
          <w:rFonts w:ascii="Courier New" w:hAnsi="Courier New" w:cs="Times New Roman"/>
          <w:b w:val="0"/>
          <w:i w:val="0"/>
          <w:color w:val="auto"/>
          <w:sz w:val="18"/>
        </w:rPr>
        <w:t>VALUES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 (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小王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DecValTok"/>
          <w:rFonts w:ascii="Courier New" w:hAnsi="Courier New" w:cs="Times New Roman"/>
          <w:i w:val="0"/>
          <w:color w:val="auto"/>
          <w:sz w:val="18"/>
        </w:rPr>
        <w:t>18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销售部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 xml:space="preserve">, 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深圳</w:t>
      </w:r>
      <w:r w:rsidRPr="008D4BC4">
        <w:rPr>
          <w:rStyle w:val="StringTok"/>
          <w:rFonts w:ascii="Courier New" w:hAnsi="Courier New" w:cs="Times New Roman"/>
          <w:i w:val="0"/>
          <w:color w:val="auto"/>
          <w:sz w:val="18"/>
        </w:rPr>
        <w:t>'</w:t>
      </w:r>
      <w:r w:rsidRPr="008D4BC4">
        <w:rPr>
          <w:rStyle w:val="NormalTok"/>
          <w:rFonts w:ascii="Courier New" w:hAnsi="Courier New" w:cs="Times New Roman"/>
          <w:i w:val="0"/>
          <w:sz w:val="18"/>
        </w:rPr>
        <w:t>);</w:t>
      </w:r>
    </w:p>
    <w:p w:rsidR="00CD5EC5" w:rsidRDefault="00CF137B" w:rsidP="00B054C2">
      <w:pPr>
        <w:pStyle w:val="a1"/>
      </w:pPr>
      <w:r w:rsidRPr="00CF137B">
        <w:rPr>
          <w:rFonts w:hint="eastAsia"/>
        </w:rPr>
        <w:t>以上数据表的</w:t>
      </w:r>
      <w:r w:rsidR="00AE1F44" w:rsidRPr="00CF137B">
        <w:t>缺点</w:t>
      </w:r>
      <w:r w:rsidR="00AE1F44" w:rsidRPr="00CF137B">
        <w:t>:</w:t>
      </w:r>
    </w:p>
    <w:p w:rsidR="00E80258" w:rsidRDefault="00E80258" w:rsidP="00E80258">
      <w:pPr>
        <w:pStyle w:val="a1"/>
        <w:numPr>
          <w:ilvl w:val="1"/>
          <w:numId w:val="15"/>
        </w:numPr>
        <w:ind w:left="851"/>
      </w:pPr>
      <w:r>
        <w:t>如果员工有</w:t>
      </w:r>
      <w:r>
        <w:rPr>
          <w:rFonts w:hint="eastAsia"/>
        </w:rPr>
        <w:t>1000</w:t>
      </w:r>
      <w:r>
        <w:rPr>
          <w:rFonts w:hint="eastAsia"/>
        </w:rPr>
        <w:t>条记录，而部门只有</w:t>
      </w:r>
      <w:r>
        <w:rPr>
          <w:rFonts w:hint="eastAsia"/>
        </w:rPr>
        <w:t>10</w:t>
      </w:r>
      <w:r>
        <w:rPr>
          <w:rFonts w:hint="eastAsia"/>
        </w:rPr>
        <w:t>个部门。大量重复的部门数据在里面。</w:t>
      </w:r>
    </w:p>
    <w:p w:rsidR="00E80258" w:rsidRDefault="00E80258" w:rsidP="00E80258">
      <w:pPr>
        <w:pStyle w:val="a1"/>
        <w:numPr>
          <w:ilvl w:val="1"/>
          <w:numId w:val="15"/>
        </w:numPr>
        <w:ind w:left="851"/>
      </w:pPr>
      <w:r>
        <w:t>会出现数据的错误，输入：李四，研发部，深圳</w:t>
      </w:r>
    </w:p>
    <w:p w:rsidR="00E80258" w:rsidRPr="00CF137B" w:rsidRDefault="00E80258" w:rsidP="00E80258">
      <w:pPr>
        <w:pStyle w:val="a1"/>
        <w:numPr>
          <w:ilvl w:val="1"/>
          <w:numId w:val="15"/>
        </w:numPr>
        <w:ind w:left="851"/>
      </w:pPr>
      <w:r>
        <w:t>会出现部门丢失的问题：如果某个部门只有一个人</w:t>
      </w:r>
      <w:r>
        <w:rPr>
          <w:rFonts w:hint="eastAsia"/>
        </w:rPr>
        <w:t>：</w:t>
      </w:r>
      <w:r>
        <w:t>李白，小卖部。如果删除李白，会导致部门也没有了。</w:t>
      </w:r>
    </w:p>
    <w:p w:rsidR="00AE1F44" w:rsidRDefault="00AE1F44" w:rsidP="00CD5EC5">
      <w:pPr>
        <w:pStyle w:val="FirstParagraph"/>
        <w:ind w:firstLineChars="0" w:firstLine="0"/>
      </w:pPr>
      <w:r>
        <w:t xml:space="preserve"> </w:t>
      </w:r>
      <w:r>
        <w:rPr>
          <w:noProof/>
        </w:rPr>
        <w:drawing>
          <wp:inline distT="0" distB="0" distL="0" distR="0" wp14:anchorId="1D72C735" wp14:editId="57510321">
            <wp:extent cx="3801978" cy="1222408"/>
            <wp:effectExtent l="0" t="0" r="0" b="0"/>
            <wp:docPr id="5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外键0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78" cy="122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EC5" w:rsidRDefault="00AE1F44" w:rsidP="00E11D56">
      <w:pPr>
        <w:pStyle w:val="3"/>
      </w:pPr>
      <w:r>
        <w:t>解决方案:</w:t>
      </w:r>
    </w:p>
    <w:p w:rsidR="00CD5EC5" w:rsidRDefault="009369B1" w:rsidP="00CD5EC5">
      <w:pPr>
        <w:ind w:firstLineChars="0" w:firstLine="0"/>
      </w:pPr>
      <w:r w:rsidRPr="00486090">
        <w:t>分成两张表，一张是员工表，一张是部门表</w:t>
      </w:r>
      <w:r w:rsidR="00706E7F">
        <w:t>。每张表都应该有主键</w:t>
      </w:r>
    </w:p>
    <w:p w:rsidR="00706E7F" w:rsidRPr="00486090" w:rsidRDefault="00706E7F" w:rsidP="00CD5EC5">
      <w:pPr>
        <w:ind w:firstLineChars="0" w:firstLine="0"/>
        <w:rPr>
          <w:rFonts w:hint="eastAsia"/>
        </w:rPr>
      </w:pPr>
      <w:r>
        <w:t>在员工表中多添加一列，</w:t>
      </w:r>
      <w:r>
        <w:rPr>
          <w:rFonts w:hint="eastAsia"/>
        </w:rPr>
        <w:t>dep_id,</w:t>
      </w:r>
      <w:r>
        <w:rPr>
          <w:rFonts w:hint="eastAsia"/>
        </w:rPr>
        <w:t>与部门表中主键有一个对应的关系，说明当前这个员工在哪个部门。这一列称为外键。</w:t>
      </w:r>
    </w:p>
    <w:p w:rsidR="00AE1F44" w:rsidRDefault="00AE1F44" w:rsidP="00CD5EC5">
      <w:pPr>
        <w:pStyle w:val="afb"/>
        <w:ind w:firstLineChars="0" w:firstLine="0"/>
      </w:pPr>
      <w:r>
        <w:rPr>
          <w:noProof/>
        </w:rPr>
        <w:lastRenderedPageBreak/>
        <w:drawing>
          <wp:inline distT="0" distB="0" distL="0" distR="0" wp14:anchorId="59F1FB1A" wp14:editId="333B06C9">
            <wp:extent cx="6429375" cy="2054858"/>
            <wp:effectExtent l="19050" t="19050" r="9525" b="22225"/>
            <wp:docPr id="5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外键0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56" cy="20593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创建部门表</w:t>
      </w:r>
      <w:r>
        <w:rPr>
          <w:rFonts w:hint="eastAsia"/>
        </w:rPr>
        <w:t>(id,dep_name,dep_location)</w:t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多个单词用下划线分隔</w:t>
      </w:r>
    </w:p>
    <w:p w:rsidR="00FF55B3" w:rsidRDefault="00FF55B3" w:rsidP="00FF55B3">
      <w:pPr>
        <w:pStyle w:val="af7"/>
      </w:pPr>
      <w:r>
        <w:t>create table department(</w:t>
      </w:r>
    </w:p>
    <w:p w:rsidR="00FF55B3" w:rsidRDefault="00FF55B3" w:rsidP="00FF55B3">
      <w:pPr>
        <w:pStyle w:val="af7"/>
      </w:pPr>
      <w:r>
        <w:t xml:space="preserve">   id int primary key auto_increment,</w:t>
      </w:r>
    </w:p>
    <w:p w:rsidR="00FF55B3" w:rsidRDefault="00FF55B3" w:rsidP="00FF55B3">
      <w:pPr>
        <w:pStyle w:val="af7"/>
      </w:pPr>
      <w:r>
        <w:t xml:space="preserve">   dep_name varchar(20),</w:t>
      </w:r>
    </w:p>
    <w:p w:rsidR="00FF55B3" w:rsidRDefault="00FF55B3" w:rsidP="00FF55B3">
      <w:pPr>
        <w:pStyle w:val="af7"/>
      </w:pPr>
      <w:r>
        <w:t xml:space="preserve">   dep_location varchar(20)</w:t>
      </w:r>
    </w:p>
    <w:p w:rsidR="00FF55B3" w:rsidRDefault="00FF55B3" w:rsidP="00FF55B3">
      <w:pPr>
        <w:pStyle w:val="af7"/>
      </w:pPr>
      <w:r>
        <w:t>);</w:t>
      </w:r>
    </w:p>
    <w:p w:rsidR="00FF55B3" w:rsidRDefault="00FF55B3" w:rsidP="00FF55B3">
      <w:pPr>
        <w:pStyle w:val="af7"/>
      </w:pP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创建员工表</w:t>
      </w:r>
      <w:r>
        <w:rPr>
          <w:rFonts w:hint="eastAsia"/>
        </w:rPr>
        <w:t>(id,name,age,dep_id)</w:t>
      </w:r>
    </w:p>
    <w:p w:rsidR="00FF55B3" w:rsidRDefault="00FF55B3" w:rsidP="00FF55B3">
      <w:pPr>
        <w:pStyle w:val="af7"/>
      </w:pPr>
      <w:r>
        <w:t>create table employee(</w:t>
      </w:r>
    </w:p>
    <w:p w:rsidR="00FF55B3" w:rsidRDefault="00FF55B3" w:rsidP="00FF55B3">
      <w:pPr>
        <w:pStyle w:val="af7"/>
      </w:pPr>
      <w:r>
        <w:t xml:space="preserve">  id int primary key auto_increment,</w:t>
      </w:r>
    </w:p>
    <w:p w:rsidR="00FF55B3" w:rsidRDefault="00FF55B3" w:rsidP="00FF55B3">
      <w:pPr>
        <w:pStyle w:val="af7"/>
      </w:pPr>
      <w:r>
        <w:t xml:space="preserve">  name varchar(20),</w:t>
      </w:r>
    </w:p>
    <w:p w:rsidR="00FF55B3" w:rsidRDefault="00FF55B3" w:rsidP="00FF55B3">
      <w:pPr>
        <w:pStyle w:val="af7"/>
      </w:pPr>
      <w:r>
        <w:t xml:space="preserve">  age int,</w:t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 xml:space="preserve">  dep_id int   -- </w:t>
      </w:r>
      <w:r>
        <w:rPr>
          <w:rFonts w:hint="eastAsia"/>
        </w:rPr>
        <w:t>外键</w:t>
      </w:r>
    </w:p>
    <w:p w:rsidR="00FF55B3" w:rsidRDefault="00FF55B3" w:rsidP="00FF55B3">
      <w:pPr>
        <w:pStyle w:val="af7"/>
      </w:pPr>
      <w:r>
        <w:t>);</w:t>
      </w:r>
    </w:p>
    <w:p w:rsidR="00FF55B3" w:rsidRDefault="00FF55B3" w:rsidP="00FF55B3">
      <w:pPr>
        <w:pStyle w:val="af7"/>
      </w:pP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添加</w:t>
      </w:r>
      <w:r>
        <w:rPr>
          <w:rFonts w:hint="eastAsia"/>
        </w:rPr>
        <w:t>2</w:t>
      </w:r>
      <w:r>
        <w:rPr>
          <w:rFonts w:hint="eastAsia"/>
        </w:rPr>
        <w:t>个部门</w:t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>insert into department values (null, '</w:t>
      </w:r>
      <w:r>
        <w:rPr>
          <w:rFonts w:hint="eastAsia"/>
        </w:rPr>
        <w:t>研发部</w:t>
      </w:r>
      <w:r>
        <w:rPr>
          <w:rFonts w:hint="eastAsia"/>
        </w:rPr>
        <w:t>', '</w:t>
      </w:r>
      <w:r>
        <w:rPr>
          <w:rFonts w:hint="eastAsia"/>
        </w:rPr>
        <w:t>广州</w:t>
      </w:r>
      <w:r>
        <w:rPr>
          <w:rFonts w:hint="eastAsia"/>
        </w:rPr>
        <w:t>');</w:t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>insert into department values (null, '</w:t>
      </w:r>
      <w:r>
        <w:rPr>
          <w:rFonts w:hint="eastAsia"/>
        </w:rPr>
        <w:t>公关部</w:t>
      </w:r>
      <w:r>
        <w:rPr>
          <w:rFonts w:hint="eastAsia"/>
        </w:rPr>
        <w:t>', '</w:t>
      </w:r>
      <w:r>
        <w:rPr>
          <w:rFonts w:hint="eastAsia"/>
        </w:rPr>
        <w:t>东莞</w:t>
      </w:r>
      <w:r>
        <w:rPr>
          <w:rFonts w:hint="eastAsia"/>
        </w:rPr>
        <w:t>');</w:t>
      </w:r>
    </w:p>
    <w:p w:rsidR="00FF55B3" w:rsidRDefault="00FF55B3" w:rsidP="00FF55B3">
      <w:pPr>
        <w:pStyle w:val="af7"/>
      </w:pPr>
      <w:r>
        <w:t>select * from department;</w:t>
      </w:r>
    </w:p>
    <w:p w:rsidR="00FF55B3" w:rsidRDefault="00FF55B3" w:rsidP="00FF55B3">
      <w:pPr>
        <w:pStyle w:val="af7"/>
      </w:pP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添加员工</w:t>
      </w:r>
      <w:r>
        <w:rPr>
          <w:rFonts w:hint="eastAsia"/>
        </w:rPr>
        <w:t>,dep_id</w:t>
      </w:r>
      <w:r>
        <w:rPr>
          <w:rFonts w:hint="eastAsia"/>
        </w:rPr>
        <w:t>表示员工所在的部门</w:t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>INSERT INTO employee (NAME, age, dep_id) VALUES ('</w:t>
      </w:r>
      <w:r>
        <w:rPr>
          <w:rFonts w:hint="eastAsia"/>
        </w:rPr>
        <w:t>张三</w:t>
      </w:r>
      <w:r>
        <w:rPr>
          <w:rFonts w:hint="eastAsia"/>
        </w:rPr>
        <w:t>', 20, 1);</w:t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>INSERT INTO employee (NAME, age, dep_id) VALUES ('</w:t>
      </w:r>
      <w:r>
        <w:rPr>
          <w:rFonts w:hint="eastAsia"/>
        </w:rPr>
        <w:t>李四</w:t>
      </w:r>
      <w:r>
        <w:rPr>
          <w:rFonts w:hint="eastAsia"/>
        </w:rPr>
        <w:t>', 21, 1);</w:t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>INSERT INTO employee (NAME, age, dep_id) VALUES ('</w:t>
      </w:r>
      <w:r>
        <w:rPr>
          <w:rFonts w:hint="eastAsia"/>
        </w:rPr>
        <w:t>王五</w:t>
      </w:r>
      <w:r>
        <w:rPr>
          <w:rFonts w:hint="eastAsia"/>
        </w:rPr>
        <w:t>', 20, 1);</w:t>
      </w:r>
    </w:p>
    <w:p w:rsidR="00FF55B3" w:rsidRDefault="00FF55B3" w:rsidP="00FF55B3">
      <w:pPr>
        <w:pStyle w:val="af7"/>
      </w:pP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>INSERT INTO employee (NAME, age, dep_id) VALUES ('</w:t>
      </w:r>
      <w:r>
        <w:rPr>
          <w:rFonts w:hint="eastAsia"/>
        </w:rPr>
        <w:t>老王</w:t>
      </w:r>
      <w:r>
        <w:rPr>
          <w:rFonts w:hint="eastAsia"/>
        </w:rPr>
        <w:t>', 20, 2);</w:t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>INSERT INTO employee (NAME, age, dep_id) VALUES ('</w:t>
      </w:r>
      <w:r>
        <w:rPr>
          <w:rFonts w:hint="eastAsia"/>
        </w:rPr>
        <w:t>大王</w:t>
      </w:r>
      <w:r>
        <w:rPr>
          <w:rFonts w:hint="eastAsia"/>
        </w:rPr>
        <w:t>', 22, 2);</w:t>
      </w:r>
    </w:p>
    <w:p w:rsidR="00FF55B3" w:rsidRDefault="00FF55B3" w:rsidP="00FF55B3">
      <w:pPr>
        <w:pStyle w:val="af7"/>
        <w:rPr>
          <w:rFonts w:hint="eastAsia"/>
        </w:rPr>
      </w:pPr>
      <w:r>
        <w:rPr>
          <w:rFonts w:hint="eastAsia"/>
        </w:rPr>
        <w:t>INSERT INTO employee (NAME, age, dep_id) VALUES ('</w:t>
      </w:r>
      <w:r>
        <w:rPr>
          <w:rFonts w:hint="eastAsia"/>
        </w:rPr>
        <w:t>凤姐</w:t>
      </w:r>
      <w:r>
        <w:rPr>
          <w:rFonts w:hint="eastAsia"/>
        </w:rPr>
        <w:t>', 18, 2);</w:t>
      </w:r>
    </w:p>
    <w:p w:rsidR="00FF55B3" w:rsidRDefault="00FF55B3" w:rsidP="00FF55B3">
      <w:pPr>
        <w:pStyle w:val="af7"/>
      </w:pPr>
    </w:p>
    <w:p w:rsidR="00AE1F44" w:rsidRPr="009515C5" w:rsidRDefault="00FF55B3" w:rsidP="00FF55B3">
      <w:pPr>
        <w:pStyle w:val="af7"/>
      </w:pPr>
      <w:r>
        <w:t>select * from employee;</w:t>
      </w:r>
      <w:r w:rsidR="00AE1F44" w:rsidRPr="009515C5">
        <w:br/>
      </w:r>
    </w:p>
    <w:p w:rsidR="00AE1F44" w:rsidRDefault="00AE1F44" w:rsidP="00B054C2">
      <w:pPr>
        <w:pStyle w:val="a1"/>
      </w:pPr>
      <w:r>
        <w:rPr>
          <w:b/>
        </w:rPr>
        <w:t>问题</w:t>
      </w:r>
      <w:r>
        <w:t>：当我们在</w:t>
      </w:r>
      <w:r>
        <w:t>employee</w:t>
      </w:r>
      <w:r>
        <w:t>的</w:t>
      </w:r>
      <w:r>
        <w:t>dep_id</w:t>
      </w:r>
      <w:r>
        <w:t>里面输入不存在的部门</w:t>
      </w:r>
      <w:r>
        <w:t>,</w:t>
      </w:r>
      <w:r>
        <w:t>数据依然可以添加</w:t>
      </w:r>
      <w:r>
        <w:t>.</w:t>
      </w:r>
      <w:r>
        <w:t>但是并没有对应的部门，</w:t>
      </w:r>
      <w:r w:rsidR="00C13057">
        <w:t>实际应用中</w:t>
      </w:r>
      <w:r>
        <w:t>不能出现这种情况。</w:t>
      </w:r>
      <w:r>
        <w:t>employee</w:t>
      </w:r>
      <w:r>
        <w:t>的</w:t>
      </w:r>
      <w:r>
        <w:t>dep_id</w:t>
      </w:r>
      <w:r>
        <w:t>中的</w:t>
      </w:r>
      <w:r w:rsidR="00C13057">
        <w:rPr>
          <w:rFonts w:ascii="黑体" w:eastAsia="黑体" w:hAnsi="黑体" w:hint="eastAsia"/>
        </w:rPr>
        <w:t>数据</w:t>
      </w:r>
      <w:r>
        <w:t>只能是</w:t>
      </w:r>
      <w:r>
        <w:t>department</w:t>
      </w:r>
      <w:r>
        <w:t>表中存在的</w:t>
      </w:r>
      <w:r w:rsidR="00C13057">
        <w:t>id</w:t>
      </w:r>
    </w:p>
    <w:p w:rsidR="00C13057" w:rsidRDefault="00C13057" w:rsidP="00C1305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A802DE6" wp14:editId="226DCB70">
            <wp:extent cx="6582396" cy="1421606"/>
            <wp:effectExtent l="0" t="0" r="0" b="7620"/>
            <wp:docPr id="5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外键0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271" cy="142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057" w:rsidRDefault="00AE1F44" w:rsidP="00B054C2">
      <w:pPr>
        <w:pStyle w:val="a1"/>
      </w:pPr>
      <w:r>
        <w:rPr>
          <w:b/>
        </w:rPr>
        <w:t>目标</w:t>
      </w:r>
      <w:r>
        <w:t>:</w:t>
      </w:r>
      <w:r w:rsidR="000F7030">
        <w:t xml:space="preserve"> </w:t>
      </w:r>
      <w:r>
        <w:t>需要约束</w:t>
      </w:r>
      <w:r>
        <w:t>dep_id</w:t>
      </w:r>
      <w:r>
        <w:t>只能是</w:t>
      </w:r>
      <w:r>
        <w:t>department</w:t>
      </w:r>
      <w:r>
        <w:t>表中已经存在</w:t>
      </w:r>
      <w:r>
        <w:t xml:space="preserve">id </w:t>
      </w:r>
    </w:p>
    <w:p w:rsidR="00AE1F44" w:rsidRDefault="00AE1F44" w:rsidP="00B054C2">
      <w:pPr>
        <w:pStyle w:val="a1"/>
      </w:pPr>
      <w:r>
        <w:rPr>
          <w:b/>
        </w:rPr>
        <w:t>解决方式</w:t>
      </w:r>
      <w:r>
        <w:t>:</w:t>
      </w:r>
      <w:r w:rsidR="000F7030">
        <w:t xml:space="preserve"> </w:t>
      </w:r>
      <w:r>
        <w:t>使用外键约束</w:t>
      </w:r>
    </w:p>
    <w:p w:rsidR="00AE1F44" w:rsidRDefault="00AE1F44" w:rsidP="00E11D56">
      <w:pPr>
        <w:pStyle w:val="3"/>
      </w:pPr>
      <w:bookmarkStart w:id="27" w:name="header-n694"/>
      <w:r>
        <w:t>什么是外键约束</w:t>
      </w:r>
      <w:bookmarkEnd w:id="27"/>
    </w:p>
    <w:p w:rsidR="00BC35EA" w:rsidRDefault="00B06F49" w:rsidP="00B054C2">
      <w:pPr>
        <w:pStyle w:val="a1"/>
      </w:pPr>
      <w:r>
        <w:t>什么是外键：</w:t>
      </w:r>
      <w:r w:rsidR="00AE1F44">
        <w:t xml:space="preserve"> </w:t>
      </w:r>
      <w:r w:rsidR="00670FC3">
        <w:t>外键出现在从表，用来关联主表列，必须与主表中的主键类型要相同。</w:t>
      </w:r>
    </w:p>
    <w:p w:rsidR="00B06F49" w:rsidRDefault="00AE1F44" w:rsidP="00B054C2">
      <w:pPr>
        <w:pStyle w:val="a1"/>
      </w:pPr>
      <w:r>
        <w:t>主表：</w:t>
      </w:r>
      <w:r>
        <w:t xml:space="preserve"> </w:t>
      </w:r>
      <w:r w:rsidR="00FF55B3">
        <w:t>部门表。部门对员工是一对多的关系，主表是</w:t>
      </w:r>
      <w:r w:rsidR="00FF55B3">
        <w:rPr>
          <w:rFonts w:hint="eastAsia"/>
        </w:rPr>
        <w:t>1</w:t>
      </w:r>
      <w:r w:rsidR="00FF55B3">
        <w:rPr>
          <w:rFonts w:hint="eastAsia"/>
        </w:rPr>
        <w:t>方，从表是多方。</w:t>
      </w:r>
    </w:p>
    <w:p w:rsidR="000F7030" w:rsidRPr="000F7030" w:rsidRDefault="00AE1F44" w:rsidP="00B054C2">
      <w:pPr>
        <w:pStyle w:val="a1"/>
      </w:pPr>
      <w:r>
        <w:t>从表：</w:t>
      </w:r>
      <w:r>
        <w:t xml:space="preserve"> </w:t>
      </w:r>
      <w:r w:rsidR="00FF55B3">
        <w:t>有外键的这张表是从表，员工表。</w:t>
      </w:r>
    </w:p>
    <w:p w:rsidR="00AE1F44" w:rsidRDefault="00AE1F44" w:rsidP="000F7030">
      <w:r>
        <w:rPr>
          <w:noProof/>
        </w:rPr>
        <w:drawing>
          <wp:inline distT="0" distB="0" distL="0" distR="0" wp14:anchorId="69225D54" wp14:editId="666350F4">
            <wp:extent cx="5599085" cy="1914525"/>
            <wp:effectExtent l="0" t="0" r="1905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外键0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50" cy="1916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5EA" w:rsidRPr="00BC35EA" w:rsidRDefault="00BC35EA" w:rsidP="00E11D56">
      <w:pPr>
        <w:pStyle w:val="3"/>
      </w:pPr>
      <w:r w:rsidRPr="00BC35EA">
        <w:t>创建约束的语法</w:t>
      </w:r>
    </w:p>
    <w:p w:rsidR="00BC35EA" w:rsidRDefault="00AE1F44" w:rsidP="00B054C2">
      <w:pPr>
        <w:pStyle w:val="a1"/>
      </w:pPr>
      <w:r w:rsidRPr="004059F9">
        <w:t>新建表时增加外键</w:t>
      </w:r>
      <w:r>
        <w:t>：</w:t>
      </w:r>
      <w:r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3B9C" w:rsidTr="002C3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2C3B9C" w:rsidRDefault="002C3B9C" w:rsidP="002C3B9C">
            <w:pPr>
              <w:ind w:firstLineChars="13" w:firstLine="27"/>
            </w:pPr>
            <w:r w:rsidRPr="00D20CEA">
              <w:t>[CONSTRAINT] [</w:t>
            </w:r>
            <w:r w:rsidRPr="00D20CEA">
              <w:t>外键约束名称</w:t>
            </w:r>
            <w:r w:rsidRPr="00D20CEA">
              <w:t>] FOREIGN KEY(</w:t>
            </w:r>
            <w:r w:rsidRPr="00D20CEA">
              <w:t>外键字段名</w:t>
            </w:r>
            <w:r w:rsidRPr="00D20CEA">
              <w:t xml:space="preserve">) REFERENCES </w:t>
            </w:r>
            <w:r w:rsidRPr="00D20CEA">
              <w:t>主表名</w:t>
            </w:r>
            <w:r w:rsidRPr="00D20CEA">
              <w:t>(</w:t>
            </w:r>
            <w:r w:rsidRPr="00D20CEA">
              <w:t>主键字段名</w:t>
            </w:r>
            <w:r w:rsidRPr="00D20CEA">
              <w:t>)</w:t>
            </w:r>
          </w:p>
        </w:tc>
      </w:tr>
    </w:tbl>
    <w:p w:rsidR="00BC35EA" w:rsidRDefault="00AE1F44" w:rsidP="00B054C2">
      <w:pPr>
        <w:pStyle w:val="a1"/>
      </w:pPr>
      <w:r w:rsidRPr="004059F9">
        <w:t>已有表增加外键</w:t>
      </w:r>
      <w:r>
        <w:t>：</w:t>
      </w:r>
      <w:r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91FC6" w:rsidRPr="002A616B" w:rsidTr="00D91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D91FC6" w:rsidRPr="002A616B" w:rsidRDefault="00D91FC6" w:rsidP="00D91FC6">
            <w:pPr>
              <w:ind w:firstLineChars="0" w:firstLine="0"/>
              <w:rPr>
                <w:sz w:val="20"/>
              </w:rPr>
            </w:pPr>
            <w:r w:rsidRPr="002A616B">
              <w:rPr>
                <w:sz w:val="20"/>
              </w:rPr>
              <w:t xml:space="preserve">ALTER TABLE </w:t>
            </w:r>
            <w:r w:rsidRPr="002A616B">
              <w:rPr>
                <w:sz w:val="20"/>
              </w:rPr>
              <w:t>从表</w:t>
            </w:r>
            <w:r w:rsidRPr="002A616B">
              <w:rPr>
                <w:sz w:val="20"/>
              </w:rPr>
              <w:t xml:space="preserve"> ADD [CONSTRAINT] [</w:t>
            </w:r>
            <w:r w:rsidRPr="002A616B">
              <w:rPr>
                <w:sz w:val="20"/>
              </w:rPr>
              <w:t>外键约束名称</w:t>
            </w:r>
            <w:r w:rsidRPr="002A616B">
              <w:rPr>
                <w:sz w:val="20"/>
              </w:rPr>
              <w:t>] FOREIGN KEY (</w:t>
            </w:r>
            <w:r w:rsidRPr="002A616B">
              <w:rPr>
                <w:sz w:val="20"/>
              </w:rPr>
              <w:t>外键字段名</w:t>
            </w:r>
            <w:r w:rsidRPr="002A616B">
              <w:rPr>
                <w:sz w:val="20"/>
              </w:rPr>
              <w:t xml:space="preserve">) REFERENCES </w:t>
            </w:r>
            <w:r w:rsidRPr="002A616B">
              <w:rPr>
                <w:sz w:val="20"/>
              </w:rPr>
              <w:t>主表</w:t>
            </w:r>
            <w:r w:rsidRPr="002A616B">
              <w:rPr>
                <w:sz w:val="20"/>
              </w:rPr>
              <w:t>(</w:t>
            </w:r>
            <w:r w:rsidRPr="002A616B">
              <w:rPr>
                <w:sz w:val="20"/>
              </w:rPr>
              <w:t>主键字段名</w:t>
            </w:r>
            <w:r w:rsidRPr="002A616B">
              <w:rPr>
                <w:sz w:val="20"/>
              </w:rPr>
              <w:t>);</w:t>
            </w:r>
          </w:p>
        </w:tc>
      </w:tr>
    </w:tbl>
    <w:p w:rsidR="00AE1F44" w:rsidRDefault="00AE1F44" w:rsidP="00B054C2">
      <w:pPr>
        <w:pStyle w:val="a1"/>
      </w:pPr>
      <w:r>
        <w:t>具体操作：</w:t>
      </w:r>
    </w:p>
    <w:p w:rsidR="00AE1F44" w:rsidRDefault="00AE1F44" w:rsidP="00A37177">
      <w:pPr>
        <w:pStyle w:val="a0"/>
        <w:numPr>
          <w:ilvl w:val="0"/>
          <w:numId w:val="20"/>
        </w:numPr>
      </w:pPr>
      <w:r>
        <w:t>删除副表</w:t>
      </w:r>
      <w:r>
        <w:t>/</w:t>
      </w:r>
      <w:r>
        <w:t>从表</w:t>
      </w:r>
      <w:r>
        <w:t xml:space="preserve"> employee</w:t>
      </w:r>
    </w:p>
    <w:p w:rsidR="00AE1F44" w:rsidRPr="0048766B" w:rsidRDefault="00AE1F44" w:rsidP="00A63847">
      <w:pPr>
        <w:pStyle w:val="a0"/>
        <w:numPr>
          <w:ilvl w:val="0"/>
          <w:numId w:val="20"/>
        </w:numPr>
      </w:pPr>
      <w:r>
        <w:t>创建从表</w:t>
      </w:r>
      <w:r>
        <w:t xml:space="preserve"> employee </w:t>
      </w:r>
      <w:r>
        <w:t>并添加外键约束</w:t>
      </w:r>
      <w:r w:rsidR="00147113">
        <w:t>emp_depid</w:t>
      </w:r>
      <w:r w:rsidR="00C67813" w:rsidRPr="0048766B">
        <w:t>_fk</w:t>
      </w:r>
    </w:p>
    <w:p w:rsidR="00AE1F44" w:rsidRPr="0048766B" w:rsidRDefault="00AE1F44" w:rsidP="00A63847">
      <w:pPr>
        <w:pStyle w:val="a0"/>
        <w:numPr>
          <w:ilvl w:val="0"/>
          <w:numId w:val="20"/>
        </w:numPr>
      </w:pPr>
      <w:r w:rsidRPr="0048766B">
        <w:t>正常添加数据</w:t>
      </w:r>
    </w:p>
    <w:p w:rsidR="00AE1F44" w:rsidRDefault="00AE1F44" w:rsidP="00A37177">
      <w:pPr>
        <w:pStyle w:val="a0"/>
        <w:numPr>
          <w:ilvl w:val="0"/>
          <w:numId w:val="20"/>
        </w:numPr>
      </w:pPr>
      <w:r>
        <w:t>部门错误的数据添加失败</w:t>
      </w:r>
    </w:p>
    <w:p w:rsidR="00670FC3" w:rsidRDefault="00670FC3" w:rsidP="00670FC3">
      <w:pPr>
        <w:pStyle w:val="af7"/>
        <w:rPr>
          <w:rFonts w:hint="eastAsia"/>
        </w:rPr>
      </w:pPr>
      <w:r>
        <w:rPr>
          <w:rFonts w:hint="eastAsia"/>
        </w:rPr>
        <w:t>-- 1)</w:t>
      </w:r>
      <w:r>
        <w:rPr>
          <w:rFonts w:hint="eastAsia"/>
        </w:rPr>
        <w:tab/>
      </w:r>
      <w:r>
        <w:rPr>
          <w:rFonts w:hint="eastAsia"/>
        </w:rPr>
        <w:t>删除副表</w:t>
      </w:r>
      <w:r>
        <w:rPr>
          <w:rFonts w:hint="eastAsia"/>
        </w:rPr>
        <w:t>/</w:t>
      </w:r>
      <w:r>
        <w:rPr>
          <w:rFonts w:hint="eastAsia"/>
        </w:rPr>
        <w:t>从表</w:t>
      </w:r>
      <w:r>
        <w:rPr>
          <w:rFonts w:hint="eastAsia"/>
        </w:rPr>
        <w:t xml:space="preserve"> employee</w:t>
      </w:r>
    </w:p>
    <w:p w:rsidR="00670FC3" w:rsidRDefault="00670FC3" w:rsidP="00670FC3">
      <w:pPr>
        <w:pStyle w:val="af7"/>
      </w:pPr>
      <w:r>
        <w:t>drop table employee;</w:t>
      </w:r>
    </w:p>
    <w:p w:rsidR="00670FC3" w:rsidRDefault="00670FC3" w:rsidP="00670FC3">
      <w:pPr>
        <w:pStyle w:val="af7"/>
        <w:rPr>
          <w:rFonts w:hint="eastAsia"/>
        </w:rPr>
      </w:pPr>
      <w:r>
        <w:rPr>
          <w:rFonts w:hint="eastAsia"/>
        </w:rPr>
        <w:t>-- 2)</w:t>
      </w:r>
      <w:r>
        <w:rPr>
          <w:rFonts w:hint="eastAsia"/>
        </w:rPr>
        <w:tab/>
      </w:r>
      <w:r>
        <w:rPr>
          <w:rFonts w:hint="eastAsia"/>
        </w:rPr>
        <w:t>创建从表</w:t>
      </w:r>
      <w:r>
        <w:rPr>
          <w:rFonts w:hint="eastAsia"/>
        </w:rPr>
        <w:t xml:space="preserve"> employee </w:t>
      </w:r>
      <w:r>
        <w:rPr>
          <w:rFonts w:hint="eastAsia"/>
        </w:rPr>
        <w:t>并添加外键约束</w:t>
      </w:r>
      <w:r>
        <w:rPr>
          <w:rFonts w:hint="eastAsia"/>
        </w:rPr>
        <w:t>emp_depid_fk</w:t>
      </w:r>
    </w:p>
    <w:p w:rsidR="00670FC3" w:rsidRDefault="00670FC3" w:rsidP="00670FC3">
      <w:pPr>
        <w:pStyle w:val="af7"/>
      </w:pPr>
      <w:r>
        <w:t>create table employee(</w:t>
      </w:r>
    </w:p>
    <w:p w:rsidR="00670FC3" w:rsidRDefault="00670FC3" w:rsidP="00670FC3">
      <w:pPr>
        <w:pStyle w:val="af7"/>
      </w:pPr>
      <w:r>
        <w:t xml:space="preserve">  id int primary key auto_increment,</w:t>
      </w:r>
    </w:p>
    <w:p w:rsidR="00670FC3" w:rsidRDefault="00670FC3" w:rsidP="00670FC3">
      <w:pPr>
        <w:pStyle w:val="af7"/>
      </w:pPr>
      <w:r>
        <w:t xml:space="preserve">  name varchar(20),</w:t>
      </w:r>
    </w:p>
    <w:p w:rsidR="00670FC3" w:rsidRDefault="00670FC3" w:rsidP="00670FC3">
      <w:pPr>
        <w:pStyle w:val="af7"/>
      </w:pPr>
      <w:r>
        <w:t xml:space="preserve">  age int,</w:t>
      </w:r>
    </w:p>
    <w:p w:rsidR="00670FC3" w:rsidRDefault="00670FC3" w:rsidP="00670FC3">
      <w:pPr>
        <w:pStyle w:val="af7"/>
        <w:rPr>
          <w:rFonts w:hint="eastAsia"/>
        </w:rPr>
      </w:pPr>
      <w:r>
        <w:rPr>
          <w:rFonts w:hint="eastAsia"/>
        </w:rPr>
        <w:t xml:space="preserve">  dep_id int,   -- </w:t>
      </w:r>
      <w:r>
        <w:rPr>
          <w:rFonts w:hint="eastAsia"/>
        </w:rPr>
        <w:t>外键</w:t>
      </w:r>
    </w:p>
    <w:p w:rsidR="00670FC3" w:rsidRDefault="00670FC3" w:rsidP="00670FC3">
      <w:pPr>
        <w:pStyle w:val="af7"/>
      </w:pPr>
      <w:r>
        <w:lastRenderedPageBreak/>
        <w:t xml:space="preserve">  constraint emp_depid_fk foreign key (dep_id) references department(id)</w:t>
      </w:r>
    </w:p>
    <w:p w:rsidR="00670FC3" w:rsidRDefault="00670FC3" w:rsidP="00670FC3">
      <w:pPr>
        <w:pStyle w:val="af7"/>
      </w:pPr>
      <w:r>
        <w:t>);</w:t>
      </w:r>
    </w:p>
    <w:p w:rsidR="00670FC3" w:rsidRDefault="00670FC3" w:rsidP="00670FC3">
      <w:pPr>
        <w:pStyle w:val="af7"/>
      </w:pPr>
    </w:p>
    <w:p w:rsidR="00670FC3" w:rsidRDefault="00670FC3" w:rsidP="00670FC3">
      <w:pPr>
        <w:pStyle w:val="af7"/>
      </w:pPr>
      <w:r>
        <w:t>select * from employee;</w:t>
      </w:r>
    </w:p>
    <w:p w:rsidR="00670FC3" w:rsidRDefault="00670FC3" w:rsidP="00670FC3">
      <w:pPr>
        <w:pStyle w:val="af7"/>
      </w:pPr>
    </w:p>
    <w:p w:rsidR="00670FC3" w:rsidRDefault="00670FC3" w:rsidP="00670FC3">
      <w:pPr>
        <w:pStyle w:val="af7"/>
        <w:rPr>
          <w:rFonts w:hint="eastAsia"/>
        </w:rPr>
      </w:pPr>
      <w:r>
        <w:rPr>
          <w:rFonts w:hint="eastAsia"/>
        </w:rPr>
        <w:t>-- 3)</w:t>
      </w:r>
      <w:r>
        <w:rPr>
          <w:rFonts w:hint="eastAsia"/>
        </w:rPr>
        <w:tab/>
      </w:r>
      <w:r>
        <w:rPr>
          <w:rFonts w:hint="eastAsia"/>
        </w:rPr>
        <w:t>正常添加数据</w:t>
      </w:r>
    </w:p>
    <w:p w:rsidR="00670FC3" w:rsidRDefault="00670FC3" w:rsidP="00670FC3">
      <w:pPr>
        <w:pStyle w:val="af7"/>
        <w:rPr>
          <w:rFonts w:hint="eastAsia"/>
        </w:rPr>
      </w:pPr>
      <w:r>
        <w:rPr>
          <w:rFonts w:hint="eastAsia"/>
        </w:rPr>
        <w:t>INSERT INTO employee (NAME, age, dep_id) VALUES ('</w:t>
      </w:r>
      <w:r>
        <w:rPr>
          <w:rFonts w:hint="eastAsia"/>
        </w:rPr>
        <w:t>大王</w:t>
      </w:r>
      <w:r>
        <w:rPr>
          <w:rFonts w:hint="eastAsia"/>
        </w:rPr>
        <w:t>', 22, 2);</w:t>
      </w:r>
    </w:p>
    <w:p w:rsidR="00670FC3" w:rsidRDefault="00670FC3" w:rsidP="00670FC3">
      <w:pPr>
        <w:pStyle w:val="af7"/>
        <w:rPr>
          <w:rFonts w:hint="eastAsia"/>
        </w:rPr>
      </w:pPr>
      <w:r>
        <w:rPr>
          <w:rFonts w:hint="eastAsia"/>
        </w:rPr>
        <w:t>INSERT INTO employee (NAME, age, dep_id) VALUES ('</w:t>
      </w:r>
      <w:r>
        <w:rPr>
          <w:rFonts w:hint="eastAsia"/>
        </w:rPr>
        <w:t>凤姐</w:t>
      </w:r>
      <w:r>
        <w:rPr>
          <w:rFonts w:hint="eastAsia"/>
        </w:rPr>
        <w:t>', 18, 2);</w:t>
      </w:r>
    </w:p>
    <w:p w:rsidR="00670FC3" w:rsidRDefault="00670FC3" w:rsidP="00670FC3">
      <w:pPr>
        <w:pStyle w:val="af7"/>
      </w:pPr>
    </w:p>
    <w:p w:rsidR="00670FC3" w:rsidRDefault="00670FC3" w:rsidP="00670FC3">
      <w:pPr>
        <w:pStyle w:val="af7"/>
        <w:rPr>
          <w:rFonts w:hint="eastAsia"/>
        </w:rPr>
      </w:pPr>
      <w:r>
        <w:rPr>
          <w:rFonts w:hint="eastAsia"/>
        </w:rPr>
        <w:t>-- 4)</w:t>
      </w:r>
      <w:r>
        <w:rPr>
          <w:rFonts w:hint="eastAsia"/>
        </w:rPr>
        <w:tab/>
      </w:r>
      <w:r>
        <w:rPr>
          <w:rFonts w:hint="eastAsia"/>
        </w:rPr>
        <w:t>部门错误的数据添加失败</w:t>
      </w:r>
    </w:p>
    <w:p w:rsidR="00670FC3" w:rsidRDefault="00670FC3" w:rsidP="00670FC3">
      <w:pPr>
        <w:pStyle w:val="af7"/>
      </w:pPr>
      <w:r>
        <w:t>-- Cannot add or update a child row: a foreign key constraint fails</w:t>
      </w:r>
    </w:p>
    <w:p w:rsidR="00AE1F44" w:rsidRPr="00953BA9" w:rsidRDefault="00670FC3" w:rsidP="00670FC3">
      <w:pPr>
        <w:pStyle w:val="af7"/>
      </w:pPr>
      <w:r>
        <w:rPr>
          <w:rFonts w:hint="eastAsia"/>
        </w:rPr>
        <w:t>INSERT INTO employee (NAME, age, dep_id) VALUES ('</w:t>
      </w:r>
      <w:r>
        <w:rPr>
          <w:rFonts w:hint="eastAsia"/>
        </w:rPr>
        <w:t>关羽</w:t>
      </w:r>
      <w:r>
        <w:rPr>
          <w:rFonts w:hint="eastAsia"/>
        </w:rPr>
        <w:t>', 30, 3);</w:t>
      </w:r>
    </w:p>
    <w:p w:rsidR="00AE1F44" w:rsidRDefault="00AE1F44" w:rsidP="00E11D56">
      <w:pPr>
        <w:pStyle w:val="3"/>
      </w:pPr>
      <w:bookmarkStart w:id="28" w:name="header-n737"/>
      <w:r>
        <w:t>删除外键</w:t>
      </w:r>
      <w:bookmarkEnd w:id="28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616B2" w:rsidTr="00C61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616B2" w:rsidRDefault="00C616B2" w:rsidP="00C616B2">
            <w:pPr>
              <w:ind w:firstLineChars="0" w:firstLine="0"/>
              <w:rPr>
                <w:rFonts w:eastAsia="黑体"/>
              </w:rPr>
            </w:pPr>
            <w:r w:rsidRPr="00D20CEA">
              <w:t xml:space="preserve">ALTER TABLE </w:t>
            </w:r>
            <w:r w:rsidRPr="00D20CEA">
              <w:t>从表</w:t>
            </w:r>
            <w:r w:rsidRPr="00D20CEA">
              <w:t xml:space="preserve"> drop foreign key </w:t>
            </w:r>
            <w:r w:rsidRPr="00D20CEA">
              <w:t>外键名称</w:t>
            </w:r>
            <w:r w:rsidRPr="00D20CEA">
              <w:t>;</w:t>
            </w:r>
          </w:p>
        </w:tc>
      </w:tr>
    </w:tbl>
    <w:p w:rsidR="00073F7F" w:rsidRPr="00073F7F" w:rsidRDefault="00073F7F" w:rsidP="00073F7F">
      <w:pPr>
        <w:pStyle w:val="af7"/>
        <w:rPr>
          <w:rFonts w:eastAsia="黑体" w:hint="eastAsia"/>
        </w:rPr>
      </w:pPr>
      <w:r w:rsidRPr="00073F7F">
        <w:rPr>
          <w:rFonts w:eastAsia="黑体" w:hint="eastAsia"/>
        </w:rPr>
        <w:t xml:space="preserve">-- </w:t>
      </w:r>
      <w:r w:rsidRPr="00073F7F">
        <w:rPr>
          <w:rFonts w:eastAsia="黑体" w:hint="eastAsia"/>
        </w:rPr>
        <w:t>删除</w:t>
      </w:r>
      <w:r w:rsidRPr="00073F7F">
        <w:rPr>
          <w:rFonts w:eastAsia="黑体" w:hint="eastAsia"/>
        </w:rPr>
        <w:t>employee</w:t>
      </w:r>
      <w:r w:rsidRPr="00073F7F">
        <w:rPr>
          <w:rFonts w:eastAsia="黑体" w:hint="eastAsia"/>
        </w:rPr>
        <w:t>表的</w:t>
      </w:r>
      <w:r w:rsidRPr="00073F7F">
        <w:rPr>
          <w:rFonts w:eastAsia="黑体" w:hint="eastAsia"/>
        </w:rPr>
        <w:t>emp_depid_fk</w:t>
      </w:r>
      <w:r w:rsidRPr="00073F7F">
        <w:rPr>
          <w:rFonts w:eastAsia="黑体" w:hint="eastAsia"/>
        </w:rPr>
        <w:t>外键</w:t>
      </w:r>
    </w:p>
    <w:p w:rsidR="00073F7F" w:rsidRPr="00073F7F" w:rsidRDefault="00073F7F" w:rsidP="00073F7F">
      <w:pPr>
        <w:pStyle w:val="af7"/>
        <w:rPr>
          <w:rFonts w:eastAsia="黑体"/>
        </w:rPr>
      </w:pPr>
      <w:r w:rsidRPr="00073F7F">
        <w:rPr>
          <w:rFonts w:eastAsia="黑体"/>
        </w:rPr>
        <w:t>alter table employee drop foreign key emp_depid_fk;</w:t>
      </w:r>
    </w:p>
    <w:p w:rsidR="00073F7F" w:rsidRPr="00073F7F" w:rsidRDefault="00073F7F" w:rsidP="00073F7F">
      <w:pPr>
        <w:pStyle w:val="af7"/>
        <w:rPr>
          <w:rFonts w:eastAsia="黑体"/>
        </w:rPr>
      </w:pPr>
    </w:p>
    <w:p w:rsidR="00073F7F" w:rsidRPr="00073F7F" w:rsidRDefault="00073F7F" w:rsidP="00073F7F">
      <w:pPr>
        <w:pStyle w:val="af7"/>
        <w:rPr>
          <w:rFonts w:eastAsia="黑体" w:hint="eastAsia"/>
        </w:rPr>
      </w:pPr>
      <w:r w:rsidRPr="00073F7F">
        <w:rPr>
          <w:rFonts w:eastAsia="黑体" w:hint="eastAsia"/>
        </w:rPr>
        <w:t xml:space="preserve">-- </w:t>
      </w:r>
      <w:r w:rsidRPr="00073F7F">
        <w:rPr>
          <w:rFonts w:eastAsia="黑体" w:hint="eastAsia"/>
        </w:rPr>
        <w:t>在</w:t>
      </w:r>
      <w:r w:rsidRPr="00073F7F">
        <w:rPr>
          <w:rFonts w:eastAsia="黑体" w:hint="eastAsia"/>
        </w:rPr>
        <w:t>employee</w:t>
      </w:r>
      <w:r w:rsidRPr="00073F7F">
        <w:rPr>
          <w:rFonts w:eastAsia="黑体" w:hint="eastAsia"/>
        </w:rPr>
        <w:t>表情存在的情况下添加外键</w:t>
      </w:r>
    </w:p>
    <w:p w:rsidR="00AE1F44" w:rsidRPr="00D20CEA" w:rsidRDefault="00073F7F" w:rsidP="00073F7F">
      <w:pPr>
        <w:pStyle w:val="af7"/>
      </w:pPr>
      <w:r w:rsidRPr="00073F7F">
        <w:rPr>
          <w:rFonts w:eastAsia="黑体"/>
        </w:rPr>
        <w:t>alter table employee add constraint emp_depid_fk foreign key (dep_id) references department(id)</w:t>
      </w:r>
    </w:p>
    <w:p w:rsidR="00AE1F44" w:rsidRDefault="00AE1F44" w:rsidP="00E11D56">
      <w:pPr>
        <w:pStyle w:val="3"/>
      </w:pPr>
      <w:bookmarkStart w:id="29" w:name="header-n752"/>
      <w:r>
        <w:t>外键的级联</w:t>
      </w:r>
      <w:bookmarkEnd w:id="29"/>
    </w:p>
    <w:p w:rsidR="00BE4578" w:rsidRPr="00BE4578" w:rsidRDefault="00BE4578" w:rsidP="00BE4578">
      <w:pPr>
        <w:pStyle w:val="af7"/>
        <w:rPr>
          <w:rFonts w:hint="eastAsia"/>
        </w:rPr>
      </w:pPr>
      <w:r w:rsidRPr="00BE4578">
        <w:rPr>
          <w:rFonts w:hint="eastAsia"/>
        </w:rPr>
        <w:t xml:space="preserve">-- </w:t>
      </w:r>
      <w:r w:rsidRPr="00BE4578">
        <w:rPr>
          <w:rFonts w:hint="eastAsia"/>
        </w:rPr>
        <w:t>要把部门表中的</w:t>
      </w:r>
      <w:r w:rsidRPr="00BE4578">
        <w:rPr>
          <w:rFonts w:hint="eastAsia"/>
        </w:rPr>
        <w:t>id</w:t>
      </w:r>
      <w:r w:rsidRPr="00BE4578">
        <w:rPr>
          <w:rFonts w:hint="eastAsia"/>
        </w:rPr>
        <w:t>值</w:t>
      </w:r>
      <w:r w:rsidRPr="00BE4578">
        <w:rPr>
          <w:rFonts w:hint="eastAsia"/>
        </w:rPr>
        <w:t>2</w:t>
      </w:r>
      <w:r w:rsidRPr="00BE4578">
        <w:rPr>
          <w:rFonts w:hint="eastAsia"/>
        </w:rPr>
        <w:t>，改成</w:t>
      </w:r>
      <w:r w:rsidRPr="00BE4578">
        <w:rPr>
          <w:rFonts w:hint="eastAsia"/>
        </w:rPr>
        <w:t>5</w:t>
      </w:r>
      <w:r w:rsidRPr="00BE4578">
        <w:rPr>
          <w:rFonts w:hint="eastAsia"/>
        </w:rPr>
        <w:t>，能不能直接更新呢</w:t>
      </w:r>
    </w:p>
    <w:p w:rsidR="00BE4578" w:rsidRPr="00BE4578" w:rsidRDefault="00BE4578" w:rsidP="00BE4578">
      <w:pPr>
        <w:pStyle w:val="af7"/>
      </w:pPr>
      <w:r w:rsidRPr="00BE4578">
        <w:t>select * from department;</w:t>
      </w:r>
    </w:p>
    <w:p w:rsidR="00BE4578" w:rsidRPr="00BE4578" w:rsidRDefault="00BE4578" w:rsidP="00BE4578">
      <w:pPr>
        <w:pStyle w:val="af7"/>
      </w:pPr>
      <w:r w:rsidRPr="00BE4578">
        <w:t>select * from employee;</w:t>
      </w:r>
    </w:p>
    <w:p w:rsidR="00BE4578" w:rsidRPr="00BE4578" w:rsidRDefault="00BE4578" w:rsidP="00BE4578">
      <w:pPr>
        <w:pStyle w:val="af7"/>
      </w:pPr>
    </w:p>
    <w:p w:rsidR="00BE4578" w:rsidRPr="00BE4578" w:rsidRDefault="00BE4578" w:rsidP="00BE4578">
      <w:pPr>
        <w:pStyle w:val="af7"/>
      </w:pPr>
      <w:r w:rsidRPr="00BE4578">
        <w:t>-- Cannot delete or update a parent row</w:t>
      </w:r>
    </w:p>
    <w:p w:rsidR="00BE4578" w:rsidRPr="00BE4578" w:rsidRDefault="00BE4578" w:rsidP="00BE4578">
      <w:pPr>
        <w:pStyle w:val="af7"/>
      </w:pPr>
      <w:r w:rsidRPr="00BE4578">
        <w:t>update department set id = 5 where id = 2;</w:t>
      </w:r>
    </w:p>
    <w:p w:rsidR="00BE4578" w:rsidRPr="00BE4578" w:rsidRDefault="00BE4578" w:rsidP="00BE4578">
      <w:pPr>
        <w:pStyle w:val="af7"/>
      </w:pPr>
    </w:p>
    <w:p w:rsidR="00BE4578" w:rsidRPr="00BE4578" w:rsidRDefault="00BE4578" w:rsidP="00BE4578">
      <w:pPr>
        <w:pStyle w:val="af7"/>
      </w:pPr>
      <w:r w:rsidRPr="00BE4578">
        <w:t>--</w:t>
      </w:r>
      <w:r w:rsidRPr="00BE4578">
        <w:rPr>
          <w:rFonts w:hint="eastAsia"/>
        </w:rPr>
        <w:t>要删除部门</w:t>
      </w:r>
      <w:r w:rsidRPr="00BE4578">
        <w:t>id</w:t>
      </w:r>
      <w:r w:rsidRPr="00BE4578">
        <w:rPr>
          <w:rFonts w:hint="eastAsia"/>
        </w:rPr>
        <w:t>等于</w:t>
      </w:r>
      <w:r w:rsidRPr="00BE4578">
        <w:t>1</w:t>
      </w:r>
      <w:r w:rsidRPr="00BE4578">
        <w:rPr>
          <w:rFonts w:hint="eastAsia"/>
        </w:rPr>
        <w:t>的部门</w:t>
      </w:r>
      <w:r w:rsidRPr="00BE4578">
        <w:t xml:space="preserve">, </w:t>
      </w:r>
      <w:r w:rsidRPr="00BE4578">
        <w:rPr>
          <w:rFonts w:hint="eastAsia"/>
        </w:rPr>
        <w:t>能不能直接删除呢</w:t>
      </w:r>
    </w:p>
    <w:p w:rsidR="00BE4578" w:rsidRPr="00BE4578" w:rsidRDefault="00BE4578" w:rsidP="00BE4578">
      <w:pPr>
        <w:pStyle w:val="af7"/>
      </w:pPr>
      <w:r w:rsidRPr="00BE4578">
        <w:t>-- Cannot delete or update a parent row</w:t>
      </w:r>
    </w:p>
    <w:p w:rsidR="00AE1F44" w:rsidRPr="00EE66BF" w:rsidRDefault="00BE4578" w:rsidP="00BE4578">
      <w:pPr>
        <w:pStyle w:val="af7"/>
      </w:pPr>
      <w:r w:rsidRPr="00BE4578">
        <w:t>delete from department where id=2;</w:t>
      </w:r>
    </w:p>
    <w:p w:rsidR="00D20CEA" w:rsidRDefault="00AE1F44" w:rsidP="00B054C2">
      <w:pPr>
        <w:pStyle w:val="a1"/>
      </w:pPr>
      <w:r>
        <w:t>什么是级联操作：</w:t>
      </w:r>
      <w:r>
        <w:t xml:space="preserve"> </w:t>
      </w:r>
    </w:p>
    <w:p w:rsidR="00390F5E" w:rsidRDefault="00AE1F44" w:rsidP="008260FB">
      <w:pPr>
        <w:rPr>
          <w:rFonts w:eastAsia="黑体"/>
        </w:rPr>
      </w:pPr>
      <w:r>
        <w:t>在修改和删除主表的主键时，同时更新或删除副表的外键值，称为级联操作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689"/>
        <w:gridCol w:w="7767"/>
      </w:tblGrid>
      <w:tr w:rsidR="00390F5E" w:rsidTr="00393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90F5E" w:rsidRDefault="00390F5E" w:rsidP="00390F5E">
            <w:pPr>
              <w:ind w:firstLineChars="0" w:firstLine="0"/>
            </w:pPr>
            <w:r>
              <w:t>级联操作语法</w:t>
            </w:r>
          </w:p>
        </w:tc>
        <w:tc>
          <w:tcPr>
            <w:tcW w:w="7767" w:type="dxa"/>
          </w:tcPr>
          <w:p w:rsidR="00390F5E" w:rsidRDefault="00390F5E" w:rsidP="00390F5E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390F5E" w:rsidTr="00393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90F5E" w:rsidRDefault="00393DCC" w:rsidP="00390F5E">
            <w:pPr>
              <w:ind w:firstLineChars="0" w:firstLine="0"/>
            </w:pPr>
            <w:r w:rsidRPr="00D20CEA">
              <w:t>ON UPDATE CASCADE</w:t>
            </w:r>
          </w:p>
        </w:tc>
        <w:tc>
          <w:tcPr>
            <w:tcW w:w="7767" w:type="dxa"/>
          </w:tcPr>
          <w:p w:rsidR="00390F5E" w:rsidRDefault="00542596" w:rsidP="00390F5E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级联更新</w:t>
            </w:r>
            <w:r w:rsidR="00B646D0">
              <w:t>，更新主表中的主键，从表中的外键也同时更新</w:t>
            </w:r>
          </w:p>
        </w:tc>
      </w:tr>
      <w:tr w:rsidR="00390F5E" w:rsidTr="00393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90F5E" w:rsidRDefault="00393DCC" w:rsidP="00390F5E">
            <w:pPr>
              <w:ind w:firstLineChars="0" w:firstLine="0"/>
            </w:pPr>
            <w:r w:rsidRPr="00D20CEA">
              <w:t>ON DELETE CASCADE</w:t>
            </w:r>
          </w:p>
        </w:tc>
        <w:tc>
          <w:tcPr>
            <w:tcW w:w="7767" w:type="dxa"/>
          </w:tcPr>
          <w:p w:rsidR="00390F5E" w:rsidRDefault="00542596" w:rsidP="00390F5E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级联删除</w:t>
            </w:r>
            <w:r w:rsidR="00B646D0">
              <w:t>，删除主表中的一行，从表中相应的外键行也全部删除</w:t>
            </w:r>
          </w:p>
        </w:tc>
      </w:tr>
    </w:tbl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 xml:space="preserve">drop table department;   -- </w:t>
      </w:r>
      <w:r w:rsidRPr="00192DE7">
        <w:rPr>
          <w:rFonts w:eastAsia="黑体" w:hint="eastAsia"/>
        </w:rPr>
        <w:t>如果有从表，主表不能删除</w:t>
      </w:r>
    </w:p>
    <w:p w:rsidR="00192DE7" w:rsidRPr="00192DE7" w:rsidRDefault="00192DE7" w:rsidP="00192DE7">
      <w:pPr>
        <w:pStyle w:val="af7"/>
        <w:rPr>
          <w:rFonts w:eastAsia="黑体"/>
        </w:rPr>
      </w:pP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t>drop table employee;</w:t>
      </w:r>
    </w:p>
    <w:p w:rsidR="00192DE7" w:rsidRPr="00192DE7" w:rsidRDefault="00192DE7" w:rsidP="00192DE7">
      <w:pPr>
        <w:pStyle w:val="af7"/>
        <w:rPr>
          <w:rFonts w:eastAsia="黑体"/>
        </w:rPr>
      </w:pP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 xml:space="preserve">-- </w:t>
      </w:r>
      <w:r w:rsidRPr="00192DE7">
        <w:rPr>
          <w:rFonts w:eastAsia="黑体" w:hint="eastAsia"/>
        </w:rPr>
        <w:t>重新创建</w:t>
      </w:r>
      <w:r w:rsidRPr="00192DE7">
        <w:rPr>
          <w:rFonts w:eastAsia="黑体" w:hint="eastAsia"/>
        </w:rPr>
        <w:t>employee</w:t>
      </w:r>
      <w:r w:rsidRPr="00192DE7">
        <w:rPr>
          <w:rFonts w:eastAsia="黑体" w:hint="eastAsia"/>
        </w:rPr>
        <w:t>表，添加级联更新和级联删除</w:t>
      </w: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t>create table employee(</w:t>
      </w: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t xml:space="preserve">  id int primary key auto_increment,</w:t>
      </w: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t xml:space="preserve">  name varchar(20),</w:t>
      </w: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lastRenderedPageBreak/>
        <w:t xml:space="preserve">  age int,</w:t>
      </w: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 xml:space="preserve">  dep_id int,   -- </w:t>
      </w:r>
      <w:r w:rsidRPr="00192DE7">
        <w:rPr>
          <w:rFonts w:eastAsia="黑体" w:hint="eastAsia"/>
        </w:rPr>
        <w:t>外键</w:t>
      </w: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t xml:space="preserve">  constraint emp_depid_fk foreign key (dep_id) references department(id) on update cascade on delete cascade</w:t>
      </w: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t>);</w:t>
      </w:r>
    </w:p>
    <w:p w:rsidR="00192DE7" w:rsidRPr="00192DE7" w:rsidRDefault="00192DE7" w:rsidP="00192DE7">
      <w:pPr>
        <w:pStyle w:val="af7"/>
        <w:rPr>
          <w:rFonts w:eastAsia="黑体"/>
        </w:rPr>
      </w:pP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 xml:space="preserve">-- </w:t>
      </w:r>
      <w:r w:rsidRPr="00192DE7">
        <w:rPr>
          <w:rFonts w:eastAsia="黑体" w:hint="eastAsia"/>
        </w:rPr>
        <w:t>再次添加数据到员工表和部门表</w:t>
      </w: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>INSERT INTO employee (NAME, age, dep_id) VALUES ('</w:t>
      </w:r>
      <w:r w:rsidRPr="00192DE7">
        <w:rPr>
          <w:rFonts w:eastAsia="黑体" w:hint="eastAsia"/>
        </w:rPr>
        <w:t>张三</w:t>
      </w:r>
      <w:r w:rsidRPr="00192DE7">
        <w:rPr>
          <w:rFonts w:eastAsia="黑体" w:hint="eastAsia"/>
        </w:rPr>
        <w:t>', 20, 1);</w:t>
      </w: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>INSERT INTO employee (NAME, age, dep_id) VALUES ('</w:t>
      </w:r>
      <w:r w:rsidRPr="00192DE7">
        <w:rPr>
          <w:rFonts w:eastAsia="黑体" w:hint="eastAsia"/>
        </w:rPr>
        <w:t>李四</w:t>
      </w:r>
      <w:r w:rsidRPr="00192DE7">
        <w:rPr>
          <w:rFonts w:eastAsia="黑体" w:hint="eastAsia"/>
        </w:rPr>
        <w:t>', 21, 1);</w:t>
      </w: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>INSERT INTO employee (NAME, age, dep_id) VALUES ('</w:t>
      </w:r>
      <w:r w:rsidRPr="00192DE7">
        <w:rPr>
          <w:rFonts w:eastAsia="黑体" w:hint="eastAsia"/>
        </w:rPr>
        <w:t>王五</w:t>
      </w:r>
      <w:r w:rsidRPr="00192DE7">
        <w:rPr>
          <w:rFonts w:eastAsia="黑体" w:hint="eastAsia"/>
        </w:rPr>
        <w:t>', 20, 1);</w:t>
      </w:r>
    </w:p>
    <w:p w:rsidR="00192DE7" w:rsidRPr="00192DE7" w:rsidRDefault="00192DE7" w:rsidP="00192DE7">
      <w:pPr>
        <w:pStyle w:val="af7"/>
        <w:rPr>
          <w:rFonts w:eastAsia="黑体"/>
        </w:rPr>
      </w:pP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>INSERT INTO employee (NAME, age, dep_id) VALUES ('</w:t>
      </w:r>
      <w:r w:rsidRPr="00192DE7">
        <w:rPr>
          <w:rFonts w:eastAsia="黑体" w:hint="eastAsia"/>
        </w:rPr>
        <w:t>老王</w:t>
      </w:r>
      <w:r w:rsidRPr="00192DE7">
        <w:rPr>
          <w:rFonts w:eastAsia="黑体" w:hint="eastAsia"/>
        </w:rPr>
        <w:t>', 20, 2);</w:t>
      </w: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>INSERT INTO employee (NAME, age, dep_id) VALUES ('</w:t>
      </w:r>
      <w:r w:rsidRPr="00192DE7">
        <w:rPr>
          <w:rFonts w:eastAsia="黑体" w:hint="eastAsia"/>
        </w:rPr>
        <w:t>大王</w:t>
      </w:r>
      <w:r w:rsidRPr="00192DE7">
        <w:rPr>
          <w:rFonts w:eastAsia="黑体" w:hint="eastAsia"/>
        </w:rPr>
        <w:t>', 22, 2);</w:t>
      </w: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>INSERT INTO employee (NAME, age, dep_id) VALUES ('</w:t>
      </w:r>
      <w:r w:rsidRPr="00192DE7">
        <w:rPr>
          <w:rFonts w:eastAsia="黑体" w:hint="eastAsia"/>
        </w:rPr>
        <w:t>凤姐</w:t>
      </w:r>
      <w:r w:rsidRPr="00192DE7">
        <w:rPr>
          <w:rFonts w:eastAsia="黑体" w:hint="eastAsia"/>
        </w:rPr>
        <w:t>', 18, 2);</w:t>
      </w:r>
    </w:p>
    <w:p w:rsidR="00192DE7" w:rsidRPr="00192DE7" w:rsidRDefault="00192DE7" w:rsidP="00192DE7">
      <w:pPr>
        <w:pStyle w:val="af7"/>
        <w:rPr>
          <w:rFonts w:eastAsia="黑体"/>
        </w:rPr>
      </w:pP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 xml:space="preserve">-- </w:t>
      </w:r>
      <w:r w:rsidRPr="00192DE7">
        <w:rPr>
          <w:rFonts w:eastAsia="黑体" w:hint="eastAsia"/>
        </w:rPr>
        <w:t>把部门表中</w:t>
      </w:r>
      <w:r w:rsidRPr="00192DE7">
        <w:rPr>
          <w:rFonts w:eastAsia="黑体" w:hint="eastAsia"/>
        </w:rPr>
        <w:t>id</w:t>
      </w:r>
      <w:r w:rsidRPr="00192DE7">
        <w:rPr>
          <w:rFonts w:eastAsia="黑体" w:hint="eastAsia"/>
        </w:rPr>
        <w:t>等于</w:t>
      </w:r>
      <w:r w:rsidRPr="00192DE7">
        <w:rPr>
          <w:rFonts w:eastAsia="黑体" w:hint="eastAsia"/>
        </w:rPr>
        <w:t>1</w:t>
      </w:r>
      <w:r w:rsidRPr="00192DE7">
        <w:rPr>
          <w:rFonts w:eastAsia="黑体" w:hint="eastAsia"/>
        </w:rPr>
        <w:t>的部门改成</w:t>
      </w:r>
      <w:r w:rsidRPr="00192DE7">
        <w:rPr>
          <w:rFonts w:eastAsia="黑体" w:hint="eastAsia"/>
        </w:rPr>
        <w:t>id</w:t>
      </w:r>
      <w:r w:rsidRPr="00192DE7">
        <w:rPr>
          <w:rFonts w:eastAsia="黑体" w:hint="eastAsia"/>
        </w:rPr>
        <w:t>等于</w:t>
      </w:r>
      <w:r w:rsidRPr="00192DE7">
        <w:rPr>
          <w:rFonts w:eastAsia="黑体" w:hint="eastAsia"/>
        </w:rPr>
        <w:t>10</w:t>
      </w: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t>select * from employee;</w:t>
      </w: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t>select * from department;</w:t>
      </w:r>
    </w:p>
    <w:p w:rsidR="00192DE7" w:rsidRPr="00192DE7" w:rsidRDefault="00192DE7" w:rsidP="00192DE7">
      <w:pPr>
        <w:pStyle w:val="af7"/>
        <w:rPr>
          <w:rFonts w:eastAsia="黑体"/>
        </w:rPr>
      </w:pPr>
    </w:p>
    <w:p w:rsidR="00192DE7" w:rsidRPr="00192DE7" w:rsidRDefault="00192DE7" w:rsidP="00192DE7">
      <w:pPr>
        <w:pStyle w:val="af7"/>
        <w:rPr>
          <w:rFonts w:eastAsia="黑体"/>
        </w:rPr>
      </w:pPr>
      <w:r w:rsidRPr="00192DE7">
        <w:rPr>
          <w:rFonts w:eastAsia="黑体"/>
        </w:rPr>
        <w:t>update department set id=10 where id=1;</w:t>
      </w:r>
    </w:p>
    <w:p w:rsidR="00192DE7" w:rsidRPr="00192DE7" w:rsidRDefault="00192DE7" w:rsidP="00192DE7">
      <w:pPr>
        <w:pStyle w:val="af7"/>
        <w:rPr>
          <w:rFonts w:eastAsia="黑体"/>
        </w:rPr>
      </w:pPr>
    </w:p>
    <w:p w:rsidR="00192DE7" w:rsidRPr="00192DE7" w:rsidRDefault="00192DE7" w:rsidP="00192DE7">
      <w:pPr>
        <w:pStyle w:val="af7"/>
        <w:rPr>
          <w:rFonts w:eastAsia="黑体" w:hint="eastAsia"/>
        </w:rPr>
      </w:pPr>
      <w:r w:rsidRPr="00192DE7">
        <w:rPr>
          <w:rFonts w:eastAsia="黑体" w:hint="eastAsia"/>
        </w:rPr>
        <w:t xml:space="preserve">-- </w:t>
      </w:r>
      <w:r w:rsidRPr="00192DE7">
        <w:rPr>
          <w:rFonts w:eastAsia="黑体" w:hint="eastAsia"/>
        </w:rPr>
        <w:t>删除部门号是</w:t>
      </w:r>
      <w:r w:rsidRPr="00192DE7">
        <w:rPr>
          <w:rFonts w:eastAsia="黑体" w:hint="eastAsia"/>
        </w:rPr>
        <w:t>2</w:t>
      </w:r>
      <w:r w:rsidRPr="00192DE7">
        <w:rPr>
          <w:rFonts w:eastAsia="黑体" w:hint="eastAsia"/>
        </w:rPr>
        <w:t>的部门</w:t>
      </w:r>
    </w:p>
    <w:p w:rsidR="00AE1F44" w:rsidRPr="00D20CEA" w:rsidRDefault="00192DE7" w:rsidP="00D20CEA">
      <w:pPr>
        <w:pStyle w:val="af7"/>
      </w:pPr>
      <w:r w:rsidRPr="00192DE7">
        <w:rPr>
          <w:rFonts w:eastAsia="黑体"/>
        </w:rPr>
        <w:t>delete from department where id=2;</w:t>
      </w:r>
    </w:p>
    <w:p w:rsidR="00AE1F44" w:rsidRDefault="00AE1F44" w:rsidP="00087AF0">
      <w:pPr>
        <w:ind w:firstLineChars="0" w:firstLine="0"/>
      </w:pPr>
    </w:p>
    <w:p w:rsidR="00395972" w:rsidRDefault="00395972" w:rsidP="0088093B">
      <w:pPr>
        <w:pStyle w:val="2"/>
      </w:pPr>
      <w:r>
        <w:t>数据约束小结</w:t>
      </w:r>
    </w:p>
    <w:tbl>
      <w:tblPr>
        <w:tblStyle w:val="4-1"/>
        <w:tblW w:w="10201" w:type="dxa"/>
        <w:tblLook w:val="04A0" w:firstRow="1" w:lastRow="0" w:firstColumn="1" w:lastColumn="0" w:noHBand="0" w:noVBand="1"/>
      </w:tblPr>
      <w:tblGrid>
        <w:gridCol w:w="1555"/>
        <w:gridCol w:w="3260"/>
        <w:gridCol w:w="5386"/>
      </w:tblGrid>
      <w:tr w:rsidR="00395972" w:rsidTr="00BC2A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95972" w:rsidRDefault="00395972" w:rsidP="00770698">
            <w:pPr>
              <w:ind w:firstLineChars="12" w:firstLine="25"/>
            </w:pPr>
            <w:r>
              <w:rPr>
                <w:rFonts w:hint="eastAsia"/>
              </w:rPr>
              <w:t>约束名</w:t>
            </w:r>
          </w:p>
        </w:tc>
        <w:tc>
          <w:tcPr>
            <w:tcW w:w="3260" w:type="dxa"/>
          </w:tcPr>
          <w:p w:rsidR="00395972" w:rsidRDefault="00395972" w:rsidP="00770698">
            <w:pPr>
              <w:ind w:firstLineChars="12" w:firstLine="2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关键字</w:t>
            </w:r>
          </w:p>
        </w:tc>
        <w:tc>
          <w:tcPr>
            <w:tcW w:w="5386" w:type="dxa"/>
          </w:tcPr>
          <w:p w:rsidR="00395972" w:rsidRDefault="00395972" w:rsidP="00770698">
            <w:pPr>
              <w:ind w:firstLineChars="12" w:firstLine="2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395972" w:rsidTr="00BC2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95972" w:rsidRDefault="00395972" w:rsidP="00770698">
            <w:pPr>
              <w:ind w:firstLineChars="12" w:firstLine="25"/>
            </w:pPr>
            <w:r w:rsidRPr="002D338E">
              <w:rPr>
                <w:rFonts w:hint="eastAsia"/>
              </w:rPr>
              <w:t>主键</w:t>
            </w:r>
          </w:p>
        </w:tc>
        <w:tc>
          <w:tcPr>
            <w:tcW w:w="3260" w:type="dxa"/>
          </w:tcPr>
          <w:p w:rsidR="00395972" w:rsidRDefault="00DB511C" w:rsidP="00770698">
            <w:pPr>
              <w:ind w:firstLineChars="12" w:firstLine="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5386" w:type="dxa"/>
          </w:tcPr>
          <w:p w:rsidR="00395972" w:rsidRDefault="00DB511C" w:rsidP="00770698">
            <w:pPr>
              <w:ind w:firstLineChars="12" w:firstLine="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唯一标识一条记录</w:t>
            </w:r>
          </w:p>
        </w:tc>
      </w:tr>
      <w:tr w:rsidR="00395972" w:rsidTr="00BC2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95972" w:rsidRPr="002D338E" w:rsidRDefault="00395972" w:rsidP="00770698">
            <w:pPr>
              <w:ind w:firstLineChars="12" w:firstLine="25"/>
            </w:pPr>
            <w:r>
              <w:rPr>
                <w:rFonts w:hint="eastAsia"/>
              </w:rPr>
              <w:t>默认</w:t>
            </w:r>
          </w:p>
        </w:tc>
        <w:tc>
          <w:tcPr>
            <w:tcW w:w="3260" w:type="dxa"/>
          </w:tcPr>
          <w:p w:rsidR="00395972" w:rsidRDefault="00DB511C" w:rsidP="00770698">
            <w:pPr>
              <w:ind w:firstLineChars="12" w:firstLine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default</w:t>
            </w:r>
          </w:p>
        </w:tc>
        <w:tc>
          <w:tcPr>
            <w:tcW w:w="5386" w:type="dxa"/>
          </w:tcPr>
          <w:p w:rsidR="00395972" w:rsidRDefault="00DB511C" w:rsidP="00770698">
            <w:pPr>
              <w:ind w:firstLineChars="12" w:firstLine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指定默认值</w:t>
            </w:r>
          </w:p>
        </w:tc>
      </w:tr>
      <w:tr w:rsidR="00395972" w:rsidTr="00BC2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95972" w:rsidRPr="002D338E" w:rsidRDefault="00395972" w:rsidP="00770698">
            <w:pPr>
              <w:ind w:firstLineChars="12" w:firstLine="25"/>
            </w:pPr>
            <w:r w:rsidRPr="002D338E">
              <w:rPr>
                <w:rFonts w:hint="eastAsia"/>
              </w:rPr>
              <w:t>非空</w:t>
            </w:r>
          </w:p>
        </w:tc>
        <w:tc>
          <w:tcPr>
            <w:tcW w:w="3260" w:type="dxa"/>
          </w:tcPr>
          <w:p w:rsidR="00395972" w:rsidRDefault="00DB511C" w:rsidP="00770698">
            <w:pPr>
              <w:ind w:firstLineChars="12" w:firstLine="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not null</w:t>
            </w:r>
          </w:p>
        </w:tc>
        <w:tc>
          <w:tcPr>
            <w:tcW w:w="5386" w:type="dxa"/>
          </w:tcPr>
          <w:p w:rsidR="00395972" w:rsidRDefault="00DB511C" w:rsidP="00770698">
            <w:pPr>
              <w:ind w:firstLineChars="12" w:firstLine="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列不能空</w:t>
            </w:r>
          </w:p>
        </w:tc>
      </w:tr>
      <w:tr w:rsidR="00395972" w:rsidTr="00BC2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95972" w:rsidRPr="002D338E" w:rsidRDefault="00395972" w:rsidP="00770698">
            <w:pPr>
              <w:ind w:firstLineChars="12" w:firstLine="25"/>
            </w:pPr>
            <w:r w:rsidRPr="002D338E">
              <w:rPr>
                <w:rFonts w:hint="eastAsia"/>
              </w:rPr>
              <w:t>唯一</w:t>
            </w:r>
          </w:p>
        </w:tc>
        <w:tc>
          <w:tcPr>
            <w:tcW w:w="3260" w:type="dxa"/>
          </w:tcPr>
          <w:p w:rsidR="00395972" w:rsidRDefault="00DB511C" w:rsidP="00770698">
            <w:pPr>
              <w:ind w:firstLineChars="12" w:firstLine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unique</w:t>
            </w:r>
          </w:p>
        </w:tc>
        <w:tc>
          <w:tcPr>
            <w:tcW w:w="5386" w:type="dxa"/>
          </w:tcPr>
          <w:p w:rsidR="00395972" w:rsidRDefault="00DB511C" w:rsidP="00770698">
            <w:pPr>
              <w:ind w:firstLineChars="12" w:firstLine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列不能有重复值</w:t>
            </w:r>
          </w:p>
        </w:tc>
      </w:tr>
      <w:tr w:rsidR="00395972" w:rsidTr="00BC2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95972" w:rsidRPr="002D338E" w:rsidRDefault="00395972" w:rsidP="00770698">
            <w:pPr>
              <w:ind w:firstLineChars="12" w:firstLine="25"/>
            </w:pPr>
            <w:r w:rsidRPr="002D338E">
              <w:rPr>
                <w:rFonts w:hint="eastAsia"/>
              </w:rPr>
              <w:t>外键</w:t>
            </w:r>
          </w:p>
        </w:tc>
        <w:tc>
          <w:tcPr>
            <w:tcW w:w="3260" w:type="dxa"/>
          </w:tcPr>
          <w:p w:rsidR="00395972" w:rsidRDefault="00DB511C" w:rsidP="00770698">
            <w:pPr>
              <w:ind w:firstLineChars="12" w:firstLine="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5386" w:type="dxa"/>
          </w:tcPr>
          <w:p w:rsidR="00395972" w:rsidRDefault="00DB511C" w:rsidP="00770698">
            <w:pPr>
              <w:ind w:firstLineChars="12" w:firstLine="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从表中外键与主表中主键要匹配</w:t>
            </w:r>
          </w:p>
        </w:tc>
      </w:tr>
    </w:tbl>
    <w:p w:rsidR="00AE1F44" w:rsidRDefault="00AE1F44" w:rsidP="00202C45">
      <w:pPr>
        <w:pStyle w:val="ImageCaption"/>
      </w:pPr>
    </w:p>
    <w:p w:rsidR="00AE1F44" w:rsidRDefault="00AE1F44" w:rsidP="00667EDE">
      <w:pPr>
        <w:pStyle w:val="1"/>
      </w:pPr>
      <w:bookmarkStart w:id="30" w:name="header-n797"/>
      <w:r>
        <w:t>表</w:t>
      </w:r>
      <w:r w:rsidR="007E36C6">
        <w:rPr>
          <w:rFonts w:hint="eastAsia"/>
        </w:rPr>
        <w:t>与表</w:t>
      </w:r>
      <w:r w:rsidR="00A77F10">
        <w:t>之间的</w:t>
      </w:r>
      <w:r>
        <w:t>关系</w:t>
      </w:r>
      <w:bookmarkEnd w:id="30"/>
    </w:p>
    <w:p w:rsidR="00AE1F44" w:rsidRDefault="00AE1F44" w:rsidP="0088093B">
      <w:pPr>
        <w:pStyle w:val="2"/>
      </w:pPr>
      <w:bookmarkStart w:id="31" w:name="header-n798"/>
      <w:r>
        <w:t>表关系的概念</w:t>
      </w:r>
      <w:bookmarkEnd w:id="31"/>
    </w:p>
    <w:p w:rsidR="00584D11" w:rsidRPr="00584D11" w:rsidRDefault="00AE1F44" w:rsidP="00584D11">
      <w:pPr>
        <w:rPr>
          <w:rFonts w:eastAsia="黑体"/>
        </w:rPr>
      </w:pPr>
      <w:r>
        <w:t xml:space="preserve"> </w:t>
      </w:r>
      <w:r>
        <w:t>现实生活中，实体与实体之间肯定是有关系的，比如：老公和老婆，部门和员工，老师和学生等。那么我们在设计表的时候，就应该体现出表与表之间的这种关系！</w:t>
      </w:r>
      <w:r w:rsidR="00751021" w:rsidRPr="00584D11">
        <w:rPr>
          <w:rFonts w:eastAsia="黑体" w:hint="eastAsia"/>
        </w:rPr>
        <w:t xml:space="preserve"> </w:t>
      </w:r>
    </w:p>
    <w:tbl>
      <w:tblPr>
        <w:tblStyle w:val="4-1"/>
        <w:tblW w:w="0" w:type="auto"/>
        <w:tblInd w:w="134" w:type="dxa"/>
        <w:tblLook w:val="04A0" w:firstRow="1" w:lastRow="0" w:firstColumn="1" w:lastColumn="0" w:noHBand="0" w:noVBand="1"/>
      </w:tblPr>
      <w:tblGrid>
        <w:gridCol w:w="3263"/>
        <w:gridCol w:w="5529"/>
      </w:tblGrid>
      <w:tr w:rsidR="00A85BCE" w:rsidTr="00A85B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3" w:type="dxa"/>
          </w:tcPr>
          <w:p w:rsidR="00A85BCE" w:rsidRPr="004F60B1" w:rsidRDefault="00A85BCE" w:rsidP="00584D11">
            <w:pPr>
              <w:ind w:firstLineChars="0" w:firstLine="0"/>
            </w:pPr>
            <w:r w:rsidRPr="004F60B1">
              <w:t>表</w:t>
            </w:r>
            <w:r w:rsidRPr="004F60B1">
              <w:rPr>
                <w:rFonts w:hint="eastAsia"/>
              </w:rPr>
              <w:t>与表</w:t>
            </w:r>
            <w:r w:rsidRPr="004F60B1">
              <w:t>之间的三种关系</w:t>
            </w:r>
          </w:p>
        </w:tc>
        <w:tc>
          <w:tcPr>
            <w:tcW w:w="5529" w:type="dxa"/>
          </w:tcPr>
          <w:p w:rsidR="00A85BCE" w:rsidRPr="00A85BCE" w:rsidRDefault="00A85BCE" w:rsidP="00584D11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说明</w:t>
            </w:r>
          </w:p>
        </w:tc>
      </w:tr>
      <w:tr w:rsidR="00A85BCE" w:rsidTr="00A85B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3" w:type="dxa"/>
          </w:tcPr>
          <w:p w:rsidR="00A85BCE" w:rsidRDefault="00F26E42" w:rsidP="00584D11">
            <w:pPr>
              <w:ind w:firstLineChars="0" w:firstLine="0"/>
            </w:pPr>
            <w:r>
              <w:t>一对多</w:t>
            </w:r>
          </w:p>
        </w:tc>
        <w:tc>
          <w:tcPr>
            <w:tcW w:w="5529" w:type="dxa"/>
          </w:tcPr>
          <w:p w:rsidR="00A85BCE" w:rsidRDefault="00F26E42" w:rsidP="00584D11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最常用的关系，反之也称为多对一</w:t>
            </w:r>
          </w:p>
        </w:tc>
      </w:tr>
      <w:tr w:rsidR="00A85BCE" w:rsidTr="00A85B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3" w:type="dxa"/>
          </w:tcPr>
          <w:p w:rsidR="00A85BCE" w:rsidRDefault="00F26E42" w:rsidP="00584D11">
            <w:pPr>
              <w:ind w:firstLineChars="0" w:firstLine="0"/>
            </w:pPr>
            <w:r>
              <w:t>多对多</w:t>
            </w:r>
          </w:p>
        </w:tc>
        <w:tc>
          <w:tcPr>
            <w:tcW w:w="5529" w:type="dxa"/>
          </w:tcPr>
          <w:p w:rsidR="00A85BCE" w:rsidRDefault="00F26E42" w:rsidP="00584D11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通过一张中间表来实现这种关系</w:t>
            </w:r>
          </w:p>
        </w:tc>
      </w:tr>
      <w:tr w:rsidR="00A85BCE" w:rsidTr="00A85B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3" w:type="dxa"/>
          </w:tcPr>
          <w:p w:rsidR="00A85BCE" w:rsidRDefault="00F26E42" w:rsidP="00584D11">
            <w:pPr>
              <w:ind w:firstLineChars="0" w:firstLine="0"/>
            </w:pPr>
            <w:r>
              <w:t>一对一</w:t>
            </w:r>
          </w:p>
        </w:tc>
        <w:tc>
          <w:tcPr>
            <w:tcW w:w="5529" w:type="dxa"/>
          </w:tcPr>
          <w:p w:rsidR="00A85BCE" w:rsidRDefault="00F26E42" w:rsidP="00584D11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一个表中一条记录对应另一张表中一条记录</w:t>
            </w:r>
          </w:p>
        </w:tc>
      </w:tr>
    </w:tbl>
    <w:p w:rsidR="00AE1F44" w:rsidRDefault="00AE1F44" w:rsidP="0088093B">
      <w:pPr>
        <w:pStyle w:val="2"/>
      </w:pPr>
      <w:bookmarkStart w:id="32" w:name="header-n811"/>
      <w:r>
        <w:t>一对多</w:t>
      </w:r>
      <w:bookmarkEnd w:id="32"/>
    </w:p>
    <w:p w:rsidR="009A6473" w:rsidRDefault="00AE1F44" w:rsidP="009A6473">
      <w:r>
        <w:t>一对多（</w:t>
      </w:r>
      <w:r>
        <w:t>1:n</w:t>
      </w:r>
      <w:r>
        <w:t>）</w:t>
      </w:r>
      <w:r>
        <w:t xml:space="preserve"> </w:t>
      </w:r>
      <w:r>
        <w:t>例如：班级和学生，部门和员工，客户和订单，分类和商品</w:t>
      </w:r>
      <w:r>
        <w:t xml:space="preserve"> </w:t>
      </w:r>
    </w:p>
    <w:p w:rsidR="00AE1F44" w:rsidRDefault="00AE1F44" w:rsidP="009A6473">
      <w:r>
        <w:lastRenderedPageBreak/>
        <w:t>一对多建表原则</w:t>
      </w:r>
      <w:r>
        <w:t xml:space="preserve">: </w:t>
      </w:r>
      <w:r>
        <w:t>在从表</w:t>
      </w:r>
      <w:r>
        <w:t>(</w:t>
      </w:r>
      <w:r>
        <w:t>多方</w:t>
      </w:r>
      <w:r>
        <w:t>)</w:t>
      </w:r>
      <w:r>
        <w:t>创建一个字段</w:t>
      </w:r>
      <w:r>
        <w:t>,</w:t>
      </w:r>
      <w:r>
        <w:t>字段作为外键指向主表</w:t>
      </w:r>
      <w:r>
        <w:t>(</w:t>
      </w:r>
      <w:r>
        <w:t>一方</w:t>
      </w:r>
      <w:r>
        <w:t>)</w:t>
      </w:r>
      <w:r>
        <w:t>的主键</w:t>
      </w:r>
    </w:p>
    <w:p w:rsidR="00040B2B" w:rsidRPr="0088124E" w:rsidRDefault="0088124E" w:rsidP="00DD6B56">
      <w:pPr>
        <w:ind w:firstLineChars="0" w:firstLine="0"/>
        <w:jc w:val="center"/>
        <w:rPr>
          <w:rFonts w:eastAsia="黑体"/>
        </w:rPr>
      </w:pPr>
      <w:r>
        <w:rPr>
          <w:noProof/>
        </w:rPr>
        <w:drawing>
          <wp:inline distT="0" distB="0" distL="0" distR="0" wp14:anchorId="0B25A0FF" wp14:editId="3D9E0FE2">
            <wp:extent cx="5333564" cy="1750060"/>
            <wp:effectExtent l="0" t="0" r="635" b="2540"/>
            <wp:docPr id="6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一对多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t="52832"/>
                    <a:stretch/>
                  </pic:blipFill>
                  <pic:spPr bwMode="auto">
                    <a:xfrm>
                      <a:off x="0" y="0"/>
                      <a:ext cx="5334000" cy="175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F44" w:rsidRDefault="00AE1F44" w:rsidP="0088093B">
      <w:pPr>
        <w:pStyle w:val="2"/>
      </w:pPr>
      <w:bookmarkStart w:id="33" w:name="header-n817"/>
      <w:r>
        <w:t>多对多</w:t>
      </w:r>
      <w:bookmarkEnd w:id="33"/>
    </w:p>
    <w:p w:rsidR="00040B2B" w:rsidRDefault="00AE1F44" w:rsidP="00923F95">
      <w:r>
        <w:t>多对多（</w:t>
      </w:r>
      <w:r>
        <w:t>m:n</w:t>
      </w:r>
      <w:r>
        <w:t>）</w:t>
      </w:r>
      <w:r>
        <w:t xml:space="preserve"> </w:t>
      </w:r>
      <w:r>
        <w:t>例如：老师和学生，学生和课程，用户和角色</w:t>
      </w:r>
      <w:r>
        <w:t xml:space="preserve"> </w:t>
      </w:r>
    </w:p>
    <w:p w:rsidR="00003A66" w:rsidRDefault="00AE1F44" w:rsidP="00923F95">
      <w:pPr>
        <w:rPr>
          <w:rFonts w:hint="eastAsia"/>
        </w:rPr>
      </w:pPr>
      <w:r>
        <w:t>多对多关系建表原则</w:t>
      </w:r>
      <w:r>
        <w:t xml:space="preserve">: </w:t>
      </w:r>
      <w:r>
        <w:t>需要创建第三张表，中间表中至少两个字段，这两个字段分别作为外键指向各自一方的主键。</w:t>
      </w:r>
      <w:r>
        <w:t xml:space="preserve"> </w:t>
      </w:r>
      <w:r w:rsidR="002C1B7B">
        <w:t>其实就是两个一对多加到一起变成</w:t>
      </w:r>
      <w:r w:rsidR="002C1B7B">
        <w:rPr>
          <w:rFonts w:hint="eastAsia"/>
        </w:rPr>
        <w:t>了多对多的关系</w:t>
      </w:r>
      <w:r w:rsidR="004F6CAA">
        <w:rPr>
          <w:rFonts w:hint="eastAsia"/>
        </w:rPr>
        <w:t>。</w:t>
      </w:r>
    </w:p>
    <w:p w:rsidR="00AE1F44" w:rsidRDefault="007A7CA0" w:rsidP="007A7CA0">
      <w:pPr>
        <w:ind w:firstLineChars="0" w:firstLine="0"/>
        <w:jc w:val="center"/>
        <w:rPr>
          <w:rFonts w:eastAsia="黑体"/>
        </w:rPr>
      </w:pPr>
      <w:r>
        <w:rPr>
          <w:noProof/>
        </w:rPr>
        <w:drawing>
          <wp:inline distT="0" distB="0" distL="0" distR="0" wp14:anchorId="73D4223F" wp14:editId="2C32C03A">
            <wp:extent cx="5334000" cy="1824000"/>
            <wp:effectExtent l="0" t="0" r="0" b="0"/>
            <wp:docPr id="6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多对多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720" w:rsidRPr="007A7CA0" w:rsidRDefault="001D3720" w:rsidP="00985A7D">
      <w:pPr>
        <w:rPr>
          <w:rFonts w:hint="eastAsia"/>
        </w:rPr>
      </w:pPr>
    </w:p>
    <w:p w:rsidR="00AE1F44" w:rsidRDefault="00AE1F44" w:rsidP="0088093B">
      <w:pPr>
        <w:pStyle w:val="2"/>
      </w:pPr>
      <w:bookmarkStart w:id="34" w:name="header-n823"/>
      <w:r>
        <w:t>一对一</w:t>
      </w:r>
      <w:bookmarkEnd w:id="34"/>
    </w:p>
    <w:p w:rsidR="0088124E" w:rsidRDefault="00AE1F44" w:rsidP="000D74A9">
      <w:pPr>
        <w:rPr>
          <w:rFonts w:hint="eastAsia"/>
        </w:rPr>
      </w:pPr>
      <w:r>
        <w:t>一对一（</w:t>
      </w:r>
      <w:r>
        <w:t>1:1</w:t>
      </w:r>
      <w:r>
        <w:t>）</w:t>
      </w:r>
      <w:r>
        <w:t xml:space="preserve"> </w:t>
      </w:r>
      <w:r>
        <w:t>在实际的开发中应用不多</w:t>
      </w:r>
      <w:r>
        <w:t>.</w:t>
      </w:r>
      <w:r>
        <w:t>因为一对一可以创建成一张表。</w:t>
      </w:r>
      <w:r>
        <w:t xml:space="preserve"> </w:t>
      </w:r>
      <w:r w:rsidR="00985A7D">
        <w:t>如：公民表</w:t>
      </w:r>
      <w:r w:rsidR="00985A7D">
        <w:rPr>
          <w:rFonts w:hint="eastAsia"/>
        </w:rPr>
        <w:t xml:space="preserve"> </w:t>
      </w:r>
      <w:r w:rsidR="00985A7D">
        <w:sym w:font="Wingdings" w:char="F0E0"/>
      </w:r>
      <w:r w:rsidR="00985A7D">
        <w:t xml:space="preserve"> </w:t>
      </w:r>
      <w:r w:rsidR="00985A7D">
        <w:t>护照表</w:t>
      </w:r>
    </w:p>
    <w:p w:rsidR="00AE1F44" w:rsidRDefault="00AE1F44" w:rsidP="000D74A9">
      <w:pPr>
        <w:rPr>
          <w:rFonts w:eastAsia="黑体"/>
        </w:rPr>
      </w:pPr>
      <w:r>
        <w:t>两种建表原则：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88124E" w:rsidRPr="00994FFA" w:rsidTr="00881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124E" w:rsidRPr="00994FFA" w:rsidRDefault="0088124E" w:rsidP="0088124E">
            <w:pPr>
              <w:ind w:firstLineChars="0" w:firstLine="0"/>
            </w:pPr>
            <w:r w:rsidRPr="00994FFA">
              <w:rPr>
                <w:rFonts w:hint="eastAsia"/>
              </w:rPr>
              <w:t>一对一的建表原则</w:t>
            </w:r>
          </w:p>
        </w:tc>
        <w:tc>
          <w:tcPr>
            <w:tcW w:w="8193" w:type="dxa"/>
          </w:tcPr>
          <w:p w:rsidR="0088124E" w:rsidRPr="00994FFA" w:rsidRDefault="0088124E" w:rsidP="0088124E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FFA">
              <w:rPr>
                <w:rFonts w:hint="eastAsia"/>
              </w:rPr>
              <w:t>说明</w:t>
            </w:r>
          </w:p>
        </w:tc>
      </w:tr>
      <w:tr w:rsidR="0088124E" w:rsidTr="00881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124E" w:rsidRDefault="0088124E" w:rsidP="0088124E">
            <w:pPr>
              <w:ind w:firstLineChars="0" w:firstLine="0"/>
              <w:rPr>
                <w:rFonts w:eastAsia="黑体"/>
              </w:rPr>
            </w:pPr>
            <w:r>
              <w:t>外键唯一</w:t>
            </w:r>
          </w:p>
        </w:tc>
        <w:tc>
          <w:tcPr>
            <w:tcW w:w="8193" w:type="dxa"/>
          </w:tcPr>
          <w:p w:rsidR="0088124E" w:rsidRPr="008E2898" w:rsidRDefault="0088124E" w:rsidP="0088124E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2898">
              <w:t>主表的主键和从表的</w:t>
            </w:r>
            <w:r w:rsidRPr="00985A7D">
              <w:rPr>
                <w:color w:val="FF0000"/>
              </w:rPr>
              <w:t>外键（唯一）</w:t>
            </w:r>
            <w:r w:rsidRPr="008E2898">
              <w:t>，形成主外键关系，外键唯一</w:t>
            </w:r>
            <w:r w:rsidRPr="008E2898">
              <w:t>UNIQUE</w:t>
            </w:r>
          </w:p>
        </w:tc>
      </w:tr>
      <w:tr w:rsidR="0088124E" w:rsidTr="00881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124E" w:rsidRDefault="0088124E" w:rsidP="0088124E">
            <w:pPr>
              <w:ind w:firstLineChars="0" w:firstLine="0"/>
              <w:rPr>
                <w:rFonts w:eastAsia="黑体"/>
              </w:rPr>
            </w:pPr>
            <w:r>
              <w:t>外键是主键</w:t>
            </w:r>
          </w:p>
        </w:tc>
        <w:tc>
          <w:tcPr>
            <w:tcW w:w="8193" w:type="dxa"/>
          </w:tcPr>
          <w:p w:rsidR="0088124E" w:rsidRPr="00963D00" w:rsidRDefault="00963D00" w:rsidP="00963D00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黑体"/>
              </w:rPr>
            </w:pPr>
            <w:r w:rsidRPr="00985A7D">
              <w:rPr>
                <w:color w:val="FF0000"/>
              </w:rPr>
              <w:t>从表的主</w:t>
            </w:r>
            <w:r w:rsidRPr="00985A7D">
              <w:rPr>
                <w:rFonts w:ascii="黑体" w:eastAsia="黑体" w:hAnsi="黑体" w:hint="eastAsia"/>
                <w:color w:val="FF0000"/>
              </w:rPr>
              <w:t>键</w:t>
            </w:r>
            <w:r w:rsidRPr="00985A7D">
              <w:rPr>
                <w:color w:val="FF0000"/>
              </w:rPr>
              <w:t>同时又是外键</w:t>
            </w:r>
            <w:r>
              <w:t>，主表的主键列与从表的主键列是一一对应的关系。</w:t>
            </w:r>
          </w:p>
        </w:tc>
      </w:tr>
    </w:tbl>
    <w:p w:rsidR="00AE1F44" w:rsidRDefault="00091202" w:rsidP="00091202">
      <w:pPr>
        <w:ind w:firstLineChars="0" w:firstLine="0"/>
        <w:jc w:val="center"/>
        <w:rPr>
          <w:rFonts w:eastAsia="黑体"/>
        </w:rPr>
      </w:pPr>
      <w:r>
        <w:rPr>
          <w:noProof/>
        </w:rPr>
        <w:drawing>
          <wp:inline distT="0" distB="0" distL="0" distR="0" wp14:anchorId="320535EE" wp14:editId="0CF2C288">
            <wp:extent cx="5334000" cy="1402970"/>
            <wp:effectExtent l="0" t="0" r="0" b="0"/>
            <wp:docPr id="6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1对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02" w:rsidRPr="000D74A9" w:rsidRDefault="00091202" w:rsidP="00091202">
      <w:pPr>
        <w:ind w:firstLineChars="0" w:firstLine="0"/>
        <w:jc w:val="center"/>
        <w:rPr>
          <w:rFonts w:eastAsia="黑体"/>
        </w:rPr>
      </w:pPr>
      <w:r>
        <w:rPr>
          <w:noProof/>
        </w:rPr>
        <w:drawing>
          <wp:inline distT="0" distB="0" distL="0" distR="0" wp14:anchorId="581D916E" wp14:editId="01610161">
            <wp:extent cx="5334000" cy="1294367"/>
            <wp:effectExtent l="0" t="0" r="0" b="0"/>
            <wp:docPr id="6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1对1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486" w:rsidRDefault="00E163AC" w:rsidP="0088093B">
      <w:pPr>
        <w:pStyle w:val="2"/>
      </w:pPr>
      <w:r>
        <w:lastRenderedPageBreak/>
        <w:t>一对多关系案例</w:t>
      </w:r>
    </w:p>
    <w:p w:rsidR="00923F95" w:rsidRDefault="00E163AC" w:rsidP="00E11D56">
      <w:pPr>
        <w:pStyle w:val="3"/>
      </w:pPr>
      <w:r>
        <w:t>需求：</w:t>
      </w:r>
      <w:r w:rsidR="00AE1F44" w:rsidRPr="00923F95">
        <w:t>一个旅游分类中有多个旅游线路</w:t>
      </w:r>
      <w:r w:rsidR="00AE1F44">
        <w:t xml:space="preserve"> </w:t>
      </w:r>
    </w:p>
    <w:p w:rsidR="00457AE3" w:rsidRPr="00457AE3" w:rsidRDefault="00457AE3" w:rsidP="00B054C2">
      <w:pPr>
        <w:pStyle w:val="a1"/>
      </w:pPr>
      <w:r>
        <w:t>界面</w:t>
      </w:r>
    </w:p>
    <w:p w:rsidR="00923F95" w:rsidRDefault="00AE1F44" w:rsidP="00923F95">
      <w:pPr>
        <w:pStyle w:val="FirstParagraph"/>
        <w:jc w:val="center"/>
        <w:rPr>
          <w:rFonts w:eastAsia="黑体"/>
        </w:rPr>
      </w:pPr>
      <w:r>
        <w:rPr>
          <w:noProof/>
        </w:rPr>
        <w:drawing>
          <wp:inline distT="0" distB="0" distL="0" distR="0" wp14:anchorId="017EA69B" wp14:editId="72CA3CE8">
            <wp:extent cx="5892165" cy="2474595"/>
            <wp:effectExtent l="0" t="0" r="0" b="1905"/>
            <wp:docPr id="6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1对多练习0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91" cy="250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F95" w:rsidRPr="0062331D" w:rsidRDefault="00457AE3" w:rsidP="00B054C2">
      <w:pPr>
        <w:pStyle w:val="a1"/>
      </w:pPr>
      <w:r>
        <w:rPr>
          <w:rFonts w:hint="eastAsia"/>
        </w:rPr>
        <w:t>表与表的关系</w:t>
      </w:r>
    </w:p>
    <w:p w:rsidR="0062331D" w:rsidRDefault="0062331D" w:rsidP="00B054C2">
      <w:pPr>
        <w:pStyle w:val="a1"/>
        <w:numPr>
          <w:ilvl w:val="0"/>
          <w:numId w:val="0"/>
        </w:numPr>
        <w:ind w:left="420"/>
        <w:rPr>
          <w:rFonts w:eastAsia="黑体"/>
        </w:rPr>
      </w:pPr>
      <w:r>
        <w:rPr>
          <w:noProof/>
        </w:rPr>
        <w:drawing>
          <wp:inline distT="0" distB="0" distL="0" distR="0" wp14:anchorId="538F8940" wp14:editId="44913C3C">
            <wp:extent cx="5707875" cy="861135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1D" w:rsidRPr="0062331D" w:rsidRDefault="0062331D" w:rsidP="00B054C2">
      <w:pPr>
        <w:pStyle w:val="a1"/>
        <w:numPr>
          <w:ilvl w:val="0"/>
          <w:numId w:val="0"/>
        </w:numPr>
        <w:ind w:left="420"/>
        <w:rPr>
          <w:rFonts w:eastAsia="黑体"/>
        </w:rPr>
      </w:pPr>
      <w:r>
        <w:rPr>
          <w:noProof/>
        </w:rPr>
        <w:drawing>
          <wp:inline distT="0" distB="0" distL="0" distR="0" wp14:anchorId="12C0976D" wp14:editId="017DEAF9">
            <wp:extent cx="3280410" cy="121004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9332" cy="12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44" w:rsidRDefault="00AE1F44" w:rsidP="00E11D56">
      <w:pPr>
        <w:pStyle w:val="3"/>
      </w:pPr>
      <w:r>
        <w:t>具体操作：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创建旅游线路分类表</w:t>
      </w:r>
      <w:r>
        <w:rPr>
          <w:rFonts w:hint="eastAsia"/>
        </w:rPr>
        <w:t>tab_category</w:t>
      </w:r>
    </w:p>
    <w:p w:rsidR="00985A7D" w:rsidRDefault="00985A7D" w:rsidP="00985A7D">
      <w:pPr>
        <w:pStyle w:val="af7"/>
      </w:pPr>
      <w:r>
        <w:t xml:space="preserve">/* 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cid</w:t>
      </w:r>
      <w:r>
        <w:rPr>
          <w:rFonts w:hint="eastAsia"/>
        </w:rPr>
        <w:t>旅游线路分类主键，自动增长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cname</w:t>
      </w:r>
      <w:r>
        <w:rPr>
          <w:rFonts w:hint="eastAsia"/>
        </w:rPr>
        <w:t>旅游线路分类名称非空，唯一，字符串</w:t>
      </w:r>
      <w:r>
        <w:rPr>
          <w:rFonts w:hint="eastAsia"/>
        </w:rPr>
        <w:t>100</w:t>
      </w:r>
    </w:p>
    <w:p w:rsidR="00985A7D" w:rsidRDefault="00985A7D" w:rsidP="00985A7D">
      <w:pPr>
        <w:pStyle w:val="af7"/>
      </w:pPr>
      <w:r>
        <w:t>*/</w:t>
      </w:r>
    </w:p>
    <w:p w:rsidR="00985A7D" w:rsidRDefault="00985A7D" w:rsidP="00985A7D">
      <w:pPr>
        <w:pStyle w:val="af7"/>
      </w:pPr>
      <w:r>
        <w:t>create table tab_category (</w:t>
      </w:r>
    </w:p>
    <w:p w:rsidR="00985A7D" w:rsidRDefault="00985A7D" w:rsidP="00985A7D">
      <w:pPr>
        <w:pStyle w:val="af7"/>
      </w:pPr>
      <w:r>
        <w:t xml:space="preserve">  cid int primary key auto_increment,</w:t>
      </w:r>
    </w:p>
    <w:p w:rsidR="00985A7D" w:rsidRDefault="00985A7D" w:rsidP="00985A7D">
      <w:pPr>
        <w:pStyle w:val="af7"/>
      </w:pPr>
      <w:r>
        <w:t xml:space="preserve">  cname varchar(100) not null unique</w:t>
      </w:r>
    </w:p>
    <w:p w:rsidR="00985A7D" w:rsidRDefault="00985A7D" w:rsidP="00985A7D">
      <w:pPr>
        <w:pStyle w:val="af7"/>
      </w:pPr>
      <w:r>
        <w:t>);</w:t>
      </w:r>
    </w:p>
    <w:p w:rsidR="00985A7D" w:rsidRDefault="00985A7D" w:rsidP="00985A7D">
      <w:pPr>
        <w:pStyle w:val="af7"/>
      </w:pP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添加旅游线路分类数据：</w:t>
      </w:r>
      <w:r>
        <w:rPr>
          <w:rFonts w:hint="eastAsia"/>
        </w:rPr>
        <w:t>('</w:t>
      </w:r>
      <w:r>
        <w:rPr>
          <w:rFonts w:hint="eastAsia"/>
        </w:rPr>
        <w:t>周边游</w:t>
      </w:r>
      <w:r>
        <w:rPr>
          <w:rFonts w:hint="eastAsia"/>
        </w:rPr>
        <w:t>'), ('</w:t>
      </w:r>
      <w:r>
        <w:rPr>
          <w:rFonts w:hint="eastAsia"/>
        </w:rPr>
        <w:t>出境游</w:t>
      </w:r>
      <w:r>
        <w:rPr>
          <w:rFonts w:hint="eastAsia"/>
        </w:rPr>
        <w:t>'), ('</w:t>
      </w:r>
      <w:r>
        <w:rPr>
          <w:rFonts w:hint="eastAsia"/>
        </w:rPr>
        <w:t>国内游</w:t>
      </w:r>
      <w:r>
        <w:rPr>
          <w:rFonts w:hint="eastAsia"/>
        </w:rPr>
        <w:t>'), ('</w:t>
      </w:r>
      <w:r>
        <w:rPr>
          <w:rFonts w:hint="eastAsia"/>
        </w:rPr>
        <w:t>港澳游</w:t>
      </w:r>
      <w:r>
        <w:rPr>
          <w:rFonts w:hint="eastAsia"/>
        </w:rPr>
        <w:t>')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insert into tab_category (cname) values ('</w:t>
      </w:r>
      <w:r>
        <w:rPr>
          <w:rFonts w:hint="eastAsia"/>
        </w:rPr>
        <w:t>周边游</w:t>
      </w:r>
      <w:r>
        <w:rPr>
          <w:rFonts w:hint="eastAsia"/>
        </w:rPr>
        <w:t>'), ('</w:t>
      </w:r>
      <w:r>
        <w:rPr>
          <w:rFonts w:hint="eastAsia"/>
        </w:rPr>
        <w:t>出境游</w:t>
      </w:r>
      <w:r>
        <w:rPr>
          <w:rFonts w:hint="eastAsia"/>
        </w:rPr>
        <w:t>'), ('</w:t>
      </w:r>
      <w:r>
        <w:rPr>
          <w:rFonts w:hint="eastAsia"/>
        </w:rPr>
        <w:t>国内游</w:t>
      </w:r>
      <w:r>
        <w:rPr>
          <w:rFonts w:hint="eastAsia"/>
        </w:rPr>
        <w:t>'), ('</w:t>
      </w:r>
      <w:r>
        <w:rPr>
          <w:rFonts w:hint="eastAsia"/>
        </w:rPr>
        <w:t>港澳游</w:t>
      </w:r>
      <w:r>
        <w:rPr>
          <w:rFonts w:hint="eastAsia"/>
        </w:rPr>
        <w:t>');</w:t>
      </w:r>
    </w:p>
    <w:p w:rsidR="00985A7D" w:rsidRDefault="00985A7D" w:rsidP="00985A7D">
      <w:pPr>
        <w:pStyle w:val="af7"/>
      </w:pPr>
    </w:p>
    <w:p w:rsidR="00985A7D" w:rsidRDefault="00985A7D" w:rsidP="00985A7D">
      <w:pPr>
        <w:pStyle w:val="af7"/>
      </w:pPr>
      <w:r>
        <w:t>select * from tab_category;</w:t>
      </w:r>
    </w:p>
    <w:p w:rsidR="00985A7D" w:rsidRDefault="00985A7D" w:rsidP="00985A7D">
      <w:pPr>
        <w:pStyle w:val="af7"/>
      </w:pP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创建旅游线路表</w:t>
      </w:r>
      <w:r>
        <w:rPr>
          <w:rFonts w:hint="eastAsia"/>
        </w:rPr>
        <w:t>tab_route</w:t>
      </w:r>
    </w:p>
    <w:p w:rsidR="00985A7D" w:rsidRDefault="00985A7D" w:rsidP="00985A7D">
      <w:pPr>
        <w:pStyle w:val="af7"/>
      </w:pPr>
      <w:r>
        <w:t>/*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rid</w:t>
      </w:r>
      <w:r>
        <w:rPr>
          <w:rFonts w:hint="eastAsia"/>
        </w:rPr>
        <w:t>旅游线路主键，自动增长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rname</w:t>
      </w:r>
      <w:r>
        <w:rPr>
          <w:rFonts w:hint="eastAsia"/>
        </w:rPr>
        <w:t>旅游线路名称非空，唯一，字符串</w:t>
      </w:r>
      <w:r>
        <w:rPr>
          <w:rFonts w:hint="eastAsia"/>
        </w:rPr>
        <w:t>100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price</w:t>
      </w:r>
      <w:r>
        <w:rPr>
          <w:rFonts w:hint="eastAsia"/>
        </w:rPr>
        <w:t>价格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 xml:space="preserve">rdate </w:t>
      </w:r>
      <w:r>
        <w:rPr>
          <w:rFonts w:hint="eastAsia"/>
        </w:rPr>
        <w:t>上架时间，日期类型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 xml:space="preserve">cid </w:t>
      </w:r>
      <w:r>
        <w:rPr>
          <w:rFonts w:hint="eastAsia"/>
        </w:rPr>
        <w:t>外键，所属分类</w:t>
      </w:r>
    </w:p>
    <w:p w:rsidR="00985A7D" w:rsidRDefault="00985A7D" w:rsidP="00985A7D">
      <w:pPr>
        <w:pStyle w:val="af7"/>
      </w:pPr>
      <w:r>
        <w:t>*/</w:t>
      </w:r>
    </w:p>
    <w:p w:rsidR="00985A7D" w:rsidRDefault="00985A7D" w:rsidP="00985A7D">
      <w:pPr>
        <w:pStyle w:val="af7"/>
      </w:pPr>
    </w:p>
    <w:p w:rsidR="00985A7D" w:rsidRDefault="00985A7D" w:rsidP="00985A7D">
      <w:pPr>
        <w:pStyle w:val="af7"/>
      </w:pPr>
      <w:r>
        <w:t>drop table tab_route;</w:t>
      </w:r>
    </w:p>
    <w:p w:rsidR="00985A7D" w:rsidRDefault="00985A7D" w:rsidP="00985A7D">
      <w:pPr>
        <w:pStyle w:val="af7"/>
      </w:pPr>
    </w:p>
    <w:p w:rsidR="00985A7D" w:rsidRDefault="00985A7D" w:rsidP="00985A7D">
      <w:pPr>
        <w:pStyle w:val="af7"/>
      </w:pPr>
      <w:r>
        <w:t>create table tab_route (</w:t>
      </w:r>
    </w:p>
    <w:p w:rsidR="00985A7D" w:rsidRDefault="00985A7D" w:rsidP="00985A7D">
      <w:pPr>
        <w:pStyle w:val="af7"/>
      </w:pPr>
      <w:r>
        <w:t xml:space="preserve">   rid int primary key auto_increment,</w:t>
      </w:r>
    </w:p>
    <w:p w:rsidR="00985A7D" w:rsidRDefault="00985A7D" w:rsidP="00985A7D">
      <w:pPr>
        <w:pStyle w:val="af7"/>
      </w:pPr>
      <w:r>
        <w:t xml:space="preserve">   rname varchar(100) not null unique,</w:t>
      </w:r>
    </w:p>
    <w:p w:rsidR="00985A7D" w:rsidRDefault="00985A7D" w:rsidP="00985A7D">
      <w:pPr>
        <w:pStyle w:val="af7"/>
      </w:pPr>
      <w:r>
        <w:t xml:space="preserve">   price double,</w:t>
      </w:r>
    </w:p>
    <w:p w:rsidR="00985A7D" w:rsidRDefault="00985A7D" w:rsidP="00985A7D">
      <w:pPr>
        <w:pStyle w:val="af7"/>
      </w:pPr>
      <w:r>
        <w:t xml:space="preserve">   rdate date,</w:t>
      </w:r>
    </w:p>
    <w:p w:rsidR="00985A7D" w:rsidRDefault="00985A7D" w:rsidP="00985A7D">
      <w:pPr>
        <w:pStyle w:val="af7"/>
      </w:pPr>
      <w:r>
        <w:t xml:space="preserve">   cid int,</w:t>
      </w:r>
    </w:p>
    <w:p w:rsidR="00985A7D" w:rsidRDefault="00985A7D" w:rsidP="00985A7D">
      <w:pPr>
        <w:pStyle w:val="af7"/>
      </w:pPr>
      <w:r>
        <w:t xml:space="preserve">   foreign key (cid) references tab_category(cid)</w:t>
      </w:r>
    </w:p>
    <w:p w:rsidR="00985A7D" w:rsidRDefault="00985A7D" w:rsidP="00985A7D">
      <w:pPr>
        <w:pStyle w:val="af7"/>
      </w:pPr>
      <w:r>
        <w:t>)</w:t>
      </w:r>
    </w:p>
    <w:p w:rsidR="00985A7D" w:rsidRDefault="00985A7D" w:rsidP="00985A7D">
      <w:pPr>
        <w:pStyle w:val="af7"/>
      </w:pP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添加旅游线路数据</w:t>
      </w:r>
    </w:p>
    <w:p w:rsidR="00985A7D" w:rsidRDefault="00985A7D" w:rsidP="00985A7D">
      <w:pPr>
        <w:pStyle w:val="af7"/>
      </w:pPr>
      <w:r>
        <w:t>INSERT INTO tab_route VALUES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(NULL, '</w:t>
      </w:r>
      <w:r>
        <w:rPr>
          <w:rFonts w:hint="eastAsia"/>
        </w:rPr>
        <w:t>【厦门</w:t>
      </w:r>
      <w:r>
        <w:rPr>
          <w:rFonts w:hint="eastAsia"/>
        </w:rPr>
        <w:t>+</w:t>
      </w:r>
      <w:r>
        <w:rPr>
          <w:rFonts w:hint="eastAsia"/>
        </w:rPr>
        <w:t>鼓浪屿</w:t>
      </w:r>
      <w:r>
        <w:rPr>
          <w:rFonts w:hint="eastAsia"/>
        </w:rPr>
        <w:t>+</w:t>
      </w:r>
      <w:r>
        <w:rPr>
          <w:rFonts w:hint="eastAsia"/>
        </w:rPr>
        <w:t>南普陀寺</w:t>
      </w:r>
      <w:r>
        <w:rPr>
          <w:rFonts w:hint="eastAsia"/>
        </w:rPr>
        <w:t>+</w:t>
      </w:r>
      <w:r>
        <w:rPr>
          <w:rFonts w:hint="eastAsia"/>
        </w:rPr>
        <w:t>曾厝垵</w:t>
      </w:r>
      <w:r>
        <w:rPr>
          <w:rFonts w:hint="eastAsia"/>
        </w:rPr>
        <w:t xml:space="preserve"> </w:t>
      </w:r>
      <w:r>
        <w:rPr>
          <w:rFonts w:hint="eastAsia"/>
        </w:rPr>
        <w:t>高铁</w:t>
      </w:r>
      <w:r>
        <w:rPr>
          <w:rFonts w:hint="eastAsia"/>
        </w:rPr>
        <w:t>3</w:t>
      </w:r>
      <w:r>
        <w:rPr>
          <w:rFonts w:hint="eastAsia"/>
        </w:rPr>
        <w:t>天</w:t>
      </w:r>
      <w:r>
        <w:rPr>
          <w:rFonts w:hint="eastAsia"/>
        </w:rPr>
        <w:t xml:space="preserve"> </w:t>
      </w:r>
      <w:r>
        <w:rPr>
          <w:rFonts w:hint="eastAsia"/>
        </w:rPr>
        <w:t>惠贵团】尝味友鸭面线</w:t>
      </w:r>
      <w:r>
        <w:rPr>
          <w:rFonts w:hint="eastAsia"/>
        </w:rPr>
        <w:t xml:space="preserve"> </w:t>
      </w:r>
      <w:r>
        <w:rPr>
          <w:rFonts w:hint="eastAsia"/>
        </w:rPr>
        <w:t>住</w:t>
      </w:r>
      <w:r>
        <w:rPr>
          <w:rFonts w:hint="eastAsia"/>
        </w:rPr>
        <w:t>1</w:t>
      </w:r>
      <w:r>
        <w:rPr>
          <w:rFonts w:hint="eastAsia"/>
        </w:rPr>
        <w:t>晚鼓浪屿</w:t>
      </w:r>
      <w:r>
        <w:rPr>
          <w:rFonts w:hint="eastAsia"/>
        </w:rPr>
        <w:t>', 1499, '2018-01-27', 1),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(NULL, '</w:t>
      </w:r>
      <w:r>
        <w:rPr>
          <w:rFonts w:hint="eastAsia"/>
        </w:rPr>
        <w:t>【浪漫桂林</w:t>
      </w:r>
      <w:r>
        <w:rPr>
          <w:rFonts w:hint="eastAsia"/>
        </w:rPr>
        <w:t xml:space="preserve"> </w:t>
      </w:r>
      <w:r>
        <w:rPr>
          <w:rFonts w:hint="eastAsia"/>
        </w:rPr>
        <w:t>阳朔西街高铁</w:t>
      </w:r>
      <w:r>
        <w:rPr>
          <w:rFonts w:hint="eastAsia"/>
        </w:rPr>
        <w:t>3</w:t>
      </w:r>
      <w:r>
        <w:rPr>
          <w:rFonts w:hint="eastAsia"/>
        </w:rPr>
        <w:t>天纯玩</w:t>
      </w:r>
      <w:r>
        <w:rPr>
          <w:rFonts w:hint="eastAsia"/>
        </w:rPr>
        <w:t xml:space="preserve"> </w:t>
      </w:r>
      <w:r>
        <w:rPr>
          <w:rFonts w:hint="eastAsia"/>
        </w:rPr>
        <w:t>高级团】城徽象鼻山</w:t>
      </w:r>
      <w:r>
        <w:rPr>
          <w:rFonts w:hint="eastAsia"/>
        </w:rPr>
        <w:t xml:space="preserve"> </w:t>
      </w:r>
      <w:r>
        <w:rPr>
          <w:rFonts w:hint="eastAsia"/>
        </w:rPr>
        <w:t>兴坪漓江</w:t>
      </w:r>
      <w:r>
        <w:rPr>
          <w:rFonts w:hint="eastAsia"/>
        </w:rPr>
        <w:t xml:space="preserve"> </w:t>
      </w:r>
      <w:r>
        <w:rPr>
          <w:rFonts w:hint="eastAsia"/>
        </w:rPr>
        <w:t>西山公园</w:t>
      </w:r>
      <w:r>
        <w:rPr>
          <w:rFonts w:hint="eastAsia"/>
        </w:rPr>
        <w:t>', 699, '2018-02-22', 3),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(NULL, '</w:t>
      </w:r>
      <w:r>
        <w:rPr>
          <w:rFonts w:hint="eastAsia"/>
        </w:rPr>
        <w:t>【爆款￥</w:t>
      </w:r>
      <w:r>
        <w:rPr>
          <w:rFonts w:hint="eastAsia"/>
        </w:rPr>
        <w:t>1699</w:t>
      </w:r>
      <w:r>
        <w:rPr>
          <w:rFonts w:hint="eastAsia"/>
        </w:rPr>
        <w:t>秒杀】泰国</w:t>
      </w:r>
      <w:r>
        <w:rPr>
          <w:rFonts w:hint="eastAsia"/>
        </w:rPr>
        <w:t xml:space="preserve"> </w:t>
      </w:r>
      <w:r>
        <w:rPr>
          <w:rFonts w:hint="eastAsia"/>
        </w:rPr>
        <w:t>曼谷</w:t>
      </w:r>
      <w:r>
        <w:rPr>
          <w:rFonts w:hint="eastAsia"/>
        </w:rPr>
        <w:t xml:space="preserve"> </w:t>
      </w:r>
      <w:r>
        <w:rPr>
          <w:rFonts w:hint="eastAsia"/>
        </w:rPr>
        <w:t>芭堤雅</w:t>
      </w:r>
      <w:r>
        <w:rPr>
          <w:rFonts w:hint="eastAsia"/>
        </w:rPr>
        <w:t xml:space="preserve"> </w:t>
      </w:r>
      <w:r>
        <w:rPr>
          <w:rFonts w:hint="eastAsia"/>
        </w:rPr>
        <w:t>金沙岛</w:t>
      </w:r>
      <w:r>
        <w:rPr>
          <w:rFonts w:hint="eastAsia"/>
        </w:rPr>
        <w:t xml:space="preserve"> </w:t>
      </w:r>
      <w:r>
        <w:rPr>
          <w:rFonts w:hint="eastAsia"/>
        </w:rPr>
        <w:t>杜拉拉水上市场</w:t>
      </w:r>
      <w:r>
        <w:rPr>
          <w:rFonts w:hint="eastAsia"/>
        </w:rPr>
        <w:t xml:space="preserve"> </w:t>
      </w:r>
      <w:r>
        <w:rPr>
          <w:rFonts w:hint="eastAsia"/>
        </w:rPr>
        <w:t>双飞六天【含送签费</w:t>
      </w:r>
      <w:r>
        <w:rPr>
          <w:rFonts w:hint="eastAsia"/>
        </w:rPr>
        <w:t xml:space="preserve"> </w:t>
      </w:r>
      <w:r>
        <w:rPr>
          <w:rFonts w:hint="eastAsia"/>
        </w:rPr>
        <w:t>泰风情</w:t>
      </w:r>
      <w:r>
        <w:rPr>
          <w:rFonts w:hint="eastAsia"/>
        </w:rPr>
        <w:t xml:space="preserve"> </w:t>
      </w:r>
      <w:r>
        <w:rPr>
          <w:rFonts w:hint="eastAsia"/>
        </w:rPr>
        <w:t>广州往返</w:t>
      </w:r>
      <w:r>
        <w:rPr>
          <w:rFonts w:hint="eastAsia"/>
        </w:rPr>
        <w:t xml:space="preserve"> </w:t>
      </w:r>
      <w:r>
        <w:rPr>
          <w:rFonts w:hint="eastAsia"/>
        </w:rPr>
        <w:t>特价团】</w:t>
      </w:r>
      <w:r>
        <w:rPr>
          <w:rFonts w:hint="eastAsia"/>
        </w:rPr>
        <w:t>', 1699, '2018-01-27', 2),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(NULL, '</w:t>
      </w:r>
      <w:r>
        <w:rPr>
          <w:rFonts w:hint="eastAsia"/>
        </w:rPr>
        <w:t>【经典•狮航</w:t>
      </w:r>
      <w:r>
        <w:rPr>
          <w:rFonts w:hint="eastAsia"/>
        </w:rPr>
        <w:t xml:space="preserve"> </w:t>
      </w:r>
      <w:r>
        <w:rPr>
          <w:rFonts w:hint="eastAsia"/>
        </w:rPr>
        <w:t>￥</w:t>
      </w:r>
      <w:r>
        <w:rPr>
          <w:rFonts w:hint="eastAsia"/>
        </w:rPr>
        <w:t>2399</w:t>
      </w:r>
      <w:r>
        <w:rPr>
          <w:rFonts w:hint="eastAsia"/>
        </w:rPr>
        <w:t>秒杀】巴厘岛双飞五天</w:t>
      </w:r>
      <w:r>
        <w:rPr>
          <w:rFonts w:hint="eastAsia"/>
        </w:rPr>
        <w:t xml:space="preserve"> </w:t>
      </w:r>
      <w:r>
        <w:rPr>
          <w:rFonts w:hint="eastAsia"/>
        </w:rPr>
        <w:t>抵玩【广州往返</w:t>
      </w:r>
      <w:r>
        <w:rPr>
          <w:rFonts w:hint="eastAsia"/>
        </w:rPr>
        <w:t xml:space="preserve"> </w:t>
      </w:r>
      <w:r>
        <w:rPr>
          <w:rFonts w:hint="eastAsia"/>
        </w:rPr>
        <w:t>特价团】</w:t>
      </w:r>
      <w:r>
        <w:rPr>
          <w:rFonts w:hint="eastAsia"/>
        </w:rPr>
        <w:t>', 2399, '2017-12-23', 2),</w:t>
      </w:r>
    </w:p>
    <w:p w:rsidR="00985A7D" w:rsidRDefault="00985A7D" w:rsidP="00985A7D">
      <w:pPr>
        <w:pStyle w:val="af7"/>
        <w:rPr>
          <w:rFonts w:hint="eastAsia"/>
        </w:rPr>
      </w:pPr>
      <w:r>
        <w:rPr>
          <w:rFonts w:hint="eastAsia"/>
        </w:rPr>
        <w:t>(NULL, '</w:t>
      </w:r>
      <w:r>
        <w:rPr>
          <w:rFonts w:hint="eastAsia"/>
        </w:rPr>
        <w:t>香港迪士尼乐园自由行</w:t>
      </w:r>
      <w:r>
        <w:rPr>
          <w:rFonts w:hint="eastAsia"/>
        </w:rPr>
        <w:t>2</w:t>
      </w:r>
      <w:r>
        <w:rPr>
          <w:rFonts w:hint="eastAsia"/>
        </w:rPr>
        <w:t>天【永东跨境巴士广东至迪士尼去程交通</w:t>
      </w:r>
      <w:r>
        <w:rPr>
          <w:rFonts w:hint="eastAsia"/>
        </w:rPr>
        <w:t>+</w:t>
      </w:r>
      <w:r>
        <w:rPr>
          <w:rFonts w:hint="eastAsia"/>
        </w:rPr>
        <w:t>迪士尼一日门票</w:t>
      </w:r>
      <w:r>
        <w:rPr>
          <w:rFonts w:hint="eastAsia"/>
        </w:rPr>
        <w:t>+</w:t>
      </w:r>
      <w:r>
        <w:rPr>
          <w:rFonts w:hint="eastAsia"/>
        </w:rPr>
        <w:t>香港如心海景酒店暨会议中心标准房</w:t>
      </w:r>
      <w:r>
        <w:rPr>
          <w:rFonts w:hint="eastAsia"/>
        </w:rPr>
        <w:t>1</w:t>
      </w:r>
      <w:r>
        <w:rPr>
          <w:rFonts w:hint="eastAsia"/>
        </w:rPr>
        <w:t>晚住宿】</w:t>
      </w:r>
      <w:r>
        <w:rPr>
          <w:rFonts w:hint="eastAsia"/>
        </w:rPr>
        <w:t>', 799, '2018-04-10', 4);</w:t>
      </w:r>
    </w:p>
    <w:p w:rsidR="00985A7D" w:rsidRDefault="00985A7D" w:rsidP="00985A7D">
      <w:pPr>
        <w:pStyle w:val="af7"/>
      </w:pPr>
    </w:p>
    <w:p w:rsidR="00985A7D" w:rsidRDefault="00985A7D" w:rsidP="00985A7D">
      <w:pPr>
        <w:pStyle w:val="af7"/>
      </w:pPr>
    </w:p>
    <w:p w:rsidR="00985A7D" w:rsidRDefault="00985A7D" w:rsidP="00985A7D">
      <w:pPr>
        <w:pStyle w:val="af7"/>
      </w:pPr>
      <w:r>
        <w:t>select * from tab_route;</w:t>
      </w:r>
    </w:p>
    <w:p w:rsidR="00AE1F44" w:rsidRPr="005E42A1" w:rsidRDefault="00985A7D" w:rsidP="00985A7D">
      <w:pPr>
        <w:pStyle w:val="af7"/>
        <w:rPr>
          <w:rFonts w:eastAsia="黑体"/>
        </w:rPr>
      </w:pPr>
      <w:r>
        <w:t>select * from tab_category;</w:t>
      </w:r>
    </w:p>
    <w:p w:rsidR="00E163AC" w:rsidRDefault="00E163AC" w:rsidP="0088093B">
      <w:pPr>
        <w:pStyle w:val="2"/>
      </w:pPr>
      <w:r>
        <w:lastRenderedPageBreak/>
        <w:t>多对多关系案例</w:t>
      </w:r>
      <w:r w:rsidR="00AE1F44">
        <w:t xml:space="preserve"> </w:t>
      </w:r>
    </w:p>
    <w:p w:rsidR="00E163AC" w:rsidRDefault="00E163AC" w:rsidP="00E11D56">
      <w:pPr>
        <w:pStyle w:val="3"/>
      </w:pPr>
      <w:r>
        <w:t>需求：</w:t>
      </w:r>
      <w:r w:rsidR="00AE1F44">
        <w:t>一个</w:t>
      </w:r>
      <w:r w:rsidR="00AE1F44" w:rsidRPr="00B61FD2">
        <w:rPr>
          <w:color w:val="FF0000"/>
        </w:rPr>
        <w:t>用户</w:t>
      </w:r>
      <w:r w:rsidR="00AE1F44">
        <w:t>收藏多个线路，一个</w:t>
      </w:r>
      <w:r w:rsidR="00AE1F44" w:rsidRPr="00B61FD2">
        <w:rPr>
          <w:color w:val="FF0000"/>
        </w:rPr>
        <w:t>线路</w:t>
      </w:r>
      <w:r w:rsidR="00AE1F44">
        <w:t xml:space="preserve">被多个用户收藏 </w:t>
      </w:r>
    </w:p>
    <w:p w:rsidR="00E163AC" w:rsidRDefault="00AE1F44" w:rsidP="00B51A4E">
      <w:pPr>
        <w:pStyle w:val="FirstParagraph"/>
        <w:ind w:firstLineChars="0" w:firstLine="0"/>
        <w:jc w:val="center"/>
      </w:pPr>
      <w:r>
        <w:rPr>
          <w:noProof/>
        </w:rPr>
        <w:drawing>
          <wp:inline distT="0" distB="0" distL="0" distR="0" wp14:anchorId="56ABF2AD" wp14:editId="1D89B4BD">
            <wp:extent cx="6374996" cy="1900238"/>
            <wp:effectExtent l="0" t="0" r="6985" b="5080"/>
            <wp:docPr id="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课件\JavaWeb课件\教学模板\template_2018\day27(mysql多表)\讲义\imgs\多对多练习0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36" cy="190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3AC" w:rsidRPr="00E163AC" w:rsidRDefault="005E42A1" w:rsidP="00DC5EFD">
      <w:pPr>
        <w:pStyle w:val="afb"/>
        <w:ind w:firstLineChars="0" w:firstLine="0"/>
        <w:rPr>
          <w:rFonts w:eastAsia="黑体"/>
        </w:rPr>
      </w:pPr>
      <w:r>
        <w:rPr>
          <w:noProof/>
        </w:rPr>
        <w:drawing>
          <wp:inline distT="0" distB="0" distL="0" distR="0" wp14:anchorId="0006D066" wp14:editId="601EF07D">
            <wp:extent cx="6645910" cy="3014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AC" w:rsidRDefault="00AE1F44" w:rsidP="00DC5EFD">
      <w:r>
        <w:t>对于多对多的关系我们需要增加一张中间表来维护他们之间个关系</w:t>
      </w:r>
      <w:r>
        <w:t xml:space="preserve"> </w:t>
      </w:r>
    </w:p>
    <w:p w:rsidR="00AE1F44" w:rsidRDefault="00E9381D" w:rsidP="00925D6C">
      <w:pPr>
        <w:pStyle w:val="afb"/>
        <w:ind w:firstLineChars="0" w:firstLine="0"/>
        <w:jc w:val="center"/>
      </w:pPr>
      <w:r>
        <w:rPr>
          <w:noProof/>
        </w:rPr>
        <w:drawing>
          <wp:inline distT="0" distB="0" distL="0" distR="0" wp14:anchorId="77256341" wp14:editId="705DBB55">
            <wp:extent cx="6029325" cy="1974822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5432" cy="19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44" w:rsidRDefault="00AE1F44" w:rsidP="00E11D56">
      <w:pPr>
        <w:pStyle w:val="3"/>
      </w:pPr>
      <w:r>
        <w:t>具体操作：</w:t>
      </w:r>
    </w:p>
    <w:p w:rsidR="00B61FD2" w:rsidRDefault="00B61FD2" w:rsidP="00B61FD2">
      <w:pPr>
        <w:pStyle w:val="af7"/>
      </w:pPr>
      <w:r>
        <w:t>/*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创建用户表</w:t>
      </w:r>
      <w:r>
        <w:rPr>
          <w:rFonts w:hint="eastAsia"/>
        </w:rPr>
        <w:t>tab_user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uid</w:t>
      </w:r>
      <w:r>
        <w:rPr>
          <w:rFonts w:hint="eastAsia"/>
        </w:rPr>
        <w:t>用户主键，自增长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lastRenderedPageBreak/>
        <w:t>username</w:t>
      </w:r>
      <w:r>
        <w:rPr>
          <w:rFonts w:hint="eastAsia"/>
        </w:rPr>
        <w:t>用户名长度</w:t>
      </w:r>
      <w:r>
        <w:rPr>
          <w:rFonts w:hint="eastAsia"/>
        </w:rPr>
        <w:t>100</w:t>
      </w:r>
      <w:r>
        <w:rPr>
          <w:rFonts w:hint="eastAsia"/>
        </w:rPr>
        <w:t>，唯一，非空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password</w:t>
      </w:r>
      <w:r>
        <w:rPr>
          <w:rFonts w:hint="eastAsia"/>
        </w:rPr>
        <w:t>密码长度</w:t>
      </w:r>
      <w:r>
        <w:rPr>
          <w:rFonts w:hint="eastAsia"/>
        </w:rPr>
        <w:t>30</w:t>
      </w:r>
      <w:r>
        <w:rPr>
          <w:rFonts w:hint="eastAsia"/>
        </w:rPr>
        <w:t>，非空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name</w:t>
      </w:r>
      <w:r>
        <w:rPr>
          <w:rFonts w:hint="eastAsia"/>
        </w:rPr>
        <w:t>真实姓名长度</w:t>
      </w:r>
      <w:r>
        <w:rPr>
          <w:rFonts w:hint="eastAsia"/>
        </w:rPr>
        <w:t>100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birthday</w:t>
      </w:r>
      <w:r>
        <w:rPr>
          <w:rFonts w:hint="eastAsia"/>
        </w:rPr>
        <w:t>生日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sex</w:t>
      </w:r>
      <w:r>
        <w:rPr>
          <w:rFonts w:hint="eastAsia"/>
        </w:rPr>
        <w:t>性别，定长字符串</w:t>
      </w:r>
      <w:r>
        <w:rPr>
          <w:rFonts w:hint="eastAsia"/>
        </w:rPr>
        <w:t>1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telephone</w:t>
      </w:r>
      <w:r>
        <w:rPr>
          <w:rFonts w:hint="eastAsia"/>
        </w:rPr>
        <w:t>手机号，字符串</w:t>
      </w:r>
      <w:r>
        <w:rPr>
          <w:rFonts w:hint="eastAsia"/>
        </w:rPr>
        <w:t>11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email</w:t>
      </w:r>
      <w:r>
        <w:rPr>
          <w:rFonts w:hint="eastAsia"/>
        </w:rPr>
        <w:t>邮箱，字符串长度</w:t>
      </w:r>
      <w:r>
        <w:rPr>
          <w:rFonts w:hint="eastAsia"/>
        </w:rPr>
        <w:t>100</w:t>
      </w:r>
    </w:p>
    <w:p w:rsidR="00B61FD2" w:rsidRDefault="00B61FD2" w:rsidP="00B61FD2">
      <w:pPr>
        <w:pStyle w:val="af7"/>
      </w:pPr>
      <w:r>
        <w:t>*/</w:t>
      </w:r>
    </w:p>
    <w:p w:rsidR="00B61FD2" w:rsidRDefault="00B61FD2" w:rsidP="00B61FD2">
      <w:pPr>
        <w:pStyle w:val="af7"/>
      </w:pPr>
      <w:r>
        <w:t>create table tab_user (</w:t>
      </w:r>
    </w:p>
    <w:p w:rsidR="00B61FD2" w:rsidRDefault="00B61FD2" w:rsidP="00B61FD2">
      <w:pPr>
        <w:pStyle w:val="af7"/>
      </w:pPr>
      <w:r>
        <w:t xml:space="preserve">   uid int primary key auto_increment,</w:t>
      </w:r>
    </w:p>
    <w:p w:rsidR="00B61FD2" w:rsidRDefault="00B61FD2" w:rsidP="00B61FD2">
      <w:pPr>
        <w:pStyle w:val="af7"/>
      </w:pPr>
      <w:r>
        <w:t xml:space="preserve">   username varchar(100) unique not null,</w:t>
      </w:r>
    </w:p>
    <w:p w:rsidR="00B61FD2" w:rsidRDefault="00B61FD2" w:rsidP="00B61FD2">
      <w:pPr>
        <w:pStyle w:val="af7"/>
      </w:pPr>
      <w:r>
        <w:t xml:space="preserve">   password varchar(30) not null,</w:t>
      </w:r>
    </w:p>
    <w:p w:rsidR="00B61FD2" w:rsidRDefault="00B61FD2" w:rsidP="00B61FD2">
      <w:pPr>
        <w:pStyle w:val="af7"/>
      </w:pPr>
      <w:r>
        <w:t xml:space="preserve">   name varchar(100),</w:t>
      </w:r>
    </w:p>
    <w:p w:rsidR="00B61FD2" w:rsidRDefault="00B61FD2" w:rsidP="00B61FD2">
      <w:pPr>
        <w:pStyle w:val="af7"/>
      </w:pPr>
      <w:r>
        <w:t xml:space="preserve">   birthday date,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   sex char(1) default '</w:t>
      </w:r>
      <w:r>
        <w:rPr>
          <w:rFonts w:hint="eastAsia"/>
        </w:rPr>
        <w:t>男</w:t>
      </w:r>
      <w:r>
        <w:rPr>
          <w:rFonts w:hint="eastAsia"/>
        </w:rPr>
        <w:t>',</w:t>
      </w:r>
    </w:p>
    <w:p w:rsidR="00B61FD2" w:rsidRDefault="00B61FD2" w:rsidP="00B61FD2">
      <w:pPr>
        <w:pStyle w:val="af7"/>
      </w:pPr>
      <w:r>
        <w:t xml:space="preserve">   telephone varchar(11),</w:t>
      </w:r>
    </w:p>
    <w:p w:rsidR="00B61FD2" w:rsidRDefault="00B61FD2" w:rsidP="00B61FD2">
      <w:pPr>
        <w:pStyle w:val="af7"/>
      </w:pPr>
      <w:r>
        <w:t xml:space="preserve">   email varchar(100)</w:t>
      </w:r>
    </w:p>
    <w:p w:rsidR="00B61FD2" w:rsidRDefault="00B61FD2" w:rsidP="00B61FD2">
      <w:pPr>
        <w:pStyle w:val="af7"/>
      </w:pPr>
      <w:r>
        <w:t>)</w:t>
      </w:r>
    </w:p>
    <w:p w:rsidR="00B61FD2" w:rsidRDefault="00B61FD2" w:rsidP="00B61FD2">
      <w:pPr>
        <w:pStyle w:val="af7"/>
      </w:pPr>
    </w:p>
    <w:p w:rsidR="00B61FD2" w:rsidRDefault="00B61FD2" w:rsidP="00B61FD2">
      <w:pPr>
        <w:pStyle w:val="af7"/>
      </w:pP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添加用户数据</w:t>
      </w:r>
    </w:p>
    <w:p w:rsidR="00B61FD2" w:rsidRDefault="00B61FD2" w:rsidP="00B61FD2">
      <w:pPr>
        <w:pStyle w:val="af7"/>
      </w:pPr>
      <w:r>
        <w:t>INSERT INTO tab_user VALUES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(NULL, 'cz110', 123456, '</w:t>
      </w:r>
      <w:r>
        <w:rPr>
          <w:rFonts w:hint="eastAsia"/>
        </w:rPr>
        <w:t>老王</w:t>
      </w:r>
      <w:r>
        <w:rPr>
          <w:rFonts w:hint="eastAsia"/>
        </w:rPr>
        <w:t>', '1977-07-07', '</w:t>
      </w:r>
      <w:r>
        <w:rPr>
          <w:rFonts w:hint="eastAsia"/>
        </w:rPr>
        <w:t>男</w:t>
      </w:r>
      <w:r>
        <w:rPr>
          <w:rFonts w:hint="eastAsia"/>
        </w:rPr>
        <w:t>', '13888888888', '66666@qq.com'),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(NULL, 'cz119', 654321, '</w:t>
      </w:r>
      <w:r>
        <w:rPr>
          <w:rFonts w:hint="eastAsia"/>
        </w:rPr>
        <w:t>小王</w:t>
      </w:r>
      <w:r>
        <w:rPr>
          <w:rFonts w:hint="eastAsia"/>
        </w:rPr>
        <w:t>', '1999-09-09', '</w:t>
      </w:r>
      <w:r>
        <w:rPr>
          <w:rFonts w:hint="eastAsia"/>
        </w:rPr>
        <w:t>男</w:t>
      </w:r>
      <w:r>
        <w:rPr>
          <w:rFonts w:hint="eastAsia"/>
        </w:rPr>
        <w:t>', '13999999999', '99999@qq.com');</w:t>
      </w:r>
    </w:p>
    <w:p w:rsidR="00B61FD2" w:rsidRDefault="00B61FD2" w:rsidP="00B61FD2">
      <w:pPr>
        <w:pStyle w:val="af7"/>
      </w:pPr>
    </w:p>
    <w:p w:rsidR="00B61FD2" w:rsidRDefault="00B61FD2" w:rsidP="00B61FD2">
      <w:pPr>
        <w:pStyle w:val="af7"/>
      </w:pPr>
      <w:r>
        <w:t>select * from tab_user;</w:t>
      </w:r>
    </w:p>
    <w:p w:rsidR="00B61FD2" w:rsidRDefault="00B61FD2" w:rsidP="00B61FD2">
      <w:pPr>
        <w:pStyle w:val="af7"/>
      </w:pPr>
    </w:p>
    <w:p w:rsidR="00B61FD2" w:rsidRDefault="00B61FD2" w:rsidP="00B61FD2">
      <w:pPr>
        <w:pStyle w:val="af7"/>
      </w:pPr>
      <w:r>
        <w:t xml:space="preserve">/* 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创建收藏表</w:t>
      </w:r>
      <w:r>
        <w:rPr>
          <w:rFonts w:hint="eastAsia"/>
        </w:rPr>
        <w:t>tab_favorite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rid </w:t>
      </w:r>
      <w:r>
        <w:rPr>
          <w:rFonts w:hint="eastAsia"/>
        </w:rPr>
        <w:t>旅游线路</w:t>
      </w:r>
      <w:r>
        <w:rPr>
          <w:rFonts w:hint="eastAsia"/>
        </w:rPr>
        <w:t>id</w:t>
      </w:r>
      <w:r>
        <w:rPr>
          <w:rFonts w:hint="eastAsia"/>
        </w:rPr>
        <w:t>，外键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date </w:t>
      </w:r>
      <w:r>
        <w:rPr>
          <w:rFonts w:hint="eastAsia"/>
        </w:rPr>
        <w:t>收藏时间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uid</w:t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，外键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>rid</w:t>
      </w:r>
      <w:r>
        <w:rPr>
          <w:rFonts w:hint="eastAsia"/>
        </w:rPr>
        <w:t>和</w:t>
      </w:r>
      <w:r>
        <w:rPr>
          <w:rFonts w:hint="eastAsia"/>
        </w:rPr>
        <w:t>uid</w:t>
      </w:r>
      <w:r>
        <w:rPr>
          <w:rFonts w:hint="eastAsia"/>
        </w:rPr>
        <w:t>不能重复，设置复合主键，同一个用户不能收藏同一个线路两次</w:t>
      </w:r>
    </w:p>
    <w:p w:rsidR="00B61FD2" w:rsidRDefault="00B61FD2" w:rsidP="00B61FD2">
      <w:pPr>
        <w:pStyle w:val="af7"/>
      </w:pPr>
      <w:r>
        <w:t>*/</w:t>
      </w:r>
    </w:p>
    <w:p w:rsidR="00B61FD2" w:rsidRDefault="00B61FD2" w:rsidP="00B61FD2">
      <w:pPr>
        <w:pStyle w:val="af7"/>
      </w:pPr>
    </w:p>
    <w:p w:rsidR="00B61FD2" w:rsidRDefault="00B61FD2" w:rsidP="00B61FD2">
      <w:pPr>
        <w:pStyle w:val="af7"/>
      </w:pPr>
      <w:r>
        <w:t>drop table tab_favorite;</w:t>
      </w:r>
    </w:p>
    <w:p w:rsidR="00B61FD2" w:rsidRDefault="00B61FD2" w:rsidP="00B61FD2">
      <w:pPr>
        <w:pStyle w:val="af7"/>
      </w:pPr>
    </w:p>
    <w:p w:rsidR="00B61FD2" w:rsidRDefault="00B61FD2" w:rsidP="00B61FD2">
      <w:pPr>
        <w:pStyle w:val="af7"/>
      </w:pPr>
      <w:r>
        <w:t>create table tab_favorite(</w:t>
      </w:r>
    </w:p>
    <w:p w:rsidR="00B61FD2" w:rsidRPr="00B207B9" w:rsidRDefault="00B61FD2" w:rsidP="00B61FD2">
      <w:pPr>
        <w:pStyle w:val="af7"/>
        <w:rPr>
          <w:color w:val="FF0000"/>
        </w:rPr>
      </w:pPr>
      <w:r>
        <w:t xml:space="preserve">   </w:t>
      </w:r>
      <w:r w:rsidRPr="00B207B9">
        <w:rPr>
          <w:color w:val="FF0000"/>
        </w:rPr>
        <w:t>rid int,</w:t>
      </w:r>
    </w:p>
    <w:p w:rsidR="00B61FD2" w:rsidRDefault="00B61FD2" w:rsidP="00B61FD2">
      <w:pPr>
        <w:pStyle w:val="af7"/>
      </w:pPr>
      <w:r>
        <w:t xml:space="preserve">   `date` datetime,</w:t>
      </w:r>
    </w:p>
    <w:p w:rsidR="00B61FD2" w:rsidRPr="00B207B9" w:rsidRDefault="00B61FD2" w:rsidP="00B61FD2">
      <w:pPr>
        <w:pStyle w:val="af7"/>
        <w:rPr>
          <w:color w:val="FF0000"/>
        </w:rPr>
      </w:pPr>
      <w:r>
        <w:t xml:space="preserve">  </w:t>
      </w:r>
      <w:r w:rsidRPr="00B207B9">
        <w:rPr>
          <w:color w:val="FF0000"/>
        </w:rPr>
        <w:t xml:space="preserve"> uid int,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   primary key(rid,uid),   -- </w:t>
      </w:r>
      <w:r>
        <w:rPr>
          <w:rFonts w:hint="eastAsia"/>
        </w:rPr>
        <w:t>联合主键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   foreign key(rid) references tab_route(rid),   -- </w:t>
      </w:r>
      <w:r>
        <w:rPr>
          <w:rFonts w:hint="eastAsia"/>
        </w:rPr>
        <w:t>外键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   foreign key(uid) references tab_user(uid) -- </w:t>
      </w:r>
      <w:r>
        <w:rPr>
          <w:rFonts w:hint="eastAsia"/>
        </w:rPr>
        <w:t>外键</w:t>
      </w:r>
    </w:p>
    <w:p w:rsidR="00B61FD2" w:rsidRDefault="00B61FD2" w:rsidP="00B61FD2">
      <w:pPr>
        <w:pStyle w:val="af7"/>
      </w:pPr>
      <w:r>
        <w:t>)</w:t>
      </w:r>
    </w:p>
    <w:p w:rsidR="00B61FD2" w:rsidRDefault="00B61FD2" w:rsidP="00B61FD2">
      <w:pPr>
        <w:pStyle w:val="af7"/>
      </w:pP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增加收藏表数据</w:t>
      </w:r>
    </w:p>
    <w:p w:rsidR="00B61FD2" w:rsidRDefault="00B61FD2" w:rsidP="00B61FD2">
      <w:pPr>
        <w:pStyle w:val="af7"/>
      </w:pPr>
      <w:r>
        <w:t>INSERT INTO tab_favorite VALUES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(1, '2018-01-01', 1), -- </w:t>
      </w:r>
      <w:r>
        <w:rPr>
          <w:rFonts w:hint="eastAsia"/>
        </w:rPr>
        <w:t>老王选择厦门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(2, '2018-02-11', 1), -- </w:t>
      </w:r>
      <w:r>
        <w:rPr>
          <w:rFonts w:hint="eastAsia"/>
        </w:rPr>
        <w:t>老王选择桂林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(3, '2018-03-21', 1), -- </w:t>
      </w:r>
      <w:r>
        <w:rPr>
          <w:rFonts w:hint="eastAsia"/>
        </w:rPr>
        <w:t>老王选择泰国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(2, '2018-04-21', 2), -- </w:t>
      </w:r>
      <w:r>
        <w:rPr>
          <w:rFonts w:hint="eastAsia"/>
        </w:rPr>
        <w:t>小王选择桂林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(3, '2018-05-08', 2), -- </w:t>
      </w:r>
      <w:r>
        <w:rPr>
          <w:rFonts w:hint="eastAsia"/>
        </w:rPr>
        <w:t>小王选择泰国</w:t>
      </w:r>
    </w:p>
    <w:p w:rsidR="00B61FD2" w:rsidRDefault="00B61FD2" w:rsidP="00B61FD2">
      <w:pPr>
        <w:pStyle w:val="af7"/>
        <w:rPr>
          <w:rFonts w:hint="eastAsia"/>
        </w:rPr>
      </w:pPr>
      <w:r>
        <w:rPr>
          <w:rFonts w:hint="eastAsia"/>
        </w:rPr>
        <w:t xml:space="preserve">(5, '2018-06-02', 2); -- </w:t>
      </w:r>
      <w:r>
        <w:rPr>
          <w:rFonts w:hint="eastAsia"/>
        </w:rPr>
        <w:t>小王选择迪士尼</w:t>
      </w:r>
    </w:p>
    <w:p w:rsidR="00B61FD2" w:rsidRDefault="00B61FD2" w:rsidP="00B61FD2">
      <w:pPr>
        <w:pStyle w:val="af7"/>
      </w:pPr>
    </w:p>
    <w:p w:rsidR="00B61FD2" w:rsidRDefault="00B61FD2" w:rsidP="00B61FD2">
      <w:pPr>
        <w:pStyle w:val="af7"/>
      </w:pPr>
      <w:r>
        <w:t>-- Duplicate entry '1-1' for key 'PRIMARY'</w:t>
      </w:r>
    </w:p>
    <w:p w:rsidR="00B61FD2" w:rsidRDefault="00B61FD2" w:rsidP="00B61FD2">
      <w:pPr>
        <w:pStyle w:val="af7"/>
      </w:pPr>
      <w:r>
        <w:t>INSERT INTO tab_favorite VALUES</w:t>
      </w:r>
    </w:p>
    <w:p w:rsidR="00A36480" w:rsidRPr="00EB1D71" w:rsidRDefault="00B61FD2" w:rsidP="00B61FD2">
      <w:pPr>
        <w:pStyle w:val="af7"/>
        <w:rPr>
          <w:rFonts w:eastAsia="黑体"/>
        </w:rPr>
      </w:pPr>
      <w:r>
        <w:t>(1, '2018-01-01', 1);</w:t>
      </w:r>
    </w:p>
    <w:p w:rsidR="00F1658F" w:rsidRDefault="00F1658F" w:rsidP="00F1658F">
      <w:pPr>
        <w:rPr>
          <w:rFonts w:eastAsia="黑体"/>
        </w:rPr>
      </w:pPr>
    </w:p>
    <w:p w:rsidR="00F1658F" w:rsidRDefault="00F1658F" w:rsidP="0088093B">
      <w:pPr>
        <w:pStyle w:val="2"/>
      </w:pPr>
      <w:r>
        <w:t>表与表之间的关系小结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555"/>
        <w:gridCol w:w="4961"/>
      </w:tblGrid>
      <w:tr w:rsidR="0029675B" w:rsidTr="00354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9675B" w:rsidRDefault="0029675B" w:rsidP="00F1658F">
            <w:pPr>
              <w:ind w:firstLineChars="0" w:firstLine="0"/>
            </w:pPr>
            <w:r>
              <w:rPr>
                <w:rFonts w:hint="eastAsia"/>
              </w:rPr>
              <w:t>表与表的关系</w:t>
            </w:r>
          </w:p>
        </w:tc>
        <w:tc>
          <w:tcPr>
            <w:tcW w:w="4961" w:type="dxa"/>
          </w:tcPr>
          <w:p w:rsidR="0029675B" w:rsidRDefault="0029675B" w:rsidP="00F1658F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关系的维护</w:t>
            </w:r>
          </w:p>
        </w:tc>
      </w:tr>
      <w:tr w:rsidR="0029675B" w:rsidTr="00354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9675B" w:rsidRDefault="0029675B" w:rsidP="00F1658F">
            <w:pPr>
              <w:ind w:firstLineChars="0" w:firstLine="0"/>
            </w:pPr>
            <w:r>
              <w:rPr>
                <w:rFonts w:hint="eastAsia"/>
              </w:rPr>
              <w:t>一对多</w:t>
            </w:r>
          </w:p>
        </w:tc>
        <w:tc>
          <w:tcPr>
            <w:tcW w:w="4961" w:type="dxa"/>
          </w:tcPr>
          <w:p w:rsidR="0029675B" w:rsidRDefault="00D449EA" w:rsidP="00F1658F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通过外键来维护</w:t>
            </w:r>
          </w:p>
        </w:tc>
      </w:tr>
      <w:tr w:rsidR="0029675B" w:rsidTr="00354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9675B" w:rsidRDefault="0029675B" w:rsidP="00F1658F">
            <w:pPr>
              <w:ind w:firstLineChars="0" w:firstLine="0"/>
            </w:pPr>
            <w:r>
              <w:rPr>
                <w:rFonts w:hint="eastAsia"/>
              </w:rPr>
              <w:t>多对多</w:t>
            </w:r>
          </w:p>
        </w:tc>
        <w:tc>
          <w:tcPr>
            <w:tcW w:w="4961" w:type="dxa"/>
          </w:tcPr>
          <w:p w:rsidR="0029675B" w:rsidRDefault="00D449EA" w:rsidP="00F1658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通过中间，将两个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对多变成多对多</w:t>
            </w:r>
          </w:p>
        </w:tc>
      </w:tr>
      <w:tr w:rsidR="0029675B" w:rsidTr="00354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9675B" w:rsidRDefault="0029675B" w:rsidP="00F1658F">
            <w:pPr>
              <w:ind w:firstLineChars="0" w:firstLine="0"/>
            </w:pPr>
            <w:r>
              <w:rPr>
                <w:rFonts w:hint="eastAsia"/>
              </w:rPr>
              <w:t>一对一</w:t>
            </w:r>
          </w:p>
        </w:tc>
        <w:tc>
          <w:tcPr>
            <w:tcW w:w="4961" w:type="dxa"/>
          </w:tcPr>
          <w:p w:rsidR="0029675B" w:rsidRDefault="00D449EA" w:rsidP="00D449EA">
            <w:pPr>
              <w:pStyle w:val="a0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特殊的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对多，多方使用唯一约束</w:t>
            </w:r>
          </w:p>
          <w:p w:rsidR="00D449EA" w:rsidRDefault="00D449EA" w:rsidP="00D449EA">
            <w:pPr>
              <w:pStyle w:val="a0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从表的主键，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同时又是外键</w:t>
            </w:r>
          </w:p>
        </w:tc>
      </w:tr>
    </w:tbl>
    <w:p w:rsidR="00F1658F" w:rsidRDefault="00F1658F" w:rsidP="00F1658F">
      <w:pPr>
        <w:rPr>
          <w:rFonts w:eastAsia="黑体"/>
        </w:rPr>
      </w:pPr>
    </w:p>
    <w:p w:rsidR="00C60203" w:rsidRPr="00C60203" w:rsidRDefault="00C60203" w:rsidP="00C60203">
      <w:pPr>
        <w:keepNext/>
        <w:keepLines/>
        <w:widowControl w:val="0"/>
        <w:numPr>
          <w:ilvl w:val="0"/>
          <w:numId w:val="2"/>
        </w:numPr>
        <w:ind w:left="0" w:firstLineChars="0" w:firstLine="0"/>
        <w:outlineLvl w:val="0"/>
        <w:rPr>
          <w:rFonts w:ascii="微软雅黑" w:eastAsia="微软雅黑" w:hAnsi="微软雅黑"/>
          <w:bCs/>
          <w:kern w:val="44"/>
          <w:sz w:val="24"/>
          <w:szCs w:val="28"/>
        </w:rPr>
      </w:pPr>
      <w:r w:rsidRPr="00C60203">
        <w:rPr>
          <w:rFonts w:ascii="微软雅黑" w:eastAsia="微软雅黑" w:hAnsi="微软雅黑" w:hint="eastAsia"/>
          <w:bCs/>
          <w:kern w:val="44"/>
          <w:sz w:val="24"/>
          <w:szCs w:val="28"/>
        </w:rPr>
        <w:t>数据库设计</w:t>
      </w:r>
    </w:p>
    <w:p w:rsidR="00C60203" w:rsidRPr="00C60203" w:rsidRDefault="00C60203" w:rsidP="00C60203">
      <w:pPr>
        <w:keepNext/>
        <w:keepLines/>
        <w:widowControl w:val="0"/>
        <w:numPr>
          <w:ilvl w:val="1"/>
          <w:numId w:val="2"/>
        </w:numPr>
        <w:ind w:left="794" w:firstLineChars="0"/>
        <w:outlineLvl w:val="1"/>
        <w:rPr>
          <w:rFonts w:ascii="微软雅黑" w:eastAsia="微软雅黑" w:hAnsi="微软雅黑"/>
          <w:bCs/>
          <w:kern w:val="2"/>
          <w:sz w:val="22"/>
          <w:szCs w:val="24"/>
        </w:rPr>
      </w:pPr>
      <w:r w:rsidRPr="00C60203">
        <w:rPr>
          <w:rFonts w:ascii="微软雅黑" w:eastAsia="微软雅黑" w:hAnsi="微软雅黑" w:hint="eastAsia"/>
          <w:bCs/>
          <w:kern w:val="2"/>
          <w:sz w:val="22"/>
          <w:szCs w:val="24"/>
        </w:rPr>
        <w:t>数据规范化</w:t>
      </w:r>
    </w:p>
    <w:p w:rsidR="00C60203" w:rsidRPr="00C60203" w:rsidRDefault="00C60203" w:rsidP="00C60203">
      <w:pPr>
        <w:keepNext/>
        <w:keepLines/>
        <w:widowControl w:val="0"/>
        <w:numPr>
          <w:ilvl w:val="2"/>
          <w:numId w:val="2"/>
        </w:numPr>
        <w:ind w:left="964" w:firstLineChars="0"/>
        <w:outlineLvl w:val="2"/>
        <w:rPr>
          <w:rFonts w:ascii="微软雅黑" w:eastAsia="微软雅黑" w:hAnsi="微软雅黑"/>
          <w:bCs/>
          <w:kern w:val="2"/>
          <w:szCs w:val="24"/>
        </w:rPr>
      </w:pPr>
      <w:r w:rsidRPr="00C60203">
        <w:rPr>
          <w:rFonts w:ascii="微软雅黑" w:eastAsia="微软雅黑" w:hAnsi="微软雅黑" w:hint="eastAsia"/>
          <w:bCs/>
          <w:kern w:val="2"/>
          <w:szCs w:val="24"/>
        </w:rPr>
        <w:t xml:space="preserve"> 什么是范式：</w:t>
      </w:r>
    </w:p>
    <w:p w:rsidR="00C60203" w:rsidRPr="00C60203" w:rsidRDefault="00C60203" w:rsidP="00C60203">
      <w:pPr>
        <w:widowControl w:val="0"/>
        <w:ind w:firstLineChars="0" w:firstLine="397"/>
        <w:jc w:val="both"/>
        <w:rPr>
          <w:kern w:val="2"/>
        </w:rPr>
      </w:pPr>
      <w:r w:rsidRPr="00C60203">
        <w:rPr>
          <w:rFonts w:hint="eastAsia"/>
          <w:kern w:val="2"/>
        </w:rPr>
        <w:t>好的数据库设计对数据的存储性能和后期的程序开发，都会产生重要的影响。建立科学的，规范的数据库就需要满足一些规则来优化数据的设计和存储，这些</w:t>
      </w:r>
      <w:r w:rsidRPr="007345BA">
        <w:rPr>
          <w:rFonts w:hint="eastAsia"/>
          <w:color w:val="FF0000"/>
          <w:kern w:val="2"/>
        </w:rPr>
        <w:t>规则就称为范式</w:t>
      </w:r>
      <w:r w:rsidRPr="00C60203">
        <w:rPr>
          <w:rFonts w:hint="eastAsia"/>
          <w:kern w:val="2"/>
        </w:rPr>
        <w:t>。</w:t>
      </w:r>
    </w:p>
    <w:p w:rsidR="00C60203" w:rsidRPr="00C60203" w:rsidRDefault="00C60203" w:rsidP="00C60203">
      <w:pPr>
        <w:keepNext/>
        <w:keepLines/>
        <w:widowControl w:val="0"/>
        <w:numPr>
          <w:ilvl w:val="2"/>
          <w:numId w:val="2"/>
        </w:numPr>
        <w:ind w:left="964" w:firstLineChars="0"/>
        <w:outlineLvl w:val="2"/>
        <w:rPr>
          <w:rFonts w:ascii="微软雅黑" w:eastAsia="微软雅黑" w:hAnsi="微软雅黑"/>
          <w:bCs/>
          <w:kern w:val="2"/>
          <w:szCs w:val="24"/>
        </w:rPr>
      </w:pPr>
      <w:r w:rsidRPr="00C60203">
        <w:rPr>
          <w:rFonts w:ascii="微软雅黑" w:eastAsia="微软雅黑" w:hAnsi="微软雅黑" w:hint="eastAsia"/>
          <w:bCs/>
          <w:kern w:val="2"/>
          <w:szCs w:val="24"/>
        </w:rPr>
        <w:t xml:space="preserve">  三大范式：</w:t>
      </w:r>
    </w:p>
    <w:p w:rsidR="00C60203" w:rsidRPr="00C60203" w:rsidRDefault="00C60203" w:rsidP="00C60203">
      <w:pPr>
        <w:widowControl w:val="0"/>
        <w:ind w:firstLineChars="0" w:firstLine="397"/>
        <w:jc w:val="both"/>
        <w:rPr>
          <w:kern w:val="2"/>
        </w:rPr>
      </w:pPr>
      <w:r w:rsidRPr="00C60203">
        <w:rPr>
          <w:rFonts w:hint="eastAsia"/>
          <w:kern w:val="2"/>
        </w:rPr>
        <w:t>目前关系数据库有六种范式：第一范式（</w:t>
      </w:r>
      <w:r w:rsidRPr="00C60203">
        <w:rPr>
          <w:rFonts w:hint="eastAsia"/>
          <w:kern w:val="2"/>
        </w:rPr>
        <w:t>1NF</w:t>
      </w:r>
      <w:r w:rsidRPr="00C60203">
        <w:rPr>
          <w:rFonts w:hint="eastAsia"/>
          <w:kern w:val="2"/>
        </w:rPr>
        <w:t>）、第二范式（</w:t>
      </w:r>
      <w:r w:rsidRPr="00C60203">
        <w:rPr>
          <w:rFonts w:hint="eastAsia"/>
          <w:kern w:val="2"/>
        </w:rPr>
        <w:t>2NF</w:t>
      </w:r>
      <w:r w:rsidRPr="00C60203">
        <w:rPr>
          <w:rFonts w:hint="eastAsia"/>
          <w:kern w:val="2"/>
        </w:rPr>
        <w:t>）、第三范式（</w:t>
      </w:r>
      <w:r w:rsidRPr="00C60203">
        <w:rPr>
          <w:rFonts w:hint="eastAsia"/>
          <w:kern w:val="2"/>
        </w:rPr>
        <w:t>3NF</w:t>
      </w:r>
      <w:r w:rsidRPr="00C60203">
        <w:rPr>
          <w:rFonts w:hint="eastAsia"/>
          <w:kern w:val="2"/>
        </w:rPr>
        <w:t>）、巴斯</w:t>
      </w:r>
      <w:r w:rsidRPr="00C60203">
        <w:rPr>
          <w:rFonts w:hint="eastAsia"/>
          <w:kern w:val="2"/>
        </w:rPr>
        <w:t>-</w:t>
      </w:r>
      <w:r w:rsidRPr="00C60203">
        <w:rPr>
          <w:rFonts w:hint="eastAsia"/>
          <w:kern w:val="2"/>
        </w:rPr>
        <w:t>科德范式（</w:t>
      </w:r>
      <w:r w:rsidRPr="00C60203">
        <w:rPr>
          <w:rFonts w:hint="eastAsia"/>
          <w:kern w:val="2"/>
        </w:rPr>
        <w:t>BCNF</w:t>
      </w:r>
      <w:r w:rsidRPr="00C60203">
        <w:rPr>
          <w:rFonts w:hint="eastAsia"/>
          <w:kern w:val="2"/>
        </w:rPr>
        <w:t>）、第四范式</w:t>
      </w:r>
      <w:r w:rsidRPr="00C60203">
        <w:rPr>
          <w:rFonts w:hint="eastAsia"/>
          <w:kern w:val="2"/>
        </w:rPr>
        <w:t>(4NF</w:t>
      </w:r>
      <w:r w:rsidRPr="00C60203">
        <w:rPr>
          <w:rFonts w:hint="eastAsia"/>
          <w:kern w:val="2"/>
        </w:rPr>
        <w:t>）和第五范式（</w:t>
      </w:r>
      <w:r w:rsidRPr="00C60203">
        <w:rPr>
          <w:rFonts w:hint="eastAsia"/>
          <w:kern w:val="2"/>
        </w:rPr>
        <w:t>5NF</w:t>
      </w:r>
      <w:r w:rsidRPr="00C60203">
        <w:rPr>
          <w:rFonts w:hint="eastAsia"/>
          <w:kern w:val="2"/>
        </w:rPr>
        <w:t>，又称完美范式）。</w:t>
      </w:r>
    </w:p>
    <w:p w:rsidR="00C60203" w:rsidRPr="00C60203" w:rsidRDefault="00C60203" w:rsidP="00C60203">
      <w:pPr>
        <w:widowControl w:val="0"/>
        <w:ind w:firstLineChars="0" w:firstLine="397"/>
        <w:jc w:val="both"/>
        <w:rPr>
          <w:kern w:val="2"/>
        </w:rPr>
      </w:pPr>
      <w:r w:rsidRPr="00C60203">
        <w:rPr>
          <w:rFonts w:hint="eastAsia"/>
          <w:kern w:val="2"/>
        </w:rPr>
        <w:t>满足最低要求的范式是第一范式（</w:t>
      </w:r>
      <w:r w:rsidRPr="00C60203">
        <w:rPr>
          <w:rFonts w:hint="eastAsia"/>
          <w:kern w:val="2"/>
        </w:rPr>
        <w:t>1NF</w:t>
      </w:r>
      <w:r w:rsidRPr="00C60203">
        <w:rPr>
          <w:rFonts w:hint="eastAsia"/>
          <w:kern w:val="2"/>
        </w:rPr>
        <w:t>）。在第一范式的基础上进一步满足更多规范要求的称为第二范式（</w:t>
      </w:r>
      <w:r w:rsidRPr="00C60203">
        <w:rPr>
          <w:rFonts w:hint="eastAsia"/>
          <w:kern w:val="2"/>
        </w:rPr>
        <w:t>2NF</w:t>
      </w:r>
      <w:r w:rsidRPr="00C60203">
        <w:rPr>
          <w:rFonts w:hint="eastAsia"/>
          <w:kern w:val="2"/>
        </w:rPr>
        <w:t>），其余范式以次类推。</w:t>
      </w:r>
      <w:r w:rsidRPr="007345BA">
        <w:rPr>
          <w:rFonts w:hint="eastAsia"/>
          <w:color w:val="FF0000"/>
          <w:kern w:val="2"/>
        </w:rPr>
        <w:t>数据库只需满足第三范式</w:t>
      </w:r>
      <w:r w:rsidRPr="007345BA">
        <w:rPr>
          <w:rFonts w:hint="eastAsia"/>
          <w:color w:val="FF0000"/>
          <w:kern w:val="2"/>
        </w:rPr>
        <w:t>(3NF</w:t>
      </w:r>
      <w:r w:rsidRPr="007345BA">
        <w:rPr>
          <w:rFonts w:hint="eastAsia"/>
          <w:color w:val="FF0000"/>
          <w:kern w:val="2"/>
        </w:rPr>
        <w:t>）就行了</w:t>
      </w:r>
      <w:r w:rsidRPr="00C60203">
        <w:rPr>
          <w:rFonts w:hint="eastAsia"/>
          <w:kern w:val="2"/>
        </w:rPr>
        <w:t>。</w:t>
      </w:r>
    </w:p>
    <w:p w:rsidR="00C60203" w:rsidRPr="00C60203" w:rsidRDefault="00354768" w:rsidP="00C60203">
      <w:pPr>
        <w:keepNext/>
        <w:keepLines/>
        <w:widowControl w:val="0"/>
        <w:numPr>
          <w:ilvl w:val="1"/>
          <w:numId w:val="2"/>
        </w:numPr>
        <w:ind w:left="794" w:firstLineChars="0"/>
        <w:outlineLvl w:val="1"/>
        <w:rPr>
          <w:rFonts w:ascii="微软雅黑" w:eastAsia="微软雅黑" w:hAnsi="微软雅黑"/>
          <w:bCs/>
          <w:kern w:val="2"/>
          <w:sz w:val="22"/>
          <w:szCs w:val="24"/>
        </w:rPr>
      </w:pPr>
      <w:r>
        <w:rPr>
          <w:rFonts w:ascii="微软雅黑" w:eastAsia="微软雅黑" w:hAnsi="微软雅黑" w:hint="eastAsia"/>
          <w:bCs/>
          <w:kern w:val="2"/>
          <w:sz w:val="22"/>
          <w:szCs w:val="24"/>
        </w:rPr>
        <w:t>第一范式</w:t>
      </w:r>
    </w:p>
    <w:p w:rsidR="00C60203" w:rsidRPr="00C60203" w:rsidRDefault="00C60203" w:rsidP="00C60203">
      <w:pPr>
        <w:keepNext/>
        <w:keepLines/>
        <w:widowControl w:val="0"/>
        <w:numPr>
          <w:ilvl w:val="2"/>
          <w:numId w:val="2"/>
        </w:numPr>
        <w:ind w:left="964" w:firstLineChars="0"/>
        <w:outlineLvl w:val="2"/>
        <w:rPr>
          <w:rFonts w:ascii="微软雅黑" w:eastAsia="微软雅黑" w:hAnsi="微软雅黑"/>
          <w:bCs/>
          <w:kern w:val="2"/>
          <w:szCs w:val="24"/>
        </w:rPr>
      </w:pPr>
      <w:r w:rsidRPr="00C60203">
        <w:rPr>
          <w:rFonts w:ascii="微软雅黑" w:eastAsia="微软雅黑" w:hAnsi="微软雅黑" w:hint="eastAsia"/>
          <w:bCs/>
          <w:kern w:val="2"/>
          <w:szCs w:val="24"/>
        </w:rPr>
        <w:t xml:space="preserve">  概念：</w:t>
      </w:r>
    </w:p>
    <w:p w:rsidR="00C60203" w:rsidRPr="003C6D69" w:rsidRDefault="00C60203" w:rsidP="00C60203">
      <w:pPr>
        <w:widowControl w:val="0"/>
        <w:ind w:firstLineChars="0" w:firstLine="397"/>
        <w:jc w:val="both"/>
      </w:pPr>
      <w:r w:rsidRPr="003C6D69">
        <w:rPr>
          <w:rFonts w:hint="eastAsia"/>
        </w:rPr>
        <w:t>数据库表的每一列都是不可分割的原子数据项，不能是集合、数组等非原子数据项。即表中的某个列有多个值时，必须拆分为不同的</w:t>
      </w:r>
      <w:r w:rsidR="003C6D69" w:rsidRPr="003C6D69">
        <w:rPr>
          <w:rFonts w:hint="eastAsia"/>
        </w:rPr>
        <w:t>列</w:t>
      </w:r>
      <w:r w:rsidRPr="003C6D69">
        <w:rPr>
          <w:rFonts w:hint="eastAsia"/>
        </w:rPr>
        <w:t>。简而言之，</w:t>
      </w:r>
      <w:r w:rsidRPr="007345BA">
        <w:rPr>
          <w:rFonts w:hint="eastAsia"/>
          <w:color w:val="FF0000"/>
        </w:rPr>
        <w:t>第一范式每一列不可再拆分，称为原子性。</w:t>
      </w:r>
    </w:p>
    <w:p w:rsidR="00C60203" w:rsidRPr="00C60203" w:rsidRDefault="00C60203" w:rsidP="00C60203">
      <w:pPr>
        <w:keepNext/>
        <w:keepLines/>
        <w:widowControl w:val="0"/>
        <w:numPr>
          <w:ilvl w:val="2"/>
          <w:numId w:val="2"/>
        </w:numPr>
        <w:ind w:left="964" w:firstLineChars="0"/>
        <w:outlineLvl w:val="2"/>
        <w:rPr>
          <w:rFonts w:ascii="微软雅黑" w:eastAsia="微软雅黑" w:hAnsi="微软雅黑"/>
          <w:bCs/>
          <w:kern w:val="2"/>
          <w:szCs w:val="24"/>
        </w:rPr>
      </w:pPr>
      <w:r w:rsidRPr="00C60203">
        <w:rPr>
          <w:rFonts w:ascii="微软雅黑" w:eastAsia="微软雅黑" w:hAnsi="微软雅黑" w:hint="eastAsia"/>
          <w:bCs/>
          <w:kern w:val="2"/>
          <w:szCs w:val="24"/>
        </w:rPr>
        <w:t xml:space="preserve">  班级表</w:t>
      </w:r>
    </w:p>
    <w:tbl>
      <w:tblPr>
        <w:tblStyle w:val="11"/>
        <w:tblW w:w="5000" w:type="dxa"/>
        <w:tblLook w:val="04A0" w:firstRow="1" w:lastRow="0" w:firstColumn="1" w:lastColumn="0" w:noHBand="0" w:noVBand="1"/>
      </w:tblPr>
      <w:tblGrid>
        <w:gridCol w:w="1200"/>
        <w:gridCol w:w="1880"/>
        <w:gridCol w:w="1920"/>
      </w:tblGrid>
      <w:tr w:rsidR="00C60203" w:rsidRPr="00C60203" w:rsidTr="00A425DC">
        <w:trPr>
          <w:trHeight w:val="345"/>
        </w:trPr>
        <w:tc>
          <w:tcPr>
            <w:tcW w:w="1200" w:type="dxa"/>
            <w:noWrap/>
            <w:hideMark/>
          </w:tcPr>
          <w:p w:rsidR="00C60203" w:rsidRPr="00C60203" w:rsidRDefault="00C60203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530197">
              <w:rPr>
                <w:rFonts w:hint="eastAsia"/>
                <w:color w:val="C00000"/>
                <w:kern w:val="2"/>
              </w:rPr>
              <w:t>学号</w:t>
            </w:r>
          </w:p>
        </w:tc>
        <w:tc>
          <w:tcPr>
            <w:tcW w:w="1880" w:type="dxa"/>
            <w:noWrap/>
            <w:hideMark/>
          </w:tcPr>
          <w:p w:rsidR="00C60203" w:rsidRPr="00C60203" w:rsidRDefault="00C60203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姓名</w:t>
            </w:r>
          </w:p>
        </w:tc>
        <w:tc>
          <w:tcPr>
            <w:tcW w:w="1920" w:type="dxa"/>
            <w:noWrap/>
            <w:hideMark/>
          </w:tcPr>
          <w:p w:rsidR="00C60203" w:rsidRPr="00C60203" w:rsidRDefault="00C60203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班级</w:t>
            </w:r>
          </w:p>
        </w:tc>
      </w:tr>
      <w:tr w:rsidR="007345BA" w:rsidRPr="00C60203" w:rsidTr="00A425DC">
        <w:trPr>
          <w:trHeight w:val="345"/>
        </w:trPr>
        <w:tc>
          <w:tcPr>
            <w:tcW w:w="1200" w:type="dxa"/>
            <w:noWrap/>
          </w:tcPr>
          <w:p w:rsidR="007345BA" w:rsidRPr="00530197" w:rsidRDefault="007345BA" w:rsidP="00C60203">
            <w:pPr>
              <w:widowControl w:val="0"/>
              <w:ind w:firstLineChars="0" w:firstLine="0"/>
              <w:jc w:val="center"/>
              <w:rPr>
                <w:rFonts w:hint="eastAsia"/>
                <w:color w:val="C00000"/>
                <w:kern w:val="2"/>
              </w:rPr>
            </w:pPr>
            <w:r>
              <w:rPr>
                <w:rFonts w:hint="eastAsia"/>
                <w:color w:val="C00000"/>
                <w:kern w:val="2"/>
              </w:rPr>
              <w:t>1</w:t>
            </w:r>
          </w:p>
        </w:tc>
        <w:tc>
          <w:tcPr>
            <w:tcW w:w="1880" w:type="dxa"/>
            <w:noWrap/>
          </w:tcPr>
          <w:p w:rsidR="007345BA" w:rsidRPr="00C60203" w:rsidRDefault="007345BA" w:rsidP="00C60203">
            <w:pPr>
              <w:widowControl w:val="0"/>
              <w:ind w:firstLineChars="0" w:firstLine="0"/>
              <w:jc w:val="center"/>
              <w:rPr>
                <w:rFonts w:hint="eastAsia"/>
                <w:kern w:val="2"/>
              </w:rPr>
            </w:pPr>
            <w:r>
              <w:rPr>
                <w:rFonts w:hint="eastAsia"/>
                <w:kern w:val="2"/>
              </w:rPr>
              <w:t>张三</w:t>
            </w:r>
          </w:p>
        </w:tc>
        <w:tc>
          <w:tcPr>
            <w:tcW w:w="1920" w:type="dxa"/>
            <w:noWrap/>
          </w:tcPr>
          <w:p w:rsidR="007345BA" w:rsidRPr="00C60203" w:rsidRDefault="007345BA" w:rsidP="00C60203">
            <w:pPr>
              <w:widowControl w:val="0"/>
              <w:ind w:firstLineChars="0" w:firstLine="0"/>
              <w:jc w:val="center"/>
              <w:rPr>
                <w:rFonts w:hint="eastAsia"/>
                <w:kern w:val="2"/>
              </w:rPr>
            </w:pPr>
            <w:r>
              <w:rPr>
                <w:rFonts w:hint="eastAsia"/>
                <w:kern w:val="2"/>
              </w:rPr>
              <w:t>一年三级</w:t>
            </w:r>
          </w:p>
        </w:tc>
      </w:tr>
      <w:tr w:rsidR="007345BA" w:rsidRPr="00C60203" w:rsidTr="00A425DC">
        <w:trPr>
          <w:trHeight w:val="345"/>
        </w:trPr>
        <w:tc>
          <w:tcPr>
            <w:tcW w:w="1200" w:type="dxa"/>
            <w:noWrap/>
          </w:tcPr>
          <w:p w:rsidR="007345BA" w:rsidRDefault="007345BA" w:rsidP="00C60203">
            <w:pPr>
              <w:widowControl w:val="0"/>
              <w:ind w:firstLineChars="0" w:firstLine="0"/>
              <w:jc w:val="center"/>
              <w:rPr>
                <w:rFonts w:hint="eastAsia"/>
                <w:color w:val="C00000"/>
                <w:kern w:val="2"/>
              </w:rPr>
            </w:pPr>
            <w:r>
              <w:rPr>
                <w:rFonts w:hint="eastAsia"/>
                <w:color w:val="C00000"/>
                <w:kern w:val="2"/>
              </w:rPr>
              <w:t>2</w:t>
            </w:r>
          </w:p>
        </w:tc>
        <w:tc>
          <w:tcPr>
            <w:tcW w:w="1880" w:type="dxa"/>
            <w:noWrap/>
          </w:tcPr>
          <w:p w:rsidR="007345BA" w:rsidRDefault="007345BA" w:rsidP="00C60203">
            <w:pPr>
              <w:widowControl w:val="0"/>
              <w:ind w:firstLineChars="0" w:firstLine="0"/>
              <w:jc w:val="center"/>
              <w:rPr>
                <w:rFonts w:hint="eastAsia"/>
                <w:kern w:val="2"/>
              </w:rPr>
            </w:pPr>
            <w:r>
              <w:rPr>
                <w:rFonts w:hint="eastAsia"/>
                <w:kern w:val="2"/>
              </w:rPr>
              <w:t>李四</w:t>
            </w:r>
          </w:p>
        </w:tc>
        <w:tc>
          <w:tcPr>
            <w:tcW w:w="1920" w:type="dxa"/>
            <w:noWrap/>
          </w:tcPr>
          <w:p w:rsidR="007345BA" w:rsidRDefault="007345BA" w:rsidP="00C60203">
            <w:pPr>
              <w:widowControl w:val="0"/>
              <w:ind w:firstLineChars="0" w:firstLine="0"/>
              <w:jc w:val="center"/>
              <w:rPr>
                <w:rFonts w:hint="eastAsia"/>
                <w:kern w:val="2"/>
              </w:rPr>
            </w:pPr>
            <w:r>
              <w:rPr>
                <w:rFonts w:hint="eastAsia"/>
                <w:kern w:val="2"/>
              </w:rPr>
              <w:t>二年二级</w:t>
            </w:r>
          </w:p>
        </w:tc>
      </w:tr>
      <w:tr w:rsidR="007345BA" w:rsidRPr="00C60203" w:rsidTr="00A425DC">
        <w:trPr>
          <w:trHeight w:val="345"/>
        </w:trPr>
        <w:tc>
          <w:tcPr>
            <w:tcW w:w="1200" w:type="dxa"/>
            <w:noWrap/>
          </w:tcPr>
          <w:p w:rsidR="007345BA" w:rsidRDefault="007345BA" w:rsidP="00C60203">
            <w:pPr>
              <w:widowControl w:val="0"/>
              <w:ind w:firstLineChars="0" w:firstLine="0"/>
              <w:jc w:val="center"/>
              <w:rPr>
                <w:rFonts w:hint="eastAsia"/>
                <w:color w:val="C00000"/>
                <w:kern w:val="2"/>
              </w:rPr>
            </w:pPr>
            <w:r>
              <w:rPr>
                <w:rFonts w:hint="eastAsia"/>
                <w:color w:val="C00000"/>
                <w:kern w:val="2"/>
              </w:rPr>
              <w:t>3</w:t>
            </w:r>
          </w:p>
        </w:tc>
        <w:tc>
          <w:tcPr>
            <w:tcW w:w="1880" w:type="dxa"/>
            <w:noWrap/>
          </w:tcPr>
          <w:p w:rsidR="007345BA" w:rsidRDefault="007345BA" w:rsidP="00C60203">
            <w:pPr>
              <w:widowControl w:val="0"/>
              <w:ind w:firstLineChars="0" w:firstLine="0"/>
              <w:jc w:val="center"/>
              <w:rPr>
                <w:rFonts w:hint="eastAsia"/>
                <w:kern w:val="2"/>
              </w:rPr>
            </w:pPr>
            <w:r>
              <w:rPr>
                <w:rFonts w:hint="eastAsia"/>
                <w:kern w:val="2"/>
              </w:rPr>
              <w:t>王五</w:t>
            </w:r>
          </w:p>
        </w:tc>
        <w:tc>
          <w:tcPr>
            <w:tcW w:w="1920" w:type="dxa"/>
            <w:noWrap/>
          </w:tcPr>
          <w:p w:rsidR="007345BA" w:rsidRDefault="007345BA" w:rsidP="00C60203">
            <w:pPr>
              <w:widowControl w:val="0"/>
              <w:ind w:firstLineChars="0" w:firstLine="0"/>
              <w:jc w:val="center"/>
              <w:rPr>
                <w:rFonts w:hint="eastAsia"/>
                <w:kern w:val="2"/>
              </w:rPr>
            </w:pPr>
            <w:r>
              <w:rPr>
                <w:rFonts w:hint="eastAsia"/>
                <w:kern w:val="2"/>
              </w:rPr>
              <w:t>一年二级</w:t>
            </w:r>
          </w:p>
        </w:tc>
      </w:tr>
    </w:tbl>
    <w:p w:rsidR="00C60203" w:rsidRDefault="00C60203" w:rsidP="00C60203">
      <w:pPr>
        <w:widowControl w:val="0"/>
        <w:ind w:firstLineChars="0" w:firstLine="0"/>
        <w:jc w:val="both"/>
        <w:rPr>
          <w:rFonts w:eastAsia="黑体"/>
          <w:kern w:val="2"/>
        </w:rPr>
      </w:pPr>
    </w:p>
    <w:p w:rsidR="007345BA" w:rsidRDefault="007345BA" w:rsidP="00C60203">
      <w:pPr>
        <w:widowControl w:val="0"/>
        <w:ind w:firstLineChars="0" w:firstLine="0"/>
        <w:jc w:val="both"/>
        <w:rPr>
          <w:rFonts w:eastAsia="黑体"/>
          <w:kern w:val="2"/>
        </w:rPr>
      </w:pPr>
      <w:r>
        <w:rPr>
          <w:rFonts w:eastAsia="黑体"/>
          <w:kern w:val="2"/>
        </w:rPr>
        <w:t>试卷答案：</w:t>
      </w:r>
      <w:r>
        <w:rPr>
          <w:rFonts w:eastAsia="黑体" w:hint="eastAsia"/>
          <w:kern w:val="2"/>
        </w:rPr>
        <w:t>A,B,C,A,D</w:t>
      </w:r>
    </w:p>
    <w:p w:rsidR="006D79C2" w:rsidRDefault="006D79C2" w:rsidP="00C60203">
      <w:pPr>
        <w:widowControl w:val="0"/>
        <w:ind w:firstLineChars="0" w:firstLine="0"/>
        <w:jc w:val="both"/>
        <w:rPr>
          <w:rFonts w:eastAsia="黑体" w:hint="eastAsia"/>
          <w:kern w:val="2"/>
        </w:rPr>
      </w:pPr>
      <w:r>
        <w:rPr>
          <w:rFonts w:eastAsia="黑体"/>
          <w:kern w:val="2"/>
        </w:rPr>
        <w:lastRenderedPageBreak/>
        <w:t>收货地址：</w:t>
      </w:r>
      <w:r>
        <w:rPr>
          <w:rFonts w:eastAsia="黑体" w:hint="eastAsia"/>
          <w:kern w:val="2"/>
        </w:rPr>
        <w:t>xx</w:t>
      </w:r>
      <w:r>
        <w:rPr>
          <w:rFonts w:eastAsia="黑体" w:hint="eastAsia"/>
          <w:kern w:val="2"/>
        </w:rPr>
        <w:t>省</w:t>
      </w:r>
      <w:r>
        <w:rPr>
          <w:rFonts w:eastAsia="黑体" w:hint="eastAsia"/>
          <w:kern w:val="2"/>
        </w:rPr>
        <w:t>xx</w:t>
      </w:r>
      <w:r>
        <w:rPr>
          <w:rFonts w:eastAsia="黑体" w:hint="eastAsia"/>
          <w:kern w:val="2"/>
        </w:rPr>
        <w:t>市</w:t>
      </w:r>
    </w:p>
    <w:p w:rsidR="00886141" w:rsidRDefault="00886141" w:rsidP="00886141">
      <w:pPr>
        <w:pStyle w:val="a1"/>
      </w:pPr>
      <w:r>
        <w:rPr>
          <w:rFonts w:hint="eastAsia"/>
        </w:rPr>
        <w:t>解决方案：</w:t>
      </w:r>
    </w:p>
    <w:tbl>
      <w:tblPr>
        <w:tblStyle w:val="11"/>
        <w:tblW w:w="6658" w:type="dxa"/>
        <w:tblLook w:val="04A0" w:firstRow="1" w:lastRow="0" w:firstColumn="1" w:lastColumn="0" w:noHBand="0" w:noVBand="1"/>
      </w:tblPr>
      <w:tblGrid>
        <w:gridCol w:w="1200"/>
        <w:gridCol w:w="1880"/>
        <w:gridCol w:w="1920"/>
        <w:gridCol w:w="1658"/>
      </w:tblGrid>
      <w:tr w:rsidR="00886141" w:rsidRPr="00C60203" w:rsidTr="00886141">
        <w:trPr>
          <w:trHeight w:val="345"/>
        </w:trPr>
        <w:tc>
          <w:tcPr>
            <w:tcW w:w="1200" w:type="dxa"/>
            <w:noWrap/>
          </w:tcPr>
          <w:p w:rsidR="00886141" w:rsidRPr="00C60203" w:rsidRDefault="006D79C2" w:rsidP="00A63847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>
              <w:rPr>
                <w:kern w:val="2"/>
              </w:rPr>
              <w:t>学号</w:t>
            </w:r>
          </w:p>
        </w:tc>
        <w:tc>
          <w:tcPr>
            <w:tcW w:w="1880" w:type="dxa"/>
            <w:noWrap/>
          </w:tcPr>
          <w:p w:rsidR="00886141" w:rsidRPr="00C60203" w:rsidRDefault="006D79C2" w:rsidP="00A63847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>
              <w:rPr>
                <w:kern w:val="2"/>
              </w:rPr>
              <w:t>姓名</w:t>
            </w:r>
          </w:p>
        </w:tc>
        <w:tc>
          <w:tcPr>
            <w:tcW w:w="1920" w:type="dxa"/>
            <w:noWrap/>
          </w:tcPr>
          <w:p w:rsidR="00886141" w:rsidRPr="00C60203" w:rsidRDefault="006D79C2" w:rsidP="00A63847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>
              <w:rPr>
                <w:kern w:val="2"/>
              </w:rPr>
              <w:t>年级</w:t>
            </w:r>
          </w:p>
        </w:tc>
        <w:tc>
          <w:tcPr>
            <w:tcW w:w="1658" w:type="dxa"/>
          </w:tcPr>
          <w:p w:rsidR="00886141" w:rsidRPr="00C60203" w:rsidRDefault="006D79C2" w:rsidP="00A63847">
            <w:pPr>
              <w:widowControl w:val="0"/>
              <w:ind w:firstLineChars="0" w:firstLine="0"/>
              <w:jc w:val="center"/>
              <w:rPr>
                <w:rFonts w:hint="eastAsia"/>
                <w:kern w:val="2"/>
              </w:rPr>
            </w:pPr>
            <w:r>
              <w:rPr>
                <w:kern w:val="2"/>
              </w:rPr>
              <w:t>班号</w:t>
            </w:r>
          </w:p>
        </w:tc>
      </w:tr>
    </w:tbl>
    <w:p w:rsidR="00886141" w:rsidRPr="00886141" w:rsidRDefault="00886141" w:rsidP="00C60203">
      <w:pPr>
        <w:widowControl w:val="0"/>
        <w:ind w:firstLineChars="0" w:firstLine="0"/>
        <w:jc w:val="both"/>
        <w:rPr>
          <w:rFonts w:eastAsia="黑体"/>
          <w:kern w:val="2"/>
        </w:rPr>
      </w:pPr>
    </w:p>
    <w:p w:rsidR="00C60203" w:rsidRPr="00C60203" w:rsidRDefault="00354768" w:rsidP="00C60203">
      <w:pPr>
        <w:keepNext/>
        <w:keepLines/>
        <w:widowControl w:val="0"/>
        <w:numPr>
          <w:ilvl w:val="1"/>
          <w:numId w:val="2"/>
        </w:numPr>
        <w:ind w:left="794" w:firstLineChars="0"/>
        <w:outlineLvl w:val="1"/>
        <w:rPr>
          <w:rFonts w:ascii="微软雅黑" w:eastAsia="微软雅黑" w:hAnsi="微软雅黑"/>
          <w:bCs/>
          <w:kern w:val="2"/>
          <w:sz w:val="22"/>
          <w:szCs w:val="24"/>
        </w:rPr>
      </w:pPr>
      <w:r>
        <w:rPr>
          <w:rFonts w:ascii="微软雅黑" w:eastAsia="微软雅黑" w:hAnsi="微软雅黑" w:hint="eastAsia"/>
          <w:bCs/>
          <w:kern w:val="2"/>
          <w:sz w:val="22"/>
          <w:szCs w:val="24"/>
        </w:rPr>
        <w:t>第二范式</w:t>
      </w:r>
    </w:p>
    <w:p w:rsidR="00C60203" w:rsidRPr="00C60203" w:rsidRDefault="00C60203" w:rsidP="00C60203">
      <w:pPr>
        <w:keepNext/>
        <w:keepLines/>
        <w:widowControl w:val="0"/>
        <w:numPr>
          <w:ilvl w:val="2"/>
          <w:numId w:val="2"/>
        </w:numPr>
        <w:ind w:left="964" w:firstLineChars="0"/>
        <w:outlineLvl w:val="2"/>
        <w:rPr>
          <w:rFonts w:ascii="微软雅黑" w:eastAsia="微软雅黑" w:hAnsi="微软雅黑"/>
          <w:bCs/>
          <w:kern w:val="2"/>
          <w:szCs w:val="24"/>
        </w:rPr>
      </w:pPr>
      <w:r w:rsidRPr="00C60203">
        <w:rPr>
          <w:rFonts w:ascii="微软雅黑" w:eastAsia="微软雅黑" w:hAnsi="微软雅黑" w:hint="eastAsia"/>
          <w:bCs/>
          <w:kern w:val="2"/>
          <w:szCs w:val="24"/>
        </w:rPr>
        <w:t xml:space="preserve"> 概念：</w:t>
      </w:r>
    </w:p>
    <w:p w:rsidR="00A249C9" w:rsidRDefault="00A249C9" w:rsidP="00C60203">
      <w:pPr>
        <w:widowControl w:val="0"/>
        <w:ind w:firstLineChars="0" w:firstLine="397"/>
        <w:jc w:val="both"/>
        <w:rPr>
          <w:kern w:val="2"/>
        </w:rPr>
      </w:pPr>
      <w:r>
        <w:rPr>
          <w:rFonts w:hint="eastAsia"/>
          <w:kern w:val="2"/>
        </w:rPr>
        <w:t>在满足第一范式的前提下，表中的每一个字段都完全依赖于主键。</w:t>
      </w:r>
      <w:r w:rsidR="00B207B9" w:rsidRPr="00B207B9">
        <w:rPr>
          <w:rFonts w:hint="eastAsia"/>
          <w:color w:val="FF0000"/>
          <w:kern w:val="2"/>
        </w:rPr>
        <w:t>不存在局部依赖</w:t>
      </w:r>
    </w:p>
    <w:p w:rsidR="00C60203" w:rsidRPr="00436B55" w:rsidRDefault="00C60203" w:rsidP="00C60203">
      <w:pPr>
        <w:widowControl w:val="0"/>
        <w:ind w:firstLineChars="0" w:firstLine="397"/>
        <w:jc w:val="both"/>
      </w:pPr>
      <w:r w:rsidRPr="00436B55">
        <w:rPr>
          <w:rFonts w:hint="eastAsia"/>
        </w:rPr>
        <w:t>所</w:t>
      </w:r>
      <w:r w:rsidR="00FC7A14" w:rsidRPr="00436B55">
        <w:rPr>
          <w:rFonts w:hint="eastAsia"/>
        </w:rPr>
        <w:t>谓完全依赖是指不能存在仅依赖主键一部分的列</w:t>
      </w:r>
      <w:r w:rsidRPr="00436B55">
        <w:rPr>
          <w:rFonts w:hint="eastAsia"/>
        </w:rPr>
        <w:t>。简而言之，第二范式就是在第一范式的基础上</w:t>
      </w:r>
      <w:r w:rsidR="00FC7A14" w:rsidRPr="00436B55">
        <w:rPr>
          <w:rFonts w:hint="eastAsia"/>
        </w:rPr>
        <w:t>所有列</w:t>
      </w:r>
      <w:r w:rsidRPr="00436B55">
        <w:rPr>
          <w:rFonts w:hint="eastAsia"/>
        </w:rPr>
        <w:t>完全依赖于主键</w:t>
      </w:r>
      <w:r w:rsidR="00FC7A14" w:rsidRPr="00436B55">
        <w:rPr>
          <w:rFonts w:hint="eastAsia"/>
        </w:rPr>
        <w:t>列</w:t>
      </w:r>
      <w:r w:rsidRPr="00436B55">
        <w:rPr>
          <w:rFonts w:hint="eastAsia"/>
        </w:rPr>
        <w:t>。当存在</w:t>
      </w:r>
      <w:r w:rsidR="000F2BB5">
        <w:rPr>
          <w:rFonts w:hint="eastAsia"/>
        </w:rPr>
        <w:t>一个复合主键包含</w:t>
      </w:r>
      <w:r w:rsidR="00B207B9">
        <w:rPr>
          <w:rFonts w:hint="eastAsia"/>
        </w:rPr>
        <w:t>多个</w:t>
      </w:r>
      <w:r w:rsidR="00FC7A14" w:rsidRPr="00436B55">
        <w:rPr>
          <w:rFonts w:hint="eastAsia"/>
        </w:rPr>
        <w:t>列的时候，才会发生不符合第二范式的情况。比如有一个</w:t>
      </w:r>
      <w:r w:rsidRPr="00436B55">
        <w:rPr>
          <w:rFonts w:hint="eastAsia"/>
        </w:rPr>
        <w:t>主键</w:t>
      </w:r>
      <w:r w:rsidR="00FC7A14" w:rsidRPr="00436B55">
        <w:rPr>
          <w:rFonts w:hint="eastAsia"/>
        </w:rPr>
        <w:t>有两个列</w:t>
      </w:r>
      <w:r w:rsidRPr="00436B55">
        <w:rPr>
          <w:rFonts w:hint="eastAsia"/>
        </w:rPr>
        <w:t>，不能存在这样的属性，它只依赖</w:t>
      </w:r>
      <w:r w:rsidR="00FC7A14" w:rsidRPr="00436B55">
        <w:rPr>
          <w:rFonts w:hint="eastAsia"/>
        </w:rPr>
        <w:t>于其中一个列</w:t>
      </w:r>
      <w:r w:rsidRPr="00436B55">
        <w:rPr>
          <w:rFonts w:hint="eastAsia"/>
        </w:rPr>
        <w:t>，这就是不符合第二范式。</w:t>
      </w:r>
    </w:p>
    <w:p w:rsidR="00A249C9" w:rsidRPr="00A249C9" w:rsidRDefault="00A249C9" w:rsidP="00C60203">
      <w:pPr>
        <w:widowControl w:val="0"/>
        <w:ind w:firstLineChars="0" w:firstLine="397"/>
        <w:jc w:val="both"/>
      </w:pPr>
      <w:r w:rsidRPr="00A249C9">
        <w:t>第二范式的特点：</w:t>
      </w:r>
    </w:p>
    <w:p w:rsidR="00A249C9" w:rsidRPr="00B207B9" w:rsidRDefault="00A249C9" w:rsidP="00B207B9">
      <w:pPr>
        <w:pStyle w:val="a0"/>
        <w:widowControl w:val="0"/>
        <w:numPr>
          <w:ilvl w:val="1"/>
          <w:numId w:val="32"/>
        </w:numPr>
        <w:jc w:val="both"/>
        <w:rPr>
          <w:color w:val="FF0000"/>
          <w:kern w:val="2"/>
        </w:rPr>
      </w:pPr>
      <w:r w:rsidRPr="00B207B9">
        <w:rPr>
          <w:rFonts w:hint="eastAsia"/>
          <w:color w:val="FF0000"/>
          <w:kern w:val="2"/>
        </w:rPr>
        <w:t>一张表只描述一件事情。</w:t>
      </w:r>
    </w:p>
    <w:p w:rsidR="00A249C9" w:rsidRPr="00A249C9" w:rsidRDefault="00A249C9" w:rsidP="00B207B9">
      <w:pPr>
        <w:pStyle w:val="a0"/>
        <w:widowControl w:val="0"/>
        <w:numPr>
          <w:ilvl w:val="1"/>
          <w:numId w:val="32"/>
        </w:numPr>
        <w:jc w:val="both"/>
      </w:pPr>
      <w:r w:rsidRPr="00A249C9">
        <w:t>表中的每一列都完全依赖于主键</w:t>
      </w:r>
    </w:p>
    <w:p w:rsidR="00C60203" w:rsidRPr="00A249C9" w:rsidRDefault="00C60203" w:rsidP="00C60203">
      <w:pPr>
        <w:widowControl w:val="0"/>
        <w:ind w:firstLineChars="0" w:firstLine="0"/>
        <w:jc w:val="both"/>
        <w:rPr>
          <w:kern w:val="2"/>
        </w:rPr>
      </w:pPr>
    </w:p>
    <w:p w:rsidR="00C60203" w:rsidRPr="00C60203" w:rsidRDefault="00C60203" w:rsidP="00C60203">
      <w:pPr>
        <w:keepNext/>
        <w:keepLines/>
        <w:widowControl w:val="0"/>
        <w:numPr>
          <w:ilvl w:val="2"/>
          <w:numId w:val="2"/>
        </w:numPr>
        <w:ind w:left="964" w:firstLineChars="0"/>
        <w:outlineLvl w:val="2"/>
        <w:rPr>
          <w:rFonts w:ascii="微软雅黑" w:eastAsia="微软雅黑" w:hAnsi="微软雅黑"/>
          <w:bCs/>
          <w:kern w:val="2"/>
          <w:szCs w:val="24"/>
        </w:rPr>
      </w:pPr>
      <w:r w:rsidRPr="00C60203">
        <w:rPr>
          <w:rFonts w:ascii="微软雅黑" w:eastAsia="微软雅黑" w:hAnsi="微软雅黑" w:hint="eastAsia"/>
          <w:bCs/>
          <w:kern w:val="2"/>
          <w:szCs w:val="24"/>
        </w:rPr>
        <w:t xml:space="preserve"> 示例：</w:t>
      </w:r>
    </w:p>
    <w:p w:rsidR="00C60203" w:rsidRPr="00C60203" w:rsidRDefault="00C60203" w:rsidP="00C60203">
      <w:pPr>
        <w:widowControl w:val="0"/>
        <w:ind w:firstLineChars="0" w:firstLine="0"/>
        <w:jc w:val="both"/>
        <w:rPr>
          <w:kern w:val="2"/>
        </w:rPr>
      </w:pPr>
      <w:r w:rsidRPr="00C60203">
        <w:rPr>
          <w:rFonts w:hint="eastAsia"/>
          <w:kern w:val="2"/>
        </w:rPr>
        <w:t xml:space="preserve">1) </w:t>
      </w:r>
      <w:r w:rsidRPr="00C60203">
        <w:rPr>
          <w:rFonts w:hint="eastAsia"/>
          <w:kern w:val="2"/>
        </w:rPr>
        <w:t>借书证表：</w:t>
      </w:r>
      <w:r w:rsidRPr="00C60203">
        <w:rPr>
          <w:rFonts w:hint="eastAsia"/>
          <w:kern w:val="2"/>
        </w:rPr>
        <w:t xml:space="preserve"> </w:t>
      </w:r>
    </w:p>
    <w:tbl>
      <w:tblPr>
        <w:tblStyle w:val="11"/>
        <w:tblW w:w="9639" w:type="dxa"/>
        <w:tblLook w:val="04A0" w:firstRow="1" w:lastRow="0" w:firstColumn="1" w:lastColumn="0" w:noHBand="0" w:noVBand="1"/>
      </w:tblPr>
      <w:tblGrid>
        <w:gridCol w:w="1200"/>
        <w:gridCol w:w="1880"/>
        <w:gridCol w:w="1920"/>
        <w:gridCol w:w="1200"/>
        <w:gridCol w:w="1738"/>
        <w:gridCol w:w="1701"/>
      </w:tblGrid>
      <w:tr w:rsidR="00C60203" w:rsidRPr="00C60203" w:rsidTr="00B46F56">
        <w:trPr>
          <w:trHeight w:val="411"/>
        </w:trPr>
        <w:tc>
          <w:tcPr>
            <w:tcW w:w="1200" w:type="dxa"/>
            <w:noWrap/>
            <w:hideMark/>
          </w:tcPr>
          <w:p w:rsidR="00C60203" w:rsidRPr="00C60203" w:rsidRDefault="00C60203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B01A36">
              <w:rPr>
                <w:rFonts w:hint="eastAsia"/>
                <w:color w:val="FF0000"/>
                <w:kern w:val="2"/>
              </w:rPr>
              <w:t>学生证号</w:t>
            </w:r>
          </w:p>
        </w:tc>
        <w:tc>
          <w:tcPr>
            <w:tcW w:w="1880" w:type="dxa"/>
            <w:noWrap/>
            <w:hideMark/>
          </w:tcPr>
          <w:p w:rsidR="00C60203" w:rsidRPr="00C60203" w:rsidRDefault="00C60203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学生证名称</w:t>
            </w:r>
          </w:p>
        </w:tc>
        <w:tc>
          <w:tcPr>
            <w:tcW w:w="1920" w:type="dxa"/>
            <w:noWrap/>
            <w:hideMark/>
          </w:tcPr>
          <w:p w:rsidR="00C60203" w:rsidRPr="00C60203" w:rsidRDefault="00C60203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学生证办理时间</w:t>
            </w:r>
          </w:p>
        </w:tc>
        <w:tc>
          <w:tcPr>
            <w:tcW w:w="1200" w:type="dxa"/>
            <w:noWrap/>
            <w:hideMark/>
          </w:tcPr>
          <w:p w:rsidR="00C60203" w:rsidRPr="00C60203" w:rsidRDefault="00C60203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B01A36">
              <w:rPr>
                <w:rFonts w:hint="eastAsia"/>
                <w:color w:val="FF0000"/>
                <w:kern w:val="2"/>
              </w:rPr>
              <w:t>借书证号</w:t>
            </w:r>
          </w:p>
        </w:tc>
        <w:tc>
          <w:tcPr>
            <w:tcW w:w="1738" w:type="dxa"/>
            <w:noWrap/>
            <w:hideMark/>
          </w:tcPr>
          <w:p w:rsidR="00C60203" w:rsidRPr="00C60203" w:rsidRDefault="00C60203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借书证名称</w:t>
            </w:r>
          </w:p>
        </w:tc>
        <w:tc>
          <w:tcPr>
            <w:tcW w:w="1701" w:type="dxa"/>
            <w:noWrap/>
            <w:hideMark/>
          </w:tcPr>
          <w:p w:rsidR="00C60203" w:rsidRPr="00C60203" w:rsidRDefault="00C60203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借书证办理时间</w:t>
            </w:r>
          </w:p>
        </w:tc>
      </w:tr>
    </w:tbl>
    <w:p w:rsidR="00C60203" w:rsidRPr="00C60203" w:rsidRDefault="00C60203" w:rsidP="006B3D8B"/>
    <w:p w:rsidR="00C60203" w:rsidRPr="00653226" w:rsidRDefault="00C60203" w:rsidP="00C60203">
      <w:pPr>
        <w:widowControl w:val="0"/>
        <w:ind w:firstLineChars="0" w:firstLine="0"/>
        <w:jc w:val="both"/>
        <w:rPr>
          <w:rFonts w:eastAsia="黑体"/>
          <w:kern w:val="2"/>
        </w:rPr>
      </w:pPr>
      <w:r w:rsidRPr="00C60203">
        <w:rPr>
          <w:rFonts w:hint="eastAsia"/>
          <w:kern w:val="2"/>
        </w:rPr>
        <w:t xml:space="preserve">2) </w:t>
      </w:r>
      <w:r w:rsidR="00653226">
        <w:rPr>
          <w:rFonts w:hint="eastAsia"/>
          <w:kern w:val="2"/>
        </w:rPr>
        <w:t>解决方案：</w:t>
      </w:r>
    </w:p>
    <w:tbl>
      <w:tblPr>
        <w:tblStyle w:val="11"/>
        <w:tblW w:w="5000" w:type="dxa"/>
        <w:tblLook w:val="04A0" w:firstRow="1" w:lastRow="0" w:firstColumn="1" w:lastColumn="0" w:noHBand="0" w:noVBand="1"/>
      </w:tblPr>
      <w:tblGrid>
        <w:gridCol w:w="1200"/>
        <w:gridCol w:w="1880"/>
        <w:gridCol w:w="1920"/>
      </w:tblGrid>
      <w:tr w:rsidR="00B207B9" w:rsidRPr="00C60203" w:rsidTr="00653226">
        <w:trPr>
          <w:trHeight w:val="411"/>
        </w:trPr>
        <w:tc>
          <w:tcPr>
            <w:tcW w:w="1200" w:type="dxa"/>
            <w:noWrap/>
          </w:tcPr>
          <w:p w:rsidR="00B207B9" w:rsidRPr="00C60203" w:rsidRDefault="00B207B9" w:rsidP="00B207B9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B01A36">
              <w:rPr>
                <w:rFonts w:hint="eastAsia"/>
                <w:color w:val="FF0000"/>
                <w:kern w:val="2"/>
              </w:rPr>
              <w:t>学生证号</w:t>
            </w:r>
          </w:p>
        </w:tc>
        <w:tc>
          <w:tcPr>
            <w:tcW w:w="1880" w:type="dxa"/>
            <w:noWrap/>
          </w:tcPr>
          <w:p w:rsidR="00B207B9" w:rsidRPr="00C60203" w:rsidRDefault="00B207B9" w:rsidP="00B207B9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学生证名称</w:t>
            </w:r>
          </w:p>
        </w:tc>
        <w:tc>
          <w:tcPr>
            <w:tcW w:w="1920" w:type="dxa"/>
            <w:noWrap/>
          </w:tcPr>
          <w:p w:rsidR="00B207B9" w:rsidRPr="00C60203" w:rsidRDefault="00B207B9" w:rsidP="00B207B9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学生证办理时间</w:t>
            </w:r>
          </w:p>
        </w:tc>
      </w:tr>
    </w:tbl>
    <w:p w:rsidR="00C60203" w:rsidRDefault="00C60203" w:rsidP="00653226">
      <w:pPr>
        <w:ind w:firstLineChars="0" w:firstLine="0"/>
        <w:rPr>
          <w:rFonts w:eastAsia="黑体"/>
        </w:rPr>
      </w:pPr>
    </w:p>
    <w:tbl>
      <w:tblPr>
        <w:tblStyle w:val="11"/>
        <w:tblW w:w="5000" w:type="dxa"/>
        <w:tblLook w:val="04A0" w:firstRow="1" w:lastRow="0" w:firstColumn="1" w:lastColumn="0" w:noHBand="0" w:noVBand="1"/>
      </w:tblPr>
      <w:tblGrid>
        <w:gridCol w:w="1200"/>
        <w:gridCol w:w="1880"/>
        <w:gridCol w:w="1920"/>
      </w:tblGrid>
      <w:tr w:rsidR="00B207B9" w:rsidRPr="00C60203" w:rsidTr="00653226">
        <w:trPr>
          <w:trHeight w:val="411"/>
        </w:trPr>
        <w:tc>
          <w:tcPr>
            <w:tcW w:w="1200" w:type="dxa"/>
            <w:noWrap/>
          </w:tcPr>
          <w:p w:rsidR="00B207B9" w:rsidRPr="00C60203" w:rsidRDefault="00B207B9" w:rsidP="00B207B9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B01A36">
              <w:rPr>
                <w:rFonts w:hint="eastAsia"/>
                <w:color w:val="FF0000"/>
                <w:kern w:val="2"/>
              </w:rPr>
              <w:t>借书证号</w:t>
            </w:r>
          </w:p>
        </w:tc>
        <w:tc>
          <w:tcPr>
            <w:tcW w:w="1880" w:type="dxa"/>
            <w:noWrap/>
          </w:tcPr>
          <w:p w:rsidR="00B207B9" w:rsidRPr="00C60203" w:rsidRDefault="00B207B9" w:rsidP="00B207B9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借书证名称</w:t>
            </w:r>
          </w:p>
        </w:tc>
        <w:tc>
          <w:tcPr>
            <w:tcW w:w="1920" w:type="dxa"/>
            <w:noWrap/>
          </w:tcPr>
          <w:p w:rsidR="00B207B9" w:rsidRPr="00C60203" w:rsidRDefault="00B207B9" w:rsidP="00B207B9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借书证办理时间</w:t>
            </w:r>
          </w:p>
        </w:tc>
      </w:tr>
    </w:tbl>
    <w:p w:rsidR="00653226" w:rsidRPr="00653226" w:rsidRDefault="00653226" w:rsidP="00653226">
      <w:pPr>
        <w:ind w:firstLineChars="0" w:firstLine="0"/>
        <w:rPr>
          <w:rFonts w:eastAsia="黑体"/>
        </w:rPr>
      </w:pPr>
    </w:p>
    <w:p w:rsidR="00C60203" w:rsidRPr="00C60203" w:rsidRDefault="00354768" w:rsidP="00C60203">
      <w:pPr>
        <w:keepNext/>
        <w:keepLines/>
        <w:widowControl w:val="0"/>
        <w:numPr>
          <w:ilvl w:val="1"/>
          <w:numId w:val="2"/>
        </w:numPr>
        <w:ind w:left="794" w:firstLineChars="0"/>
        <w:outlineLvl w:val="1"/>
        <w:rPr>
          <w:rFonts w:ascii="微软雅黑" w:eastAsia="微软雅黑" w:hAnsi="微软雅黑"/>
          <w:bCs/>
          <w:kern w:val="2"/>
          <w:sz w:val="22"/>
          <w:szCs w:val="24"/>
        </w:rPr>
      </w:pPr>
      <w:r>
        <w:rPr>
          <w:rFonts w:ascii="微软雅黑" w:eastAsia="微软雅黑" w:hAnsi="微软雅黑" w:hint="eastAsia"/>
          <w:bCs/>
          <w:kern w:val="2"/>
          <w:sz w:val="22"/>
          <w:szCs w:val="24"/>
        </w:rPr>
        <w:t>第三范式</w:t>
      </w:r>
      <w:r w:rsidR="00C60203" w:rsidRPr="00C60203">
        <w:rPr>
          <w:rFonts w:ascii="微软雅黑" w:eastAsia="微软雅黑" w:hAnsi="微软雅黑" w:hint="eastAsia"/>
          <w:bCs/>
          <w:kern w:val="2"/>
          <w:sz w:val="22"/>
          <w:szCs w:val="24"/>
        </w:rPr>
        <w:t>：</w:t>
      </w:r>
    </w:p>
    <w:p w:rsidR="00C60203" w:rsidRPr="00C60203" w:rsidRDefault="00C60203" w:rsidP="00C60203">
      <w:pPr>
        <w:keepNext/>
        <w:keepLines/>
        <w:widowControl w:val="0"/>
        <w:numPr>
          <w:ilvl w:val="2"/>
          <w:numId w:val="2"/>
        </w:numPr>
        <w:ind w:left="964" w:firstLineChars="0"/>
        <w:outlineLvl w:val="2"/>
        <w:rPr>
          <w:rFonts w:ascii="微软雅黑" w:eastAsia="微软雅黑" w:hAnsi="微软雅黑"/>
          <w:bCs/>
          <w:kern w:val="2"/>
          <w:szCs w:val="24"/>
        </w:rPr>
      </w:pPr>
      <w:r w:rsidRPr="00C60203">
        <w:rPr>
          <w:rFonts w:ascii="微软雅黑" w:eastAsia="微软雅黑" w:hAnsi="微软雅黑" w:hint="eastAsia"/>
          <w:bCs/>
          <w:kern w:val="2"/>
          <w:szCs w:val="24"/>
        </w:rPr>
        <w:t xml:space="preserve">  概念：</w:t>
      </w:r>
    </w:p>
    <w:p w:rsidR="00C60203" w:rsidRPr="00C60203" w:rsidRDefault="00C60203" w:rsidP="00C60203">
      <w:pPr>
        <w:widowControl w:val="0"/>
        <w:ind w:firstLineChars="0"/>
        <w:jc w:val="both"/>
        <w:rPr>
          <w:b/>
          <w:kern w:val="2"/>
        </w:rPr>
      </w:pPr>
      <w:r w:rsidRPr="00C60203">
        <w:rPr>
          <w:rFonts w:hint="eastAsia"/>
          <w:kern w:val="2"/>
        </w:rPr>
        <w:t>在满足第二范式的前提下，表中的每一列都</w:t>
      </w:r>
      <w:r w:rsidRPr="00B207B9">
        <w:rPr>
          <w:rFonts w:hint="eastAsia"/>
          <w:color w:val="FF0000"/>
          <w:kern w:val="2"/>
        </w:rPr>
        <w:t>直接</w:t>
      </w:r>
      <w:r w:rsidRPr="00C60203">
        <w:rPr>
          <w:rFonts w:hint="eastAsia"/>
          <w:kern w:val="2"/>
        </w:rPr>
        <w:t>依赖于主键，而不是通过其它的列来间接依赖于主键。</w:t>
      </w:r>
    </w:p>
    <w:p w:rsidR="00C60203" w:rsidRPr="000F2BB5" w:rsidRDefault="00C60203" w:rsidP="00C60203">
      <w:pPr>
        <w:widowControl w:val="0"/>
        <w:ind w:firstLineChars="0"/>
        <w:jc w:val="both"/>
      </w:pPr>
      <w:r w:rsidRPr="000F2BB5">
        <w:rPr>
          <w:rFonts w:hint="eastAsia"/>
        </w:rPr>
        <w:t>简而言之，第三范式就是</w:t>
      </w:r>
      <w:r w:rsidR="000F2BB5" w:rsidRPr="000F2BB5">
        <w:rPr>
          <w:rFonts w:hint="eastAsia"/>
        </w:rPr>
        <w:t>所有列</w:t>
      </w:r>
      <w:r w:rsidRPr="000F2BB5">
        <w:rPr>
          <w:rFonts w:hint="eastAsia"/>
        </w:rPr>
        <w:t>不依赖于其它非主键</w:t>
      </w:r>
      <w:r w:rsidR="000F2BB5" w:rsidRPr="000F2BB5">
        <w:rPr>
          <w:rFonts w:hint="eastAsia"/>
        </w:rPr>
        <w:t>列</w:t>
      </w:r>
      <w:r w:rsidRPr="000F2BB5">
        <w:rPr>
          <w:rFonts w:hint="eastAsia"/>
        </w:rPr>
        <w:t>，也就是在满足</w:t>
      </w:r>
      <w:r w:rsidRPr="000F2BB5">
        <w:rPr>
          <w:rFonts w:hint="eastAsia"/>
        </w:rPr>
        <w:t>2NF</w:t>
      </w:r>
      <w:r w:rsidRPr="000F2BB5">
        <w:rPr>
          <w:rFonts w:hint="eastAsia"/>
        </w:rPr>
        <w:t>的基础上，任何非主</w:t>
      </w:r>
      <w:r w:rsidR="000F2BB5" w:rsidRPr="000F2BB5">
        <w:rPr>
          <w:rFonts w:hint="eastAsia"/>
        </w:rPr>
        <w:t>列</w:t>
      </w:r>
      <w:r w:rsidRPr="000F2BB5">
        <w:rPr>
          <w:rFonts w:hint="eastAsia"/>
        </w:rPr>
        <w:t>不得传递依赖于主</w:t>
      </w:r>
      <w:r w:rsidR="000F2BB5" w:rsidRPr="000F2BB5">
        <w:rPr>
          <w:rFonts w:hint="eastAsia"/>
        </w:rPr>
        <w:t>键</w:t>
      </w:r>
      <w:r w:rsidRPr="000F2BB5">
        <w:rPr>
          <w:rFonts w:hint="eastAsia"/>
        </w:rPr>
        <w:t>。所谓传递依赖，指的是如果存在</w:t>
      </w:r>
      <w:r w:rsidRPr="000F2BB5">
        <w:rPr>
          <w:rFonts w:hint="eastAsia"/>
        </w:rPr>
        <w:t xml:space="preserve">"A </w:t>
      </w:r>
      <w:r w:rsidRPr="000F2BB5">
        <w:rPr>
          <w:rFonts w:hint="eastAsia"/>
        </w:rPr>
        <w:t>→</w:t>
      </w:r>
      <w:r w:rsidRPr="000F2BB5">
        <w:rPr>
          <w:rFonts w:hint="eastAsia"/>
        </w:rPr>
        <w:t xml:space="preserve"> B </w:t>
      </w:r>
      <w:r w:rsidRPr="000F2BB5">
        <w:rPr>
          <w:rFonts w:hint="eastAsia"/>
        </w:rPr>
        <w:t>→</w:t>
      </w:r>
      <w:r w:rsidRPr="000F2BB5">
        <w:rPr>
          <w:rFonts w:hint="eastAsia"/>
        </w:rPr>
        <w:t xml:space="preserve"> C"</w:t>
      </w:r>
      <w:r w:rsidRPr="000F2BB5">
        <w:rPr>
          <w:rFonts w:hint="eastAsia"/>
        </w:rPr>
        <w:t>的决定关系，则</w:t>
      </w:r>
      <w:r w:rsidRPr="000F2BB5">
        <w:rPr>
          <w:rFonts w:hint="eastAsia"/>
        </w:rPr>
        <w:t>C</w:t>
      </w:r>
      <w:r w:rsidRPr="000F2BB5">
        <w:rPr>
          <w:rFonts w:hint="eastAsia"/>
        </w:rPr>
        <w:t>传递依赖于</w:t>
      </w:r>
      <w:r w:rsidRPr="000F2BB5">
        <w:rPr>
          <w:rFonts w:hint="eastAsia"/>
        </w:rPr>
        <w:t>A</w:t>
      </w:r>
      <w:r w:rsidRPr="000F2BB5">
        <w:rPr>
          <w:rFonts w:hint="eastAsia"/>
        </w:rPr>
        <w:t>。因此，满足第三范式的数据库表应该不存在如下依赖关系：</w:t>
      </w:r>
      <w:r w:rsidR="000F2BB5" w:rsidRPr="000F2BB5">
        <w:rPr>
          <w:rFonts w:hint="eastAsia"/>
        </w:rPr>
        <w:t>主键列</w:t>
      </w:r>
      <w:r w:rsidRPr="000F2BB5">
        <w:rPr>
          <w:rFonts w:hint="eastAsia"/>
        </w:rPr>
        <w:t xml:space="preserve"> </w:t>
      </w:r>
      <w:r w:rsidRPr="000F2BB5">
        <w:rPr>
          <w:rFonts w:hint="eastAsia"/>
        </w:rPr>
        <w:t>→</w:t>
      </w:r>
      <w:r w:rsidRPr="000F2BB5">
        <w:rPr>
          <w:rFonts w:hint="eastAsia"/>
        </w:rPr>
        <w:t xml:space="preserve"> </w:t>
      </w:r>
      <w:r w:rsidRPr="000F2BB5">
        <w:rPr>
          <w:rFonts w:hint="eastAsia"/>
        </w:rPr>
        <w:t>非</w:t>
      </w:r>
      <w:r w:rsidR="000F2BB5" w:rsidRPr="000F2BB5">
        <w:rPr>
          <w:rFonts w:hint="eastAsia"/>
        </w:rPr>
        <w:t>主键列</w:t>
      </w:r>
      <w:r w:rsidRPr="000F2BB5">
        <w:rPr>
          <w:rFonts w:hint="eastAsia"/>
        </w:rPr>
        <w:t xml:space="preserve">x </w:t>
      </w:r>
      <w:r w:rsidRPr="000F2BB5">
        <w:rPr>
          <w:rFonts w:hint="eastAsia"/>
        </w:rPr>
        <w:t>→</w:t>
      </w:r>
      <w:r w:rsidRPr="000F2BB5">
        <w:rPr>
          <w:rFonts w:hint="eastAsia"/>
        </w:rPr>
        <w:t xml:space="preserve"> </w:t>
      </w:r>
      <w:r w:rsidRPr="000F2BB5">
        <w:rPr>
          <w:rFonts w:hint="eastAsia"/>
        </w:rPr>
        <w:t>非</w:t>
      </w:r>
      <w:r w:rsidR="000F2BB5" w:rsidRPr="000F2BB5">
        <w:rPr>
          <w:rFonts w:hint="eastAsia"/>
        </w:rPr>
        <w:t>主键列</w:t>
      </w:r>
      <w:r w:rsidRPr="000F2BB5">
        <w:rPr>
          <w:rFonts w:hint="eastAsia"/>
        </w:rPr>
        <w:t>y</w:t>
      </w:r>
    </w:p>
    <w:p w:rsidR="00C60203" w:rsidRPr="00C60203" w:rsidRDefault="00C60203" w:rsidP="00C60203">
      <w:pPr>
        <w:keepNext/>
        <w:keepLines/>
        <w:widowControl w:val="0"/>
        <w:numPr>
          <w:ilvl w:val="2"/>
          <w:numId w:val="2"/>
        </w:numPr>
        <w:ind w:left="964" w:firstLineChars="0"/>
        <w:outlineLvl w:val="2"/>
        <w:rPr>
          <w:rFonts w:ascii="微软雅黑" w:eastAsia="微软雅黑" w:hAnsi="微软雅黑"/>
          <w:bCs/>
          <w:kern w:val="2"/>
          <w:szCs w:val="24"/>
        </w:rPr>
      </w:pPr>
      <w:r w:rsidRPr="00C60203">
        <w:rPr>
          <w:rFonts w:ascii="微软雅黑" w:eastAsia="微软雅黑" w:hAnsi="微软雅黑" w:hint="eastAsia"/>
          <w:bCs/>
          <w:kern w:val="2"/>
          <w:szCs w:val="24"/>
        </w:rPr>
        <w:t xml:space="preserve">  示例：</w:t>
      </w:r>
      <w:r w:rsidR="00B01A36">
        <w:rPr>
          <w:rFonts w:ascii="微软雅黑" w:eastAsia="微软雅黑" w:hAnsi="微软雅黑" w:hint="eastAsia"/>
          <w:bCs/>
          <w:kern w:val="2"/>
          <w:szCs w:val="24"/>
        </w:rPr>
        <w:t>学生信息表</w:t>
      </w:r>
    </w:p>
    <w:tbl>
      <w:tblPr>
        <w:tblStyle w:val="af9"/>
        <w:tblW w:w="7400" w:type="dxa"/>
        <w:tblLook w:val="04A0" w:firstRow="1" w:lastRow="0" w:firstColumn="1" w:lastColumn="0" w:noHBand="0" w:noVBand="1"/>
      </w:tblPr>
      <w:tblGrid>
        <w:gridCol w:w="1200"/>
        <w:gridCol w:w="1200"/>
        <w:gridCol w:w="1880"/>
        <w:gridCol w:w="1920"/>
        <w:gridCol w:w="1200"/>
      </w:tblGrid>
      <w:tr w:rsidR="00C54F25" w:rsidRPr="00C60203" w:rsidTr="00B02EB6">
        <w:trPr>
          <w:trHeight w:val="345"/>
        </w:trPr>
        <w:tc>
          <w:tcPr>
            <w:tcW w:w="1200" w:type="dxa"/>
            <w:noWrap/>
            <w:hideMark/>
          </w:tcPr>
          <w:p w:rsidR="00C54F25" w:rsidRPr="00C60203" w:rsidRDefault="00C54F25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54F25">
              <w:rPr>
                <w:rFonts w:hint="eastAsia"/>
                <w:color w:val="FF0000"/>
                <w:kern w:val="2"/>
              </w:rPr>
              <w:t>学号</w:t>
            </w:r>
          </w:p>
        </w:tc>
        <w:tc>
          <w:tcPr>
            <w:tcW w:w="1200" w:type="dxa"/>
            <w:noWrap/>
            <w:hideMark/>
          </w:tcPr>
          <w:p w:rsidR="00C54F25" w:rsidRPr="00C60203" w:rsidRDefault="00C54F25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姓名</w:t>
            </w:r>
          </w:p>
        </w:tc>
        <w:tc>
          <w:tcPr>
            <w:tcW w:w="1880" w:type="dxa"/>
            <w:noWrap/>
            <w:hideMark/>
          </w:tcPr>
          <w:p w:rsidR="00C54F25" w:rsidRPr="00C60203" w:rsidRDefault="00C54F25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年龄</w:t>
            </w:r>
          </w:p>
        </w:tc>
        <w:tc>
          <w:tcPr>
            <w:tcW w:w="1920" w:type="dxa"/>
            <w:noWrap/>
            <w:hideMark/>
          </w:tcPr>
          <w:p w:rsidR="00C54F25" w:rsidRPr="00C60203" w:rsidRDefault="00C54F25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54F25">
              <w:rPr>
                <w:rFonts w:hint="eastAsia"/>
                <w:color w:val="FF0000"/>
                <w:kern w:val="2"/>
              </w:rPr>
              <w:t>所在学院</w:t>
            </w:r>
          </w:p>
        </w:tc>
        <w:tc>
          <w:tcPr>
            <w:tcW w:w="1200" w:type="dxa"/>
            <w:noWrap/>
            <w:hideMark/>
          </w:tcPr>
          <w:p w:rsidR="00C54F25" w:rsidRPr="00C60203" w:rsidRDefault="00C54F25" w:rsidP="00C60203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B84FCB">
              <w:rPr>
                <w:rFonts w:hint="eastAsia"/>
                <w:color w:val="C00000"/>
                <w:kern w:val="2"/>
              </w:rPr>
              <w:t>学院地点</w:t>
            </w:r>
          </w:p>
        </w:tc>
      </w:tr>
    </w:tbl>
    <w:p w:rsidR="00B01A36" w:rsidRPr="00B01A36" w:rsidRDefault="00B01A36" w:rsidP="00B054C2">
      <w:pPr>
        <w:pStyle w:val="a1"/>
      </w:pPr>
      <w:r w:rsidRPr="00B01A36">
        <w:rPr>
          <w:rFonts w:hint="eastAsia"/>
        </w:rPr>
        <w:t>存在传递的决定关系：</w:t>
      </w:r>
    </w:p>
    <w:p w:rsidR="00B01A36" w:rsidRDefault="00B207B9" w:rsidP="00272CDC">
      <w:r>
        <w:t>学号</w:t>
      </w:r>
      <w:r>
        <w:t xml:space="preserve"> </w:t>
      </w:r>
      <w:r>
        <w:sym w:font="Wingdings" w:char="F0E0"/>
      </w:r>
      <w:r>
        <w:t xml:space="preserve"> </w:t>
      </w:r>
      <w:r>
        <w:t>所在学院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学院地点</w:t>
      </w:r>
    </w:p>
    <w:p w:rsidR="00B207B9" w:rsidRDefault="00B207B9" w:rsidP="00272CDC">
      <w:r>
        <w:t>有传递依赖关系：</w:t>
      </w:r>
    </w:p>
    <w:p w:rsidR="00B207B9" w:rsidRPr="00B01A36" w:rsidRDefault="00B207B9" w:rsidP="00272CDC">
      <w:pPr>
        <w:rPr>
          <w:rFonts w:hint="eastAsia"/>
        </w:rPr>
      </w:pPr>
      <w:r>
        <w:t>学院地点通过所在学院来依赖于学号</w:t>
      </w:r>
    </w:p>
    <w:p w:rsidR="00B01A36" w:rsidRPr="0018377B" w:rsidRDefault="0018377B" w:rsidP="00B054C2">
      <w:pPr>
        <w:pStyle w:val="a1"/>
      </w:pPr>
      <w:r w:rsidRPr="0018377B">
        <w:t>解决方案</w:t>
      </w:r>
    </w:p>
    <w:tbl>
      <w:tblPr>
        <w:tblStyle w:val="af9"/>
        <w:tblW w:w="6200" w:type="dxa"/>
        <w:tblLook w:val="04A0" w:firstRow="1" w:lastRow="0" w:firstColumn="1" w:lastColumn="0" w:noHBand="0" w:noVBand="1"/>
      </w:tblPr>
      <w:tblGrid>
        <w:gridCol w:w="1200"/>
        <w:gridCol w:w="1200"/>
        <w:gridCol w:w="1880"/>
        <w:gridCol w:w="1920"/>
      </w:tblGrid>
      <w:tr w:rsidR="007F45C1" w:rsidRPr="00C60203" w:rsidTr="0018377B">
        <w:trPr>
          <w:trHeight w:val="345"/>
        </w:trPr>
        <w:tc>
          <w:tcPr>
            <w:tcW w:w="1200" w:type="dxa"/>
            <w:noWrap/>
          </w:tcPr>
          <w:p w:rsidR="007F45C1" w:rsidRPr="00C60203" w:rsidRDefault="007F45C1" w:rsidP="007F45C1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54F25">
              <w:rPr>
                <w:rFonts w:hint="eastAsia"/>
                <w:color w:val="FF0000"/>
                <w:kern w:val="2"/>
              </w:rPr>
              <w:t>学号</w:t>
            </w:r>
          </w:p>
        </w:tc>
        <w:tc>
          <w:tcPr>
            <w:tcW w:w="1200" w:type="dxa"/>
            <w:noWrap/>
          </w:tcPr>
          <w:p w:rsidR="007F45C1" w:rsidRPr="00C60203" w:rsidRDefault="007F45C1" w:rsidP="007F45C1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姓名</w:t>
            </w:r>
          </w:p>
        </w:tc>
        <w:tc>
          <w:tcPr>
            <w:tcW w:w="1880" w:type="dxa"/>
            <w:noWrap/>
          </w:tcPr>
          <w:p w:rsidR="007F45C1" w:rsidRPr="00C60203" w:rsidRDefault="007F45C1" w:rsidP="007F45C1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年龄</w:t>
            </w:r>
          </w:p>
        </w:tc>
        <w:tc>
          <w:tcPr>
            <w:tcW w:w="1920" w:type="dxa"/>
            <w:noWrap/>
          </w:tcPr>
          <w:p w:rsidR="007F45C1" w:rsidRPr="00C60203" w:rsidRDefault="007F45C1" w:rsidP="007F45C1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C54F25">
              <w:rPr>
                <w:rFonts w:hint="eastAsia"/>
                <w:color w:val="FF0000"/>
                <w:kern w:val="2"/>
              </w:rPr>
              <w:t>学院</w:t>
            </w:r>
            <w:r>
              <w:rPr>
                <w:rFonts w:hint="eastAsia"/>
                <w:color w:val="FF0000"/>
                <w:kern w:val="2"/>
              </w:rPr>
              <w:t>ID</w:t>
            </w:r>
          </w:p>
        </w:tc>
      </w:tr>
    </w:tbl>
    <w:p w:rsidR="00B01A36" w:rsidRDefault="00B01A36" w:rsidP="0018377B">
      <w:pPr>
        <w:ind w:firstLineChars="0" w:firstLine="0"/>
        <w:rPr>
          <w:rFonts w:eastAsia="黑体"/>
        </w:rPr>
      </w:pPr>
    </w:p>
    <w:tbl>
      <w:tblPr>
        <w:tblStyle w:val="af9"/>
        <w:tblW w:w="4280" w:type="dxa"/>
        <w:tblLook w:val="04A0" w:firstRow="1" w:lastRow="0" w:firstColumn="1" w:lastColumn="0" w:noHBand="0" w:noVBand="1"/>
      </w:tblPr>
      <w:tblGrid>
        <w:gridCol w:w="1200"/>
        <w:gridCol w:w="1200"/>
        <w:gridCol w:w="1880"/>
      </w:tblGrid>
      <w:tr w:rsidR="00E5699B" w:rsidRPr="00C60203" w:rsidTr="0018377B">
        <w:trPr>
          <w:trHeight w:val="345"/>
        </w:trPr>
        <w:tc>
          <w:tcPr>
            <w:tcW w:w="1200" w:type="dxa"/>
            <w:noWrap/>
          </w:tcPr>
          <w:p w:rsidR="00E5699B" w:rsidRPr="00C60203" w:rsidRDefault="00E5699B" w:rsidP="00E5699B">
            <w:pPr>
              <w:widowControl w:val="0"/>
              <w:ind w:firstLineChars="0" w:firstLine="0"/>
              <w:jc w:val="center"/>
              <w:rPr>
                <w:kern w:val="2"/>
              </w:rPr>
            </w:pPr>
            <w:r w:rsidRPr="00E5699B">
              <w:rPr>
                <w:color w:val="FF0000"/>
                <w:kern w:val="2"/>
              </w:rPr>
              <w:t>学院</w:t>
            </w:r>
            <w:r w:rsidRPr="00E5699B">
              <w:rPr>
                <w:rFonts w:hint="eastAsia"/>
                <w:color w:val="FF0000"/>
                <w:kern w:val="2"/>
              </w:rPr>
              <w:t>ID</w:t>
            </w:r>
          </w:p>
        </w:tc>
        <w:tc>
          <w:tcPr>
            <w:tcW w:w="1200" w:type="dxa"/>
            <w:noWrap/>
          </w:tcPr>
          <w:p w:rsidR="00E5699B" w:rsidRPr="00E5699B" w:rsidRDefault="00E5699B" w:rsidP="00E5699B">
            <w:pPr>
              <w:widowControl w:val="0"/>
              <w:ind w:firstLineChars="0" w:firstLine="0"/>
              <w:jc w:val="center"/>
              <w:rPr>
                <w:color w:val="000000" w:themeColor="text1"/>
                <w:kern w:val="2"/>
              </w:rPr>
            </w:pPr>
            <w:r w:rsidRPr="00E5699B">
              <w:rPr>
                <w:rFonts w:hint="eastAsia"/>
                <w:color w:val="000000" w:themeColor="text1"/>
                <w:kern w:val="2"/>
              </w:rPr>
              <w:t>所在学院</w:t>
            </w:r>
          </w:p>
        </w:tc>
        <w:tc>
          <w:tcPr>
            <w:tcW w:w="1880" w:type="dxa"/>
            <w:noWrap/>
          </w:tcPr>
          <w:p w:rsidR="00E5699B" w:rsidRPr="00E5699B" w:rsidRDefault="00E5699B" w:rsidP="00E5699B">
            <w:pPr>
              <w:widowControl w:val="0"/>
              <w:ind w:firstLineChars="0" w:firstLine="0"/>
              <w:jc w:val="center"/>
              <w:rPr>
                <w:color w:val="000000" w:themeColor="text1"/>
                <w:kern w:val="2"/>
              </w:rPr>
            </w:pPr>
            <w:r w:rsidRPr="00E5699B">
              <w:rPr>
                <w:rFonts w:hint="eastAsia"/>
                <w:color w:val="000000" w:themeColor="text1"/>
                <w:kern w:val="2"/>
              </w:rPr>
              <w:t>学院地点</w:t>
            </w:r>
          </w:p>
        </w:tc>
      </w:tr>
    </w:tbl>
    <w:p w:rsidR="0018377B" w:rsidRPr="0018377B" w:rsidRDefault="0018377B" w:rsidP="0018377B">
      <w:pPr>
        <w:ind w:firstLineChars="0" w:firstLine="0"/>
        <w:rPr>
          <w:rFonts w:eastAsia="黑体"/>
        </w:rPr>
      </w:pPr>
    </w:p>
    <w:p w:rsidR="00C60203" w:rsidRPr="00C60203" w:rsidRDefault="00C60203" w:rsidP="00C60203">
      <w:pPr>
        <w:keepNext/>
        <w:keepLines/>
        <w:widowControl w:val="0"/>
        <w:numPr>
          <w:ilvl w:val="2"/>
          <w:numId w:val="2"/>
        </w:numPr>
        <w:ind w:left="964" w:firstLineChars="0"/>
        <w:outlineLvl w:val="2"/>
        <w:rPr>
          <w:rFonts w:ascii="微软雅黑" w:eastAsia="微软雅黑" w:hAnsi="微软雅黑"/>
          <w:bCs/>
          <w:kern w:val="2"/>
          <w:szCs w:val="24"/>
        </w:rPr>
      </w:pPr>
      <w:r w:rsidRPr="00C60203">
        <w:rPr>
          <w:rFonts w:ascii="微软雅黑" w:eastAsia="微软雅黑" w:hAnsi="微软雅黑"/>
          <w:bCs/>
          <w:kern w:val="2"/>
          <w:szCs w:val="24"/>
        </w:rPr>
        <w:lastRenderedPageBreak/>
        <w:t>三大范式小结：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271"/>
        <w:gridCol w:w="8222"/>
      </w:tblGrid>
      <w:tr w:rsidR="00C60203" w:rsidRPr="00C60203" w:rsidTr="00354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60203" w:rsidRPr="00C60203" w:rsidRDefault="00C60203" w:rsidP="00C60203">
            <w:pPr>
              <w:widowControl w:val="0"/>
              <w:ind w:firstLineChars="0" w:firstLine="0"/>
              <w:jc w:val="both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范式</w:t>
            </w:r>
          </w:p>
        </w:tc>
        <w:tc>
          <w:tcPr>
            <w:tcW w:w="8222" w:type="dxa"/>
          </w:tcPr>
          <w:p w:rsidR="00C60203" w:rsidRPr="00C60203" w:rsidRDefault="00C60203" w:rsidP="00C60203">
            <w:pPr>
              <w:widowControl w:val="0"/>
              <w:ind w:firstLineChars="0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</w:rPr>
            </w:pPr>
            <w:r w:rsidRPr="00C60203">
              <w:rPr>
                <w:rFonts w:hint="eastAsia"/>
                <w:kern w:val="2"/>
              </w:rPr>
              <w:t>特点</w:t>
            </w:r>
          </w:p>
        </w:tc>
      </w:tr>
      <w:tr w:rsidR="00C60203" w:rsidRPr="006B3D8B" w:rsidTr="00354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60203" w:rsidRPr="006B3D8B" w:rsidRDefault="00354768" w:rsidP="00C60203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第一范式</w:t>
            </w:r>
          </w:p>
        </w:tc>
        <w:tc>
          <w:tcPr>
            <w:tcW w:w="8222" w:type="dxa"/>
          </w:tcPr>
          <w:p w:rsidR="00C60203" w:rsidRPr="006B3D8B" w:rsidRDefault="00E5699B" w:rsidP="00C60203">
            <w:pPr>
              <w:widowControl w:val="0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原子性，表中的每一列都不能再拆分</w:t>
            </w:r>
          </w:p>
        </w:tc>
      </w:tr>
      <w:tr w:rsidR="00C60203" w:rsidRPr="006B3D8B" w:rsidTr="00354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60203" w:rsidRPr="006B3D8B" w:rsidRDefault="00354768" w:rsidP="00C60203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第二范式</w:t>
            </w:r>
          </w:p>
        </w:tc>
        <w:tc>
          <w:tcPr>
            <w:tcW w:w="8222" w:type="dxa"/>
          </w:tcPr>
          <w:p w:rsidR="00C60203" w:rsidRPr="006B3D8B" w:rsidRDefault="00E5699B" w:rsidP="00C60203">
            <w:pPr>
              <w:widowControl w:val="0"/>
              <w:ind w:firstLineChars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不产生局部依赖，表中每一列都完全依赖于主键。</w:t>
            </w:r>
          </w:p>
        </w:tc>
      </w:tr>
      <w:tr w:rsidR="00C60203" w:rsidRPr="006B3D8B" w:rsidTr="00354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60203" w:rsidRPr="006B3D8B" w:rsidRDefault="00354768" w:rsidP="00C60203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第三范式</w:t>
            </w:r>
          </w:p>
        </w:tc>
        <w:tc>
          <w:tcPr>
            <w:tcW w:w="8222" w:type="dxa"/>
          </w:tcPr>
          <w:p w:rsidR="00C60203" w:rsidRPr="006B3D8B" w:rsidRDefault="00E5699B" w:rsidP="00C60203">
            <w:pPr>
              <w:widowControl w:val="0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不产生传递依赖，表中每一列都直接依赖于主键，而不是间接依赖于主键。</w:t>
            </w:r>
            <w:bookmarkStart w:id="35" w:name="_GoBack"/>
            <w:bookmarkEnd w:id="35"/>
          </w:p>
        </w:tc>
      </w:tr>
    </w:tbl>
    <w:p w:rsidR="000A7CDB" w:rsidRPr="000A7CDB" w:rsidRDefault="000A7CDB" w:rsidP="00F1658F">
      <w:pPr>
        <w:rPr>
          <w:rFonts w:eastAsia="黑体"/>
        </w:rPr>
      </w:pPr>
    </w:p>
    <w:sectPr w:rsidR="000A7CDB" w:rsidRPr="000A7CDB" w:rsidSect="005F2EA0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720" w:right="720" w:bottom="720" w:left="720" w:header="794" w:footer="62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7A00" w:rsidRDefault="007F7A00" w:rsidP="00202C45">
      <w:r>
        <w:separator/>
      </w:r>
    </w:p>
  </w:endnote>
  <w:endnote w:type="continuationSeparator" w:id="0">
    <w:p w:rsidR="007F7A00" w:rsidRDefault="007F7A00" w:rsidP="00202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EFF" w:usb1="D000180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3847" w:rsidRDefault="00A63847" w:rsidP="00202C45">
    <w:pPr>
      <w:pStyle w:val="af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605772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A63847" w:rsidRPr="00E24AC9" w:rsidRDefault="00A63847" w:rsidP="00802ACD">
            <w:pPr>
              <w:pStyle w:val="af5"/>
              <w:tabs>
                <w:tab w:val="clear" w:pos="4153"/>
                <w:tab w:val="center" w:pos="4820"/>
              </w:tabs>
              <w:ind w:firstLineChars="0" w:firstLine="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1312" behindDoc="1" locked="0" layoutInCell="1" allowOverlap="1" wp14:anchorId="4EA4645A" wp14:editId="13AABCF8">
                  <wp:simplePos x="0" y="0"/>
                  <wp:positionH relativeFrom="column">
                    <wp:posOffset>-482600</wp:posOffset>
                  </wp:positionH>
                  <wp:positionV relativeFrom="paragraph">
                    <wp:posOffset>31750</wp:posOffset>
                  </wp:positionV>
                  <wp:extent cx="7647940" cy="548640"/>
                  <wp:effectExtent l="0" t="0" r="0" b="3810"/>
                  <wp:wrapNone/>
                  <wp:docPr id="8" name="图片 8" descr="黑马word模板页脚-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 descr="黑马word模板页脚-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79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ab/>
            </w:r>
            <w:r w:rsidRPr="00802ACD">
              <w:rPr>
                <w:b/>
                <w:bCs/>
                <w:sz w:val="16"/>
              </w:rPr>
              <w:fldChar w:fldCharType="begin"/>
            </w:r>
            <w:r w:rsidRPr="00802ACD">
              <w:rPr>
                <w:b/>
                <w:bCs/>
                <w:sz w:val="16"/>
              </w:rPr>
              <w:instrText>PAGE</w:instrText>
            </w:r>
            <w:r w:rsidRPr="00802ACD">
              <w:rPr>
                <w:b/>
                <w:bCs/>
                <w:sz w:val="16"/>
              </w:rPr>
              <w:fldChar w:fldCharType="separate"/>
            </w:r>
            <w:r w:rsidR="00E5699B">
              <w:rPr>
                <w:b/>
                <w:bCs/>
                <w:noProof/>
                <w:sz w:val="16"/>
              </w:rPr>
              <w:t>25</w:t>
            </w:r>
            <w:r w:rsidRPr="00802ACD">
              <w:rPr>
                <w:b/>
                <w:bCs/>
                <w:sz w:val="16"/>
              </w:rPr>
              <w:fldChar w:fldCharType="end"/>
            </w:r>
            <w:r w:rsidRPr="00802ACD">
              <w:rPr>
                <w:sz w:val="16"/>
                <w:lang w:val="zh-CN"/>
              </w:rPr>
              <w:t xml:space="preserve"> / </w:t>
            </w:r>
            <w:r w:rsidRPr="00802ACD">
              <w:rPr>
                <w:b/>
                <w:bCs/>
                <w:sz w:val="16"/>
              </w:rPr>
              <w:fldChar w:fldCharType="begin"/>
            </w:r>
            <w:r w:rsidRPr="00802ACD">
              <w:rPr>
                <w:b/>
                <w:bCs/>
                <w:sz w:val="16"/>
              </w:rPr>
              <w:instrText>NUMPAGES</w:instrText>
            </w:r>
            <w:r w:rsidRPr="00802ACD">
              <w:rPr>
                <w:b/>
                <w:bCs/>
                <w:sz w:val="16"/>
              </w:rPr>
              <w:fldChar w:fldCharType="separate"/>
            </w:r>
            <w:r w:rsidR="00E5699B">
              <w:rPr>
                <w:b/>
                <w:bCs/>
                <w:noProof/>
                <w:sz w:val="16"/>
              </w:rPr>
              <w:t>27</w:t>
            </w:r>
            <w:r w:rsidRPr="00802ACD">
              <w:rPr>
                <w:b/>
                <w:bCs/>
                <w:sz w:val="16"/>
              </w:rPr>
              <w:fldChar w:fldCharType="end"/>
            </w:r>
            <w:r w:rsidRPr="00E24AC9">
              <w:tab/>
            </w:r>
            <w:r w:rsidRPr="00E24AC9">
              <w:tab/>
            </w:r>
            <w:r>
              <w:tab/>
            </w:r>
            <w:r w:rsidRPr="00E24AC9">
              <w:rPr>
                <w:rFonts w:hint="eastAsia"/>
              </w:rPr>
              <w:t>讲师：刘波</w:t>
            </w:r>
            <w:r w:rsidRPr="00E24AC9">
              <w:rPr>
                <w:rFonts w:hint="eastAsia"/>
              </w:rPr>
              <w:t>/NewBoy</w:t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3847" w:rsidRDefault="00A63847" w:rsidP="00202C45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7A00" w:rsidRDefault="007F7A00" w:rsidP="00202C45">
      <w:r>
        <w:separator/>
      </w:r>
    </w:p>
  </w:footnote>
  <w:footnote w:type="continuationSeparator" w:id="0">
    <w:p w:rsidR="007F7A00" w:rsidRDefault="007F7A00" w:rsidP="00202C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3847" w:rsidRDefault="00A63847" w:rsidP="00202C45">
    <w:pPr>
      <w:pStyle w:val="af4"/>
      <w:ind w:firstLine="360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30922" o:spid="_x0000_s2050" type="#_x0000_t136" style="position:absolute;left:0;text-align:left;margin-left:0;margin-top:0;width:670.65pt;height:67.05pt;rotation:315;z-index:-251651072;mso-position-horizontal:center;mso-position-horizontal-relative:margin;mso-position-vertical:center;mso-position-vertical-relative:margin" o:allowincell="f" fillcolor="#d8d8d8 [2732]" stroked="f">
          <v:fill opacity=".5"/>
          <v:textpath style="font-family:&quot;楷体&quot;;font-size:1pt" string="黑马程序员JavaEE学院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3847" w:rsidRPr="00E24AC9" w:rsidRDefault="00A63847" w:rsidP="00202C45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30923" o:spid="_x0000_s2051" type="#_x0000_t136" style="position:absolute;left:0;text-align:left;margin-left:0;margin-top:0;width:707.55pt;height:67.05pt;rotation:315;z-index:-251649024;mso-position-horizontal:center;mso-position-horizontal-relative:margin;mso-position-vertical:center;mso-position-vertical-relative:margin" o:allowincell="f" fillcolor="#d8d8d8 [2732]" stroked="f">
          <v:fill opacity=".5"/>
          <v:textpath style="font-family:&quot;楷体&quot;;font-size:1pt" string="黑马程序员JavaEE学院"/>
          <w10:wrap anchorx="margin" anchory="margin"/>
        </v:shape>
      </w:pict>
    </w:r>
    <w:r w:rsidRPr="00E24AC9">
      <w:rPr>
        <w:noProof/>
      </w:rPr>
      <w:drawing>
        <wp:anchor distT="0" distB="0" distL="114300" distR="114300" simplePos="0" relativeHeight="251659264" behindDoc="0" locked="0" layoutInCell="1" allowOverlap="1" wp14:anchorId="54229F9D" wp14:editId="4F523110">
          <wp:simplePos x="0" y="0"/>
          <wp:positionH relativeFrom="column">
            <wp:posOffset>-564515</wp:posOffset>
          </wp:positionH>
          <wp:positionV relativeFrom="paragraph">
            <wp:posOffset>-707788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3847" w:rsidRDefault="00A63847" w:rsidP="00202C45">
    <w:pPr>
      <w:pStyle w:val="af4"/>
      <w:ind w:firstLine="360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30921" o:spid="_x0000_s2049" type="#_x0000_t136" style="position:absolute;left:0;text-align:left;margin-left:0;margin-top:0;width:670.65pt;height:67.05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楷体&quot;;font-size:1pt" string="黑马程序员JavaEE学院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04C41"/>
    <w:multiLevelType w:val="hybridMultilevel"/>
    <w:tmpl w:val="4BDCC3F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11A637A"/>
    <w:multiLevelType w:val="hybridMultilevel"/>
    <w:tmpl w:val="B6D0CA8C"/>
    <w:lvl w:ilvl="0" w:tplc="8D881BD2">
      <w:start w:val="1"/>
      <w:numFmt w:val="decimal"/>
      <w:lvlText w:val="%1."/>
      <w:lvlJc w:val="left"/>
      <w:pPr>
        <w:ind w:left="57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082B0EF3"/>
    <w:multiLevelType w:val="hybridMultilevel"/>
    <w:tmpl w:val="B7027F30"/>
    <w:lvl w:ilvl="0" w:tplc="7B445D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E57007"/>
    <w:multiLevelType w:val="hybridMultilevel"/>
    <w:tmpl w:val="08C6FD96"/>
    <w:lvl w:ilvl="0" w:tplc="9C3AEA3E">
      <w:start w:val="1"/>
      <w:numFmt w:val="decimal"/>
      <w:lvlText w:val="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10E1356E"/>
    <w:multiLevelType w:val="hybridMultilevel"/>
    <w:tmpl w:val="F3A6C8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C6A44D6"/>
    <w:multiLevelType w:val="hybridMultilevel"/>
    <w:tmpl w:val="F1C0F144"/>
    <w:lvl w:ilvl="0" w:tplc="32648508">
      <w:start w:val="1"/>
      <w:numFmt w:val="decimal"/>
      <w:lvlText w:val="%1."/>
      <w:lvlJc w:val="left"/>
      <w:pPr>
        <w:ind w:left="57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1E0444CD"/>
    <w:multiLevelType w:val="hybridMultilevel"/>
    <w:tmpl w:val="331AFBF8"/>
    <w:lvl w:ilvl="0" w:tplc="029A04EE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25C43E8E">
      <w:start w:val="1"/>
      <w:numFmt w:val="bullet"/>
      <w:pStyle w:val="a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21C3ACE"/>
    <w:multiLevelType w:val="hybridMultilevel"/>
    <w:tmpl w:val="649E78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7675E5"/>
    <w:multiLevelType w:val="hybridMultilevel"/>
    <w:tmpl w:val="46B6117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FAD4339"/>
    <w:multiLevelType w:val="multilevel"/>
    <w:tmpl w:val="2A68391A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34530E1B"/>
    <w:multiLevelType w:val="hybridMultilevel"/>
    <w:tmpl w:val="AC629B2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380D2989"/>
    <w:multiLevelType w:val="multilevel"/>
    <w:tmpl w:val="F216D5E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39844CD9"/>
    <w:multiLevelType w:val="multilevel"/>
    <w:tmpl w:val="F1748DA0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bullet"/>
      <w:lvlText w:val=""/>
      <w:lvlJc w:val="left"/>
      <w:pPr>
        <w:tabs>
          <w:tab w:val="num" w:pos="720"/>
        </w:tabs>
        <w:ind w:left="1200" w:hanging="480"/>
      </w:pPr>
      <w:rPr>
        <w:rFonts w:ascii="Wingdings" w:hAnsi="Wingdings" w:hint="default"/>
      </w:r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3C5A18AC"/>
    <w:multiLevelType w:val="multilevel"/>
    <w:tmpl w:val="4E46576C"/>
    <w:lvl w:ilvl="0">
      <w:start w:val="1"/>
      <w:numFmt w:val="decimal"/>
      <w:pStyle w:val="1"/>
      <w:lvlText w:val="第%1节"/>
      <w:lvlJc w:val="left"/>
      <w:pPr>
        <w:ind w:left="420" w:hanging="420"/>
      </w:pPr>
      <w:rPr>
        <w:rFonts w:hint="eastAsia"/>
        <w:lang w:val="en-US"/>
      </w:rPr>
    </w:lvl>
    <w:lvl w:ilvl="1">
      <w:start w:val="1"/>
      <w:numFmt w:val="decimal"/>
      <w:pStyle w:val="2"/>
      <w:lvlText w:val="%1.%2"/>
      <w:lvlJc w:val="left"/>
      <w:pPr>
        <w:ind w:left="2410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E674097"/>
    <w:multiLevelType w:val="hybridMultilevel"/>
    <w:tmpl w:val="AFE68970"/>
    <w:lvl w:ilvl="0" w:tplc="AF827BA4">
      <w:start w:val="1"/>
      <w:numFmt w:val="decimal"/>
      <w:lvlText w:val="%1)"/>
      <w:lvlJc w:val="left"/>
      <w:pPr>
        <w:ind w:left="387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67" w:hanging="420"/>
      </w:pPr>
    </w:lvl>
    <w:lvl w:ilvl="2" w:tplc="0409001B" w:tentative="1">
      <w:start w:val="1"/>
      <w:numFmt w:val="lowerRoman"/>
      <w:lvlText w:val="%3."/>
      <w:lvlJc w:val="right"/>
      <w:pPr>
        <w:ind w:left="1287" w:hanging="420"/>
      </w:pPr>
    </w:lvl>
    <w:lvl w:ilvl="3" w:tplc="0409000F" w:tentative="1">
      <w:start w:val="1"/>
      <w:numFmt w:val="decimal"/>
      <w:lvlText w:val="%4."/>
      <w:lvlJc w:val="left"/>
      <w:pPr>
        <w:ind w:left="1707" w:hanging="420"/>
      </w:pPr>
    </w:lvl>
    <w:lvl w:ilvl="4" w:tplc="04090019" w:tentative="1">
      <w:start w:val="1"/>
      <w:numFmt w:val="lowerLetter"/>
      <w:lvlText w:val="%5)"/>
      <w:lvlJc w:val="left"/>
      <w:pPr>
        <w:ind w:left="2127" w:hanging="420"/>
      </w:pPr>
    </w:lvl>
    <w:lvl w:ilvl="5" w:tplc="0409001B" w:tentative="1">
      <w:start w:val="1"/>
      <w:numFmt w:val="lowerRoman"/>
      <w:lvlText w:val="%6."/>
      <w:lvlJc w:val="right"/>
      <w:pPr>
        <w:ind w:left="2547" w:hanging="420"/>
      </w:pPr>
    </w:lvl>
    <w:lvl w:ilvl="6" w:tplc="0409000F" w:tentative="1">
      <w:start w:val="1"/>
      <w:numFmt w:val="decimal"/>
      <w:lvlText w:val="%7."/>
      <w:lvlJc w:val="left"/>
      <w:pPr>
        <w:ind w:left="2967" w:hanging="420"/>
      </w:pPr>
    </w:lvl>
    <w:lvl w:ilvl="7" w:tplc="04090019" w:tentative="1">
      <w:start w:val="1"/>
      <w:numFmt w:val="lowerLetter"/>
      <w:lvlText w:val="%8)"/>
      <w:lvlJc w:val="left"/>
      <w:pPr>
        <w:ind w:left="3387" w:hanging="420"/>
      </w:pPr>
    </w:lvl>
    <w:lvl w:ilvl="8" w:tplc="0409001B" w:tentative="1">
      <w:start w:val="1"/>
      <w:numFmt w:val="lowerRoman"/>
      <w:lvlText w:val="%9."/>
      <w:lvlJc w:val="right"/>
      <w:pPr>
        <w:ind w:left="3807" w:hanging="420"/>
      </w:pPr>
    </w:lvl>
  </w:abstractNum>
  <w:abstractNum w:abstractNumId="15" w15:restartNumberingAfterBreak="0">
    <w:nsid w:val="44203CB2"/>
    <w:multiLevelType w:val="hybridMultilevel"/>
    <w:tmpl w:val="24F2CC9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43EC2812">
      <w:start w:val="1"/>
      <w:numFmt w:val="bullet"/>
      <w:pStyle w:val="a0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DE101D1"/>
    <w:multiLevelType w:val="hybridMultilevel"/>
    <w:tmpl w:val="9F449C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F791D8E"/>
    <w:multiLevelType w:val="hybridMultilevel"/>
    <w:tmpl w:val="2A402C5C"/>
    <w:lvl w:ilvl="0" w:tplc="1E805A5C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4050BE2"/>
    <w:multiLevelType w:val="hybridMultilevel"/>
    <w:tmpl w:val="093C9A0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B0D4118"/>
    <w:multiLevelType w:val="multilevel"/>
    <w:tmpl w:val="ECBA4DB8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0" w15:restartNumberingAfterBreak="0">
    <w:nsid w:val="5D287FB7"/>
    <w:multiLevelType w:val="hybridMultilevel"/>
    <w:tmpl w:val="1736E846"/>
    <w:lvl w:ilvl="0" w:tplc="AE3E32BE">
      <w:start w:val="1"/>
      <w:numFmt w:val="decimal"/>
      <w:lvlText w:val="%1)"/>
      <w:lvlJc w:val="left"/>
      <w:pPr>
        <w:ind w:left="3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67" w:hanging="420"/>
      </w:pPr>
    </w:lvl>
    <w:lvl w:ilvl="2" w:tplc="0409001B" w:tentative="1">
      <w:start w:val="1"/>
      <w:numFmt w:val="lowerRoman"/>
      <w:lvlText w:val="%3."/>
      <w:lvlJc w:val="right"/>
      <w:pPr>
        <w:ind w:left="1287" w:hanging="420"/>
      </w:pPr>
    </w:lvl>
    <w:lvl w:ilvl="3" w:tplc="0409000F" w:tentative="1">
      <w:start w:val="1"/>
      <w:numFmt w:val="decimal"/>
      <w:lvlText w:val="%4."/>
      <w:lvlJc w:val="left"/>
      <w:pPr>
        <w:ind w:left="1707" w:hanging="420"/>
      </w:pPr>
    </w:lvl>
    <w:lvl w:ilvl="4" w:tplc="04090019" w:tentative="1">
      <w:start w:val="1"/>
      <w:numFmt w:val="lowerLetter"/>
      <w:lvlText w:val="%5)"/>
      <w:lvlJc w:val="left"/>
      <w:pPr>
        <w:ind w:left="2127" w:hanging="420"/>
      </w:pPr>
    </w:lvl>
    <w:lvl w:ilvl="5" w:tplc="0409001B" w:tentative="1">
      <w:start w:val="1"/>
      <w:numFmt w:val="lowerRoman"/>
      <w:lvlText w:val="%6."/>
      <w:lvlJc w:val="right"/>
      <w:pPr>
        <w:ind w:left="2547" w:hanging="420"/>
      </w:pPr>
    </w:lvl>
    <w:lvl w:ilvl="6" w:tplc="0409000F" w:tentative="1">
      <w:start w:val="1"/>
      <w:numFmt w:val="decimal"/>
      <w:lvlText w:val="%7."/>
      <w:lvlJc w:val="left"/>
      <w:pPr>
        <w:ind w:left="2967" w:hanging="420"/>
      </w:pPr>
    </w:lvl>
    <w:lvl w:ilvl="7" w:tplc="04090019" w:tentative="1">
      <w:start w:val="1"/>
      <w:numFmt w:val="lowerLetter"/>
      <w:lvlText w:val="%8)"/>
      <w:lvlJc w:val="left"/>
      <w:pPr>
        <w:ind w:left="3387" w:hanging="420"/>
      </w:pPr>
    </w:lvl>
    <w:lvl w:ilvl="8" w:tplc="0409001B" w:tentative="1">
      <w:start w:val="1"/>
      <w:numFmt w:val="lowerRoman"/>
      <w:lvlText w:val="%9."/>
      <w:lvlJc w:val="right"/>
      <w:pPr>
        <w:ind w:left="3807" w:hanging="420"/>
      </w:pPr>
    </w:lvl>
  </w:abstractNum>
  <w:abstractNum w:abstractNumId="21" w15:restartNumberingAfterBreak="0">
    <w:nsid w:val="602A7466"/>
    <w:multiLevelType w:val="hybridMultilevel"/>
    <w:tmpl w:val="0C1AB66A"/>
    <w:lvl w:ilvl="0" w:tplc="029A04EE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7BB40EC6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82C43436">
      <w:start w:val="1"/>
      <w:numFmt w:val="bullet"/>
      <w:pStyle w:val="a2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42B0E3E"/>
    <w:multiLevelType w:val="hybridMultilevel"/>
    <w:tmpl w:val="483C9B5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64A42EFB"/>
    <w:multiLevelType w:val="hybridMultilevel"/>
    <w:tmpl w:val="0D3068E2"/>
    <w:lvl w:ilvl="0" w:tplc="5E160A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D0014C3"/>
    <w:multiLevelType w:val="multilevel"/>
    <w:tmpl w:val="318AED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5" w15:restartNumberingAfterBreak="0">
    <w:nsid w:val="6D8017F2"/>
    <w:multiLevelType w:val="hybridMultilevel"/>
    <w:tmpl w:val="79E01166"/>
    <w:lvl w:ilvl="0" w:tplc="CC4291DE">
      <w:start w:val="1"/>
      <w:numFmt w:val="decimal"/>
      <w:pStyle w:val="a3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F5844C7"/>
    <w:multiLevelType w:val="hybridMultilevel"/>
    <w:tmpl w:val="9D1235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718D0572"/>
    <w:multiLevelType w:val="multilevel"/>
    <w:tmpl w:val="3FA61754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8" w15:restartNumberingAfterBreak="0">
    <w:nsid w:val="774316E1"/>
    <w:multiLevelType w:val="hybridMultilevel"/>
    <w:tmpl w:val="2F702CE8"/>
    <w:lvl w:ilvl="0" w:tplc="4516C5EC">
      <w:start w:val="1"/>
      <w:numFmt w:val="bullet"/>
      <w:pStyle w:val="10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9" w15:restartNumberingAfterBreak="0">
    <w:nsid w:val="7900455F"/>
    <w:multiLevelType w:val="hybridMultilevel"/>
    <w:tmpl w:val="0C4CFB2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9A158D7"/>
    <w:multiLevelType w:val="multilevel"/>
    <w:tmpl w:val="0E5C4ABC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8"/>
  </w:num>
  <w:num w:numId="2">
    <w:abstractNumId w:val="13"/>
  </w:num>
  <w:num w:numId="3">
    <w:abstractNumId w:val="15"/>
  </w:num>
  <w:num w:numId="4">
    <w:abstractNumId w:val="6"/>
  </w:num>
  <w:num w:numId="5">
    <w:abstractNumId w:val="25"/>
  </w:num>
  <w:num w:numId="6">
    <w:abstractNumId w:val="21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8"/>
  </w:num>
  <w:num w:numId="12">
    <w:abstractNumId w:val="29"/>
  </w:num>
  <w:num w:numId="13">
    <w:abstractNumId w:val="9"/>
  </w:num>
  <w:num w:numId="14">
    <w:abstractNumId w:val="30"/>
  </w:num>
  <w:num w:numId="15">
    <w:abstractNumId w:val="27"/>
  </w:num>
  <w:num w:numId="16">
    <w:abstractNumId w:val="20"/>
  </w:num>
  <w:num w:numId="17">
    <w:abstractNumId w:val="14"/>
  </w:num>
  <w:num w:numId="18">
    <w:abstractNumId w:val="19"/>
  </w:num>
  <w:num w:numId="19">
    <w:abstractNumId w:val="18"/>
  </w:num>
  <w:num w:numId="20">
    <w:abstractNumId w:val="7"/>
  </w:num>
  <w:num w:numId="21">
    <w:abstractNumId w:val="0"/>
  </w:num>
  <w:num w:numId="22">
    <w:abstractNumId w:val="22"/>
  </w:num>
  <w:num w:numId="23">
    <w:abstractNumId w:val="26"/>
  </w:num>
  <w:num w:numId="24">
    <w:abstractNumId w:val="10"/>
  </w:num>
  <w:num w:numId="25">
    <w:abstractNumId w:val="16"/>
  </w:num>
  <w:num w:numId="26">
    <w:abstractNumId w:val="1"/>
  </w:num>
  <w:num w:numId="27">
    <w:abstractNumId w:val="5"/>
  </w:num>
  <w:num w:numId="28">
    <w:abstractNumId w:val="2"/>
  </w:num>
  <w:num w:numId="29">
    <w:abstractNumId w:val="3"/>
  </w:num>
  <w:num w:numId="30">
    <w:abstractNumId w:val="4"/>
  </w:num>
  <w:num w:numId="31">
    <w:abstractNumId w:val="23"/>
  </w:num>
  <w:num w:numId="32">
    <w:abstractNumId w:val="1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stylePaneSortMethod w:val="0000"/>
  <w:defaultTabStop w:val="420"/>
  <w:defaultTableStyle w:val="4-1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F44"/>
    <w:rsid w:val="00001A0A"/>
    <w:rsid w:val="00001E29"/>
    <w:rsid w:val="00001ED8"/>
    <w:rsid w:val="00002CD7"/>
    <w:rsid w:val="00002D31"/>
    <w:rsid w:val="00003A66"/>
    <w:rsid w:val="000052BD"/>
    <w:rsid w:val="000078FF"/>
    <w:rsid w:val="0001472A"/>
    <w:rsid w:val="00020323"/>
    <w:rsid w:val="0002040D"/>
    <w:rsid w:val="00021E9E"/>
    <w:rsid w:val="00021F8B"/>
    <w:rsid w:val="00022597"/>
    <w:rsid w:val="00023308"/>
    <w:rsid w:val="00025F81"/>
    <w:rsid w:val="000268A1"/>
    <w:rsid w:val="00026B01"/>
    <w:rsid w:val="000301DF"/>
    <w:rsid w:val="00034EED"/>
    <w:rsid w:val="00036067"/>
    <w:rsid w:val="00040B2B"/>
    <w:rsid w:val="0004277B"/>
    <w:rsid w:val="00044CFC"/>
    <w:rsid w:val="00046F1D"/>
    <w:rsid w:val="00047EA3"/>
    <w:rsid w:val="00050504"/>
    <w:rsid w:val="00051584"/>
    <w:rsid w:val="00051E3A"/>
    <w:rsid w:val="0005251B"/>
    <w:rsid w:val="000528E2"/>
    <w:rsid w:val="00057FFB"/>
    <w:rsid w:val="0006365B"/>
    <w:rsid w:val="0006404E"/>
    <w:rsid w:val="000645AB"/>
    <w:rsid w:val="000714C0"/>
    <w:rsid w:val="00072EA2"/>
    <w:rsid w:val="00073927"/>
    <w:rsid w:val="00073F7F"/>
    <w:rsid w:val="00076F16"/>
    <w:rsid w:val="00080E71"/>
    <w:rsid w:val="0008160F"/>
    <w:rsid w:val="00085BF6"/>
    <w:rsid w:val="00087AF0"/>
    <w:rsid w:val="00091202"/>
    <w:rsid w:val="000A1AC2"/>
    <w:rsid w:val="000A3243"/>
    <w:rsid w:val="000A6672"/>
    <w:rsid w:val="000A7CDB"/>
    <w:rsid w:val="000B5350"/>
    <w:rsid w:val="000B6708"/>
    <w:rsid w:val="000C18D3"/>
    <w:rsid w:val="000C1C07"/>
    <w:rsid w:val="000C4081"/>
    <w:rsid w:val="000C44AA"/>
    <w:rsid w:val="000C699F"/>
    <w:rsid w:val="000C740F"/>
    <w:rsid w:val="000D562B"/>
    <w:rsid w:val="000D74A9"/>
    <w:rsid w:val="000D7FDB"/>
    <w:rsid w:val="000E2968"/>
    <w:rsid w:val="000E6BAB"/>
    <w:rsid w:val="000F03C8"/>
    <w:rsid w:val="000F0611"/>
    <w:rsid w:val="000F0C32"/>
    <w:rsid w:val="000F1B2C"/>
    <w:rsid w:val="000F2BB5"/>
    <w:rsid w:val="000F4C57"/>
    <w:rsid w:val="000F4F0C"/>
    <w:rsid w:val="000F7030"/>
    <w:rsid w:val="001040EC"/>
    <w:rsid w:val="00105E8D"/>
    <w:rsid w:val="0011602A"/>
    <w:rsid w:val="00124817"/>
    <w:rsid w:val="00124E80"/>
    <w:rsid w:val="001311E3"/>
    <w:rsid w:val="00136805"/>
    <w:rsid w:val="00141B9D"/>
    <w:rsid w:val="00142411"/>
    <w:rsid w:val="001451F5"/>
    <w:rsid w:val="00147113"/>
    <w:rsid w:val="0015392E"/>
    <w:rsid w:val="001559BC"/>
    <w:rsid w:val="00157CD8"/>
    <w:rsid w:val="00162C9D"/>
    <w:rsid w:val="001659D5"/>
    <w:rsid w:val="0016787F"/>
    <w:rsid w:val="00167B5D"/>
    <w:rsid w:val="00167EF3"/>
    <w:rsid w:val="00170121"/>
    <w:rsid w:val="00171454"/>
    <w:rsid w:val="001749E3"/>
    <w:rsid w:val="00174A2C"/>
    <w:rsid w:val="00175554"/>
    <w:rsid w:val="0018377B"/>
    <w:rsid w:val="001867B3"/>
    <w:rsid w:val="00187FB6"/>
    <w:rsid w:val="0019199D"/>
    <w:rsid w:val="00192DE7"/>
    <w:rsid w:val="0019515E"/>
    <w:rsid w:val="00195503"/>
    <w:rsid w:val="001A2000"/>
    <w:rsid w:val="001A2A1D"/>
    <w:rsid w:val="001A390E"/>
    <w:rsid w:val="001A48C6"/>
    <w:rsid w:val="001A5945"/>
    <w:rsid w:val="001A5FE7"/>
    <w:rsid w:val="001B4BCB"/>
    <w:rsid w:val="001B6199"/>
    <w:rsid w:val="001C6DD9"/>
    <w:rsid w:val="001D14E3"/>
    <w:rsid w:val="001D3720"/>
    <w:rsid w:val="001D39A1"/>
    <w:rsid w:val="001D4A7A"/>
    <w:rsid w:val="001D72D4"/>
    <w:rsid w:val="001E18CA"/>
    <w:rsid w:val="001E1CFA"/>
    <w:rsid w:val="001E3BD2"/>
    <w:rsid w:val="001F49A0"/>
    <w:rsid w:val="001F672C"/>
    <w:rsid w:val="001F7C5F"/>
    <w:rsid w:val="00202C45"/>
    <w:rsid w:val="00202D20"/>
    <w:rsid w:val="00204390"/>
    <w:rsid w:val="00207BA1"/>
    <w:rsid w:val="00211AC1"/>
    <w:rsid w:val="00213A55"/>
    <w:rsid w:val="00214D81"/>
    <w:rsid w:val="002155B9"/>
    <w:rsid w:val="00216471"/>
    <w:rsid w:val="00222144"/>
    <w:rsid w:val="00223DB2"/>
    <w:rsid w:val="0022465F"/>
    <w:rsid w:val="00224F46"/>
    <w:rsid w:val="002252D7"/>
    <w:rsid w:val="002310D8"/>
    <w:rsid w:val="0023608B"/>
    <w:rsid w:val="002411DA"/>
    <w:rsid w:val="00242A69"/>
    <w:rsid w:val="00244C1F"/>
    <w:rsid w:val="0024536A"/>
    <w:rsid w:val="0024568A"/>
    <w:rsid w:val="002457CC"/>
    <w:rsid w:val="002503AE"/>
    <w:rsid w:val="00252298"/>
    <w:rsid w:val="00253FE0"/>
    <w:rsid w:val="002543CF"/>
    <w:rsid w:val="00254602"/>
    <w:rsid w:val="00254703"/>
    <w:rsid w:val="00260A28"/>
    <w:rsid w:val="00262C2C"/>
    <w:rsid w:val="0026746B"/>
    <w:rsid w:val="002715AC"/>
    <w:rsid w:val="00272CDC"/>
    <w:rsid w:val="002733FB"/>
    <w:rsid w:val="00275E4F"/>
    <w:rsid w:val="00276F85"/>
    <w:rsid w:val="00277EC9"/>
    <w:rsid w:val="00290333"/>
    <w:rsid w:val="00292C3C"/>
    <w:rsid w:val="00293C09"/>
    <w:rsid w:val="0029421C"/>
    <w:rsid w:val="0029675B"/>
    <w:rsid w:val="00297910"/>
    <w:rsid w:val="00297A06"/>
    <w:rsid w:val="002A1E50"/>
    <w:rsid w:val="002A51EF"/>
    <w:rsid w:val="002A616B"/>
    <w:rsid w:val="002A670A"/>
    <w:rsid w:val="002A68FA"/>
    <w:rsid w:val="002B15D0"/>
    <w:rsid w:val="002B2FC8"/>
    <w:rsid w:val="002B5F89"/>
    <w:rsid w:val="002B7729"/>
    <w:rsid w:val="002C026E"/>
    <w:rsid w:val="002C1B7B"/>
    <w:rsid w:val="002C1D7B"/>
    <w:rsid w:val="002C35AC"/>
    <w:rsid w:val="002C3B9C"/>
    <w:rsid w:val="002C4E13"/>
    <w:rsid w:val="002C5B37"/>
    <w:rsid w:val="002D0B35"/>
    <w:rsid w:val="002D1998"/>
    <w:rsid w:val="002D3523"/>
    <w:rsid w:val="002D43D3"/>
    <w:rsid w:val="002E152B"/>
    <w:rsid w:val="002E2D7F"/>
    <w:rsid w:val="002E2F18"/>
    <w:rsid w:val="002E6033"/>
    <w:rsid w:val="002E606A"/>
    <w:rsid w:val="00301098"/>
    <w:rsid w:val="0030231B"/>
    <w:rsid w:val="003038EF"/>
    <w:rsid w:val="003113DB"/>
    <w:rsid w:val="00313832"/>
    <w:rsid w:val="003247B8"/>
    <w:rsid w:val="003273AE"/>
    <w:rsid w:val="003344E1"/>
    <w:rsid w:val="00347E79"/>
    <w:rsid w:val="00354029"/>
    <w:rsid w:val="0035455D"/>
    <w:rsid w:val="00354768"/>
    <w:rsid w:val="00357210"/>
    <w:rsid w:val="00360D38"/>
    <w:rsid w:val="00361EE7"/>
    <w:rsid w:val="00365AE8"/>
    <w:rsid w:val="0036607A"/>
    <w:rsid w:val="00371486"/>
    <w:rsid w:val="00376016"/>
    <w:rsid w:val="00377100"/>
    <w:rsid w:val="003843AD"/>
    <w:rsid w:val="00384E39"/>
    <w:rsid w:val="00385F1B"/>
    <w:rsid w:val="00390684"/>
    <w:rsid w:val="00390F5E"/>
    <w:rsid w:val="00393DCC"/>
    <w:rsid w:val="00395972"/>
    <w:rsid w:val="00396928"/>
    <w:rsid w:val="003A4E84"/>
    <w:rsid w:val="003B2DBB"/>
    <w:rsid w:val="003C0C36"/>
    <w:rsid w:val="003C34DF"/>
    <w:rsid w:val="003C60A4"/>
    <w:rsid w:val="003C6258"/>
    <w:rsid w:val="003C6D69"/>
    <w:rsid w:val="003C73BC"/>
    <w:rsid w:val="003D4312"/>
    <w:rsid w:val="003D7877"/>
    <w:rsid w:val="003E6AD0"/>
    <w:rsid w:val="003E74D6"/>
    <w:rsid w:val="003F4218"/>
    <w:rsid w:val="003F5031"/>
    <w:rsid w:val="003F6965"/>
    <w:rsid w:val="003F7205"/>
    <w:rsid w:val="004040EB"/>
    <w:rsid w:val="00404311"/>
    <w:rsid w:val="00404434"/>
    <w:rsid w:val="00406130"/>
    <w:rsid w:val="00406167"/>
    <w:rsid w:val="00410860"/>
    <w:rsid w:val="00411CE3"/>
    <w:rsid w:val="004121A3"/>
    <w:rsid w:val="004132FE"/>
    <w:rsid w:val="00414B3E"/>
    <w:rsid w:val="00423669"/>
    <w:rsid w:val="004269B9"/>
    <w:rsid w:val="00427609"/>
    <w:rsid w:val="00430F40"/>
    <w:rsid w:val="00434B60"/>
    <w:rsid w:val="00434F03"/>
    <w:rsid w:val="00436627"/>
    <w:rsid w:val="00436B55"/>
    <w:rsid w:val="00443071"/>
    <w:rsid w:val="0044412D"/>
    <w:rsid w:val="00457AE3"/>
    <w:rsid w:val="00462FEA"/>
    <w:rsid w:val="0047240A"/>
    <w:rsid w:val="004747CD"/>
    <w:rsid w:val="00482187"/>
    <w:rsid w:val="00485AB9"/>
    <w:rsid w:val="00486090"/>
    <w:rsid w:val="00487033"/>
    <w:rsid w:val="004872D3"/>
    <w:rsid w:val="0048766B"/>
    <w:rsid w:val="00487E4E"/>
    <w:rsid w:val="004913D1"/>
    <w:rsid w:val="004923B7"/>
    <w:rsid w:val="00494E60"/>
    <w:rsid w:val="00497CDF"/>
    <w:rsid w:val="004A28B6"/>
    <w:rsid w:val="004A6E3B"/>
    <w:rsid w:val="004B051D"/>
    <w:rsid w:val="004B0B9C"/>
    <w:rsid w:val="004B0E96"/>
    <w:rsid w:val="004B18AD"/>
    <w:rsid w:val="004B190C"/>
    <w:rsid w:val="004C1D08"/>
    <w:rsid w:val="004C4ECD"/>
    <w:rsid w:val="004C6615"/>
    <w:rsid w:val="004D1BC9"/>
    <w:rsid w:val="004D5DE7"/>
    <w:rsid w:val="004D7C76"/>
    <w:rsid w:val="004E1D74"/>
    <w:rsid w:val="004E213B"/>
    <w:rsid w:val="004E30D2"/>
    <w:rsid w:val="004E38C0"/>
    <w:rsid w:val="004E431A"/>
    <w:rsid w:val="004E5081"/>
    <w:rsid w:val="004E676B"/>
    <w:rsid w:val="004E788E"/>
    <w:rsid w:val="004F0153"/>
    <w:rsid w:val="004F17B6"/>
    <w:rsid w:val="004F22C2"/>
    <w:rsid w:val="004F60B1"/>
    <w:rsid w:val="004F67F5"/>
    <w:rsid w:val="004F6CAA"/>
    <w:rsid w:val="0050192F"/>
    <w:rsid w:val="00505419"/>
    <w:rsid w:val="0050650E"/>
    <w:rsid w:val="0050713A"/>
    <w:rsid w:val="00511213"/>
    <w:rsid w:val="005112E3"/>
    <w:rsid w:val="00511F04"/>
    <w:rsid w:val="00515096"/>
    <w:rsid w:val="00515C12"/>
    <w:rsid w:val="0052466A"/>
    <w:rsid w:val="00525064"/>
    <w:rsid w:val="005300CE"/>
    <w:rsid w:val="00530197"/>
    <w:rsid w:val="00532345"/>
    <w:rsid w:val="00536D19"/>
    <w:rsid w:val="00536F25"/>
    <w:rsid w:val="00537253"/>
    <w:rsid w:val="00542596"/>
    <w:rsid w:val="00550481"/>
    <w:rsid w:val="00554D43"/>
    <w:rsid w:val="00555A75"/>
    <w:rsid w:val="00556008"/>
    <w:rsid w:val="0055714C"/>
    <w:rsid w:val="00561F37"/>
    <w:rsid w:val="00563B01"/>
    <w:rsid w:val="00567CE4"/>
    <w:rsid w:val="005751D6"/>
    <w:rsid w:val="0057560E"/>
    <w:rsid w:val="0057674A"/>
    <w:rsid w:val="00576DC3"/>
    <w:rsid w:val="00582F5F"/>
    <w:rsid w:val="00584D11"/>
    <w:rsid w:val="00585D46"/>
    <w:rsid w:val="00590008"/>
    <w:rsid w:val="005972B4"/>
    <w:rsid w:val="005A0464"/>
    <w:rsid w:val="005A2A98"/>
    <w:rsid w:val="005A2C3C"/>
    <w:rsid w:val="005B4148"/>
    <w:rsid w:val="005B661D"/>
    <w:rsid w:val="005B6C5C"/>
    <w:rsid w:val="005C1270"/>
    <w:rsid w:val="005C73A9"/>
    <w:rsid w:val="005C7ED3"/>
    <w:rsid w:val="005D3C4E"/>
    <w:rsid w:val="005D6253"/>
    <w:rsid w:val="005E42A1"/>
    <w:rsid w:val="005E6490"/>
    <w:rsid w:val="005F228B"/>
    <w:rsid w:val="005F2EA0"/>
    <w:rsid w:val="005F5915"/>
    <w:rsid w:val="005F5F78"/>
    <w:rsid w:val="005F6265"/>
    <w:rsid w:val="00604D66"/>
    <w:rsid w:val="006125C7"/>
    <w:rsid w:val="00615CC1"/>
    <w:rsid w:val="0062331D"/>
    <w:rsid w:val="006234C7"/>
    <w:rsid w:val="00627EC7"/>
    <w:rsid w:val="006323DE"/>
    <w:rsid w:val="0063248F"/>
    <w:rsid w:val="00632544"/>
    <w:rsid w:val="006334BD"/>
    <w:rsid w:val="00633549"/>
    <w:rsid w:val="00635AE1"/>
    <w:rsid w:val="00637F3A"/>
    <w:rsid w:val="006453DB"/>
    <w:rsid w:val="006456E3"/>
    <w:rsid w:val="0064778E"/>
    <w:rsid w:val="006503E6"/>
    <w:rsid w:val="00653226"/>
    <w:rsid w:val="0065491E"/>
    <w:rsid w:val="006619B2"/>
    <w:rsid w:val="006632C2"/>
    <w:rsid w:val="00665C1A"/>
    <w:rsid w:val="00667EDE"/>
    <w:rsid w:val="0067059C"/>
    <w:rsid w:val="00670FC3"/>
    <w:rsid w:val="00677FAF"/>
    <w:rsid w:val="00680B5F"/>
    <w:rsid w:val="00684E8E"/>
    <w:rsid w:val="006870F7"/>
    <w:rsid w:val="00696180"/>
    <w:rsid w:val="006A23B8"/>
    <w:rsid w:val="006A6DFF"/>
    <w:rsid w:val="006A7C81"/>
    <w:rsid w:val="006B3D8B"/>
    <w:rsid w:val="006B7B58"/>
    <w:rsid w:val="006B7C54"/>
    <w:rsid w:val="006C62B9"/>
    <w:rsid w:val="006C66D8"/>
    <w:rsid w:val="006C7AD9"/>
    <w:rsid w:val="006D0D0C"/>
    <w:rsid w:val="006D44A3"/>
    <w:rsid w:val="006D6232"/>
    <w:rsid w:val="006D79C2"/>
    <w:rsid w:val="006E172D"/>
    <w:rsid w:val="006E3E1E"/>
    <w:rsid w:val="006E6B88"/>
    <w:rsid w:val="006E76F2"/>
    <w:rsid w:val="006F5020"/>
    <w:rsid w:val="006F7452"/>
    <w:rsid w:val="00704E90"/>
    <w:rsid w:val="00706E7F"/>
    <w:rsid w:val="007071ED"/>
    <w:rsid w:val="007073EA"/>
    <w:rsid w:val="007101FF"/>
    <w:rsid w:val="00711CA5"/>
    <w:rsid w:val="00716E27"/>
    <w:rsid w:val="00723DFC"/>
    <w:rsid w:val="00731E2B"/>
    <w:rsid w:val="007320D0"/>
    <w:rsid w:val="0073331E"/>
    <w:rsid w:val="007335E2"/>
    <w:rsid w:val="007345BA"/>
    <w:rsid w:val="00737320"/>
    <w:rsid w:val="00740F61"/>
    <w:rsid w:val="00744D1E"/>
    <w:rsid w:val="00744E53"/>
    <w:rsid w:val="00744F14"/>
    <w:rsid w:val="007452C9"/>
    <w:rsid w:val="00747D66"/>
    <w:rsid w:val="00751021"/>
    <w:rsid w:val="007551A0"/>
    <w:rsid w:val="00755EB6"/>
    <w:rsid w:val="00757F57"/>
    <w:rsid w:val="007614C0"/>
    <w:rsid w:val="00761859"/>
    <w:rsid w:val="00767627"/>
    <w:rsid w:val="00767D9D"/>
    <w:rsid w:val="00770698"/>
    <w:rsid w:val="00772971"/>
    <w:rsid w:val="00775C05"/>
    <w:rsid w:val="00776B0C"/>
    <w:rsid w:val="00777A2F"/>
    <w:rsid w:val="007839E1"/>
    <w:rsid w:val="00783E4C"/>
    <w:rsid w:val="00784B2C"/>
    <w:rsid w:val="0078518C"/>
    <w:rsid w:val="007919EF"/>
    <w:rsid w:val="007970BA"/>
    <w:rsid w:val="0079723A"/>
    <w:rsid w:val="007A7743"/>
    <w:rsid w:val="007A7CA0"/>
    <w:rsid w:val="007B00FF"/>
    <w:rsid w:val="007B09B8"/>
    <w:rsid w:val="007B3F53"/>
    <w:rsid w:val="007D61E5"/>
    <w:rsid w:val="007E08DB"/>
    <w:rsid w:val="007E1AE9"/>
    <w:rsid w:val="007E36C6"/>
    <w:rsid w:val="007E5ADF"/>
    <w:rsid w:val="007F1389"/>
    <w:rsid w:val="007F45C1"/>
    <w:rsid w:val="007F541D"/>
    <w:rsid w:val="007F5854"/>
    <w:rsid w:val="007F6855"/>
    <w:rsid w:val="007F7A00"/>
    <w:rsid w:val="00800486"/>
    <w:rsid w:val="00801C04"/>
    <w:rsid w:val="00802ACD"/>
    <w:rsid w:val="00804C4A"/>
    <w:rsid w:val="0080512A"/>
    <w:rsid w:val="00807349"/>
    <w:rsid w:val="008075C1"/>
    <w:rsid w:val="008121F6"/>
    <w:rsid w:val="0081471C"/>
    <w:rsid w:val="0081766C"/>
    <w:rsid w:val="00821248"/>
    <w:rsid w:val="008212D9"/>
    <w:rsid w:val="00821C0E"/>
    <w:rsid w:val="008222B9"/>
    <w:rsid w:val="00824F85"/>
    <w:rsid w:val="00825008"/>
    <w:rsid w:val="008260FB"/>
    <w:rsid w:val="00832B16"/>
    <w:rsid w:val="0083680E"/>
    <w:rsid w:val="00836859"/>
    <w:rsid w:val="00837AB7"/>
    <w:rsid w:val="00845578"/>
    <w:rsid w:val="008551C4"/>
    <w:rsid w:val="008603A5"/>
    <w:rsid w:val="008648EF"/>
    <w:rsid w:val="008675CB"/>
    <w:rsid w:val="008725E9"/>
    <w:rsid w:val="0087396C"/>
    <w:rsid w:val="00874103"/>
    <w:rsid w:val="0088093B"/>
    <w:rsid w:val="0088124E"/>
    <w:rsid w:val="00882673"/>
    <w:rsid w:val="00884626"/>
    <w:rsid w:val="00886141"/>
    <w:rsid w:val="0089425B"/>
    <w:rsid w:val="008947D2"/>
    <w:rsid w:val="00896373"/>
    <w:rsid w:val="0089753C"/>
    <w:rsid w:val="00897543"/>
    <w:rsid w:val="00897B47"/>
    <w:rsid w:val="008A1378"/>
    <w:rsid w:val="008B06E7"/>
    <w:rsid w:val="008B17A0"/>
    <w:rsid w:val="008B5482"/>
    <w:rsid w:val="008B6ACC"/>
    <w:rsid w:val="008B6E37"/>
    <w:rsid w:val="008B7082"/>
    <w:rsid w:val="008C1628"/>
    <w:rsid w:val="008C1A31"/>
    <w:rsid w:val="008C2C79"/>
    <w:rsid w:val="008C3A56"/>
    <w:rsid w:val="008C409F"/>
    <w:rsid w:val="008C66B8"/>
    <w:rsid w:val="008D047B"/>
    <w:rsid w:val="008D1146"/>
    <w:rsid w:val="008D1531"/>
    <w:rsid w:val="008D233D"/>
    <w:rsid w:val="008D4BC4"/>
    <w:rsid w:val="008E1855"/>
    <w:rsid w:val="008E2898"/>
    <w:rsid w:val="008E5B3A"/>
    <w:rsid w:val="008E6362"/>
    <w:rsid w:val="008E6B53"/>
    <w:rsid w:val="008E6F97"/>
    <w:rsid w:val="008F0872"/>
    <w:rsid w:val="008F0B7A"/>
    <w:rsid w:val="00903B1D"/>
    <w:rsid w:val="00907C7A"/>
    <w:rsid w:val="00912672"/>
    <w:rsid w:val="00912F11"/>
    <w:rsid w:val="00920E20"/>
    <w:rsid w:val="00923F95"/>
    <w:rsid w:val="0092409C"/>
    <w:rsid w:val="00925D6C"/>
    <w:rsid w:val="009369B1"/>
    <w:rsid w:val="0094510C"/>
    <w:rsid w:val="00950D38"/>
    <w:rsid w:val="009515C5"/>
    <w:rsid w:val="00953BA9"/>
    <w:rsid w:val="00955F16"/>
    <w:rsid w:val="009605E8"/>
    <w:rsid w:val="00962282"/>
    <w:rsid w:val="00962D89"/>
    <w:rsid w:val="00963D00"/>
    <w:rsid w:val="00966DC8"/>
    <w:rsid w:val="00971146"/>
    <w:rsid w:val="009732E0"/>
    <w:rsid w:val="009814F9"/>
    <w:rsid w:val="00985A7D"/>
    <w:rsid w:val="00991123"/>
    <w:rsid w:val="009915C0"/>
    <w:rsid w:val="00991917"/>
    <w:rsid w:val="009943FD"/>
    <w:rsid w:val="00994FFA"/>
    <w:rsid w:val="009972FD"/>
    <w:rsid w:val="009A0D53"/>
    <w:rsid w:val="009A5DE4"/>
    <w:rsid w:val="009A6473"/>
    <w:rsid w:val="009A7766"/>
    <w:rsid w:val="009B0001"/>
    <w:rsid w:val="009B1AD0"/>
    <w:rsid w:val="009B49FE"/>
    <w:rsid w:val="009B73D0"/>
    <w:rsid w:val="009C0C6C"/>
    <w:rsid w:val="009C1DEC"/>
    <w:rsid w:val="009C477F"/>
    <w:rsid w:val="009C62BF"/>
    <w:rsid w:val="009C7343"/>
    <w:rsid w:val="009C7A61"/>
    <w:rsid w:val="009D5076"/>
    <w:rsid w:val="009E1A77"/>
    <w:rsid w:val="009E2317"/>
    <w:rsid w:val="009E256F"/>
    <w:rsid w:val="009E2E62"/>
    <w:rsid w:val="009E43E3"/>
    <w:rsid w:val="009E6585"/>
    <w:rsid w:val="009E6D1D"/>
    <w:rsid w:val="009F20D3"/>
    <w:rsid w:val="009F4387"/>
    <w:rsid w:val="009F454D"/>
    <w:rsid w:val="009F7FA3"/>
    <w:rsid w:val="00A02466"/>
    <w:rsid w:val="00A0472B"/>
    <w:rsid w:val="00A04C17"/>
    <w:rsid w:val="00A13A7F"/>
    <w:rsid w:val="00A1726B"/>
    <w:rsid w:val="00A22717"/>
    <w:rsid w:val="00A2337E"/>
    <w:rsid w:val="00A233F2"/>
    <w:rsid w:val="00A249C9"/>
    <w:rsid w:val="00A255C3"/>
    <w:rsid w:val="00A31168"/>
    <w:rsid w:val="00A33C2A"/>
    <w:rsid w:val="00A36480"/>
    <w:rsid w:val="00A37177"/>
    <w:rsid w:val="00A40BFF"/>
    <w:rsid w:val="00A41589"/>
    <w:rsid w:val="00A41D8A"/>
    <w:rsid w:val="00A425DC"/>
    <w:rsid w:val="00A43339"/>
    <w:rsid w:val="00A43FB2"/>
    <w:rsid w:val="00A54043"/>
    <w:rsid w:val="00A56E94"/>
    <w:rsid w:val="00A63847"/>
    <w:rsid w:val="00A67B42"/>
    <w:rsid w:val="00A70C6B"/>
    <w:rsid w:val="00A77F10"/>
    <w:rsid w:val="00A813D6"/>
    <w:rsid w:val="00A827A3"/>
    <w:rsid w:val="00A84A9A"/>
    <w:rsid w:val="00A84E9D"/>
    <w:rsid w:val="00A85BCE"/>
    <w:rsid w:val="00A91FDF"/>
    <w:rsid w:val="00A92F27"/>
    <w:rsid w:val="00A93CAF"/>
    <w:rsid w:val="00A948EC"/>
    <w:rsid w:val="00A94FE6"/>
    <w:rsid w:val="00A9795F"/>
    <w:rsid w:val="00AA7F05"/>
    <w:rsid w:val="00AB1510"/>
    <w:rsid w:val="00AB37E5"/>
    <w:rsid w:val="00AB3E16"/>
    <w:rsid w:val="00AB434D"/>
    <w:rsid w:val="00AB63EA"/>
    <w:rsid w:val="00AC0DF6"/>
    <w:rsid w:val="00AC0E02"/>
    <w:rsid w:val="00AC3FB1"/>
    <w:rsid w:val="00AC4801"/>
    <w:rsid w:val="00AC7464"/>
    <w:rsid w:val="00AD001D"/>
    <w:rsid w:val="00AD13CD"/>
    <w:rsid w:val="00AD144B"/>
    <w:rsid w:val="00AD2BEB"/>
    <w:rsid w:val="00AD3252"/>
    <w:rsid w:val="00AD47D7"/>
    <w:rsid w:val="00AE1F44"/>
    <w:rsid w:val="00AE35DB"/>
    <w:rsid w:val="00AE3AF5"/>
    <w:rsid w:val="00AF035B"/>
    <w:rsid w:val="00AF2B89"/>
    <w:rsid w:val="00AF3A72"/>
    <w:rsid w:val="00AF4EE3"/>
    <w:rsid w:val="00AF7A93"/>
    <w:rsid w:val="00B01462"/>
    <w:rsid w:val="00B01A36"/>
    <w:rsid w:val="00B02EB6"/>
    <w:rsid w:val="00B054C2"/>
    <w:rsid w:val="00B06F49"/>
    <w:rsid w:val="00B11D9A"/>
    <w:rsid w:val="00B135B3"/>
    <w:rsid w:val="00B207B9"/>
    <w:rsid w:val="00B2135D"/>
    <w:rsid w:val="00B30994"/>
    <w:rsid w:val="00B34A03"/>
    <w:rsid w:val="00B36CAA"/>
    <w:rsid w:val="00B37684"/>
    <w:rsid w:val="00B41D4D"/>
    <w:rsid w:val="00B43668"/>
    <w:rsid w:val="00B44F30"/>
    <w:rsid w:val="00B45FB7"/>
    <w:rsid w:val="00B46F56"/>
    <w:rsid w:val="00B5068D"/>
    <w:rsid w:val="00B51A4E"/>
    <w:rsid w:val="00B52EAB"/>
    <w:rsid w:val="00B61FD2"/>
    <w:rsid w:val="00B62688"/>
    <w:rsid w:val="00B62DFB"/>
    <w:rsid w:val="00B646D0"/>
    <w:rsid w:val="00B7010B"/>
    <w:rsid w:val="00B72BAE"/>
    <w:rsid w:val="00B74883"/>
    <w:rsid w:val="00B77BBA"/>
    <w:rsid w:val="00B84FCB"/>
    <w:rsid w:val="00B92847"/>
    <w:rsid w:val="00B946C0"/>
    <w:rsid w:val="00B954AB"/>
    <w:rsid w:val="00B95B06"/>
    <w:rsid w:val="00B9630A"/>
    <w:rsid w:val="00B964E5"/>
    <w:rsid w:val="00BA13AF"/>
    <w:rsid w:val="00BC2ABB"/>
    <w:rsid w:val="00BC35EA"/>
    <w:rsid w:val="00BC4CA8"/>
    <w:rsid w:val="00BC76A5"/>
    <w:rsid w:val="00BD3D3A"/>
    <w:rsid w:val="00BD643F"/>
    <w:rsid w:val="00BE4578"/>
    <w:rsid w:val="00BE542E"/>
    <w:rsid w:val="00BE7DFA"/>
    <w:rsid w:val="00BF2B40"/>
    <w:rsid w:val="00BF4F99"/>
    <w:rsid w:val="00BF596E"/>
    <w:rsid w:val="00BF6771"/>
    <w:rsid w:val="00BF69E1"/>
    <w:rsid w:val="00C01403"/>
    <w:rsid w:val="00C069E8"/>
    <w:rsid w:val="00C06A23"/>
    <w:rsid w:val="00C06A56"/>
    <w:rsid w:val="00C121C5"/>
    <w:rsid w:val="00C13057"/>
    <w:rsid w:val="00C13A56"/>
    <w:rsid w:val="00C170A1"/>
    <w:rsid w:val="00C20937"/>
    <w:rsid w:val="00C22CCF"/>
    <w:rsid w:val="00C3116B"/>
    <w:rsid w:val="00C347B7"/>
    <w:rsid w:val="00C406CA"/>
    <w:rsid w:val="00C42245"/>
    <w:rsid w:val="00C433A3"/>
    <w:rsid w:val="00C436E0"/>
    <w:rsid w:val="00C46185"/>
    <w:rsid w:val="00C4667A"/>
    <w:rsid w:val="00C54F25"/>
    <w:rsid w:val="00C5551D"/>
    <w:rsid w:val="00C56DA6"/>
    <w:rsid w:val="00C56F91"/>
    <w:rsid w:val="00C5742E"/>
    <w:rsid w:val="00C60203"/>
    <w:rsid w:val="00C616B2"/>
    <w:rsid w:val="00C6380E"/>
    <w:rsid w:val="00C660A2"/>
    <w:rsid w:val="00C669B1"/>
    <w:rsid w:val="00C67813"/>
    <w:rsid w:val="00C7311D"/>
    <w:rsid w:val="00C73554"/>
    <w:rsid w:val="00C76882"/>
    <w:rsid w:val="00C77B69"/>
    <w:rsid w:val="00C92A5F"/>
    <w:rsid w:val="00C93DDC"/>
    <w:rsid w:val="00C97342"/>
    <w:rsid w:val="00C97A48"/>
    <w:rsid w:val="00CA1F61"/>
    <w:rsid w:val="00CA65CC"/>
    <w:rsid w:val="00CB350E"/>
    <w:rsid w:val="00CB353E"/>
    <w:rsid w:val="00CB7624"/>
    <w:rsid w:val="00CB7D9D"/>
    <w:rsid w:val="00CC1488"/>
    <w:rsid w:val="00CC33D4"/>
    <w:rsid w:val="00CC3DF2"/>
    <w:rsid w:val="00CC4F5B"/>
    <w:rsid w:val="00CC50F0"/>
    <w:rsid w:val="00CD0019"/>
    <w:rsid w:val="00CD1707"/>
    <w:rsid w:val="00CD3810"/>
    <w:rsid w:val="00CD5EC5"/>
    <w:rsid w:val="00CD6FA4"/>
    <w:rsid w:val="00CE174A"/>
    <w:rsid w:val="00CE3E69"/>
    <w:rsid w:val="00CE5DB1"/>
    <w:rsid w:val="00CF0422"/>
    <w:rsid w:val="00CF137B"/>
    <w:rsid w:val="00D02DC9"/>
    <w:rsid w:val="00D02F85"/>
    <w:rsid w:val="00D054BA"/>
    <w:rsid w:val="00D07159"/>
    <w:rsid w:val="00D110EC"/>
    <w:rsid w:val="00D12887"/>
    <w:rsid w:val="00D14380"/>
    <w:rsid w:val="00D15506"/>
    <w:rsid w:val="00D20CEA"/>
    <w:rsid w:val="00D233D1"/>
    <w:rsid w:val="00D245AC"/>
    <w:rsid w:val="00D275C0"/>
    <w:rsid w:val="00D324A5"/>
    <w:rsid w:val="00D32890"/>
    <w:rsid w:val="00D361F7"/>
    <w:rsid w:val="00D36C57"/>
    <w:rsid w:val="00D36D03"/>
    <w:rsid w:val="00D42971"/>
    <w:rsid w:val="00D42C20"/>
    <w:rsid w:val="00D42D34"/>
    <w:rsid w:val="00D449EA"/>
    <w:rsid w:val="00D44DE8"/>
    <w:rsid w:val="00D51559"/>
    <w:rsid w:val="00D52368"/>
    <w:rsid w:val="00D52AF5"/>
    <w:rsid w:val="00D530A8"/>
    <w:rsid w:val="00D54CDE"/>
    <w:rsid w:val="00D607D3"/>
    <w:rsid w:val="00D66F37"/>
    <w:rsid w:val="00D7085B"/>
    <w:rsid w:val="00D76D40"/>
    <w:rsid w:val="00D80251"/>
    <w:rsid w:val="00D828C1"/>
    <w:rsid w:val="00D87595"/>
    <w:rsid w:val="00D91545"/>
    <w:rsid w:val="00D91FC6"/>
    <w:rsid w:val="00D928A1"/>
    <w:rsid w:val="00D952FA"/>
    <w:rsid w:val="00D96752"/>
    <w:rsid w:val="00DB0E19"/>
    <w:rsid w:val="00DB14A1"/>
    <w:rsid w:val="00DB511C"/>
    <w:rsid w:val="00DB614C"/>
    <w:rsid w:val="00DB624B"/>
    <w:rsid w:val="00DB7718"/>
    <w:rsid w:val="00DC4781"/>
    <w:rsid w:val="00DC5EFD"/>
    <w:rsid w:val="00DD1F55"/>
    <w:rsid w:val="00DD2B66"/>
    <w:rsid w:val="00DD6B56"/>
    <w:rsid w:val="00DE133A"/>
    <w:rsid w:val="00DE2D66"/>
    <w:rsid w:val="00DE4197"/>
    <w:rsid w:val="00DE63DA"/>
    <w:rsid w:val="00DF3FD5"/>
    <w:rsid w:val="00DF6260"/>
    <w:rsid w:val="00DF7ECC"/>
    <w:rsid w:val="00E003F6"/>
    <w:rsid w:val="00E02A55"/>
    <w:rsid w:val="00E0442D"/>
    <w:rsid w:val="00E059AA"/>
    <w:rsid w:val="00E06234"/>
    <w:rsid w:val="00E11D56"/>
    <w:rsid w:val="00E126B8"/>
    <w:rsid w:val="00E1617B"/>
    <w:rsid w:val="00E163AC"/>
    <w:rsid w:val="00E24AC9"/>
    <w:rsid w:val="00E26244"/>
    <w:rsid w:val="00E3117F"/>
    <w:rsid w:val="00E32A94"/>
    <w:rsid w:val="00E35520"/>
    <w:rsid w:val="00E37036"/>
    <w:rsid w:val="00E43F60"/>
    <w:rsid w:val="00E4539E"/>
    <w:rsid w:val="00E45F07"/>
    <w:rsid w:val="00E5058A"/>
    <w:rsid w:val="00E52388"/>
    <w:rsid w:val="00E55F53"/>
    <w:rsid w:val="00E5699B"/>
    <w:rsid w:val="00E6115D"/>
    <w:rsid w:val="00E615BF"/>
    <w:rsid w:val="00E624AD"/>
    <w:rsid w:val="00E65EB2"/>
    <w:rsid w:val="00E70EC6"/>
    <w:rsid w:val="00E71B2E"/>
    <w:rsid w:val="00E734C8"/>
    <w:rsid w:val="00E80258"/>
    <w:rsid w:val="00E80996"/>
    <w:rsid w:val="00E80A84"/>
    <w:rsid w:val="00E832B8"/>
    <w:rsid w:val="00E83F2F"/>
    <w:rsid w:val="00E841B6"/>
    <w:rsid w:val="00E84674"/>
    <w:rsid w:val="00E86145"/>
    <w:rsid w:val="00E90F4E"/>
    <w:rsid w:val="00E9344F"/>
    <w:rsid w:val="00E9381D"/>
    <w:rsid w:val="00E947C1"/>
    <w:rsid w:val="00E94E5A"/>
    <w:rsid w:val="00EA5564"/>
    <w:rsid w:val="00EB1D71"/>
    <w:rsid w:val="00EB231C"/>
    <w:rsid w:val="00EB232E"/>
    <w:rsid w:val="00EB3022"/>
    <w:rsid w:val="00EB7C12"/>
    <w:rsid w:val="00EB7CE1"/>
    <w:rsid w:val="00EC23ED"/>
    <w:rsid w:val="00EC631F"/>
    <w:rsid w:val="00ED1176"/>
    <w:rsid w:val="00ED226F"/>
    <w:rsid w:val="00ED36C1"/>
    <w:rsid w:val="00ED427B"/>
    <w:rsid w:val="00ED457F"/>
    <w:rsid w:val="00ED58AE"/>
    <w:rsid w:val="00ED6E90"/>
    <w:rsid w:val="00EE03B7"/>
    <w:rsid w:val="00EE66BF"/>
    <w:rsid w:val="00EE7FA8"/>
    <w:rsid w:val="00EF2880"/>
    <w:rsid w:val="00EF4746"/>
    <w:rsid w:val="00EF54F6"/>
    <w:rsid w:val="00EF6F57"/>
    <w:rsid w:val="00F003D3"/>
    <w:rsid w:val="00F024E0"/>
    <w:rsid w:val="00F0585F"/>
    <w:rsid w:val="00F0650B"/>
    <w:rsid w:val="00F1075D"/>
    <w:rsid w:val="00F10FCC"/>
    <w:rsid w:val="00F123AE"/>
    <w:rsid w:val="00F13107"/>
    <w:rsid w:val="00F153A5"/>
    <w:rsid w:val="00F1658F"/>
    <w:rsid w:val="00F21279"/>
    <w:rsid w:val="00F216F1"/>
    <w:rsid w:val="00F26E42"/>
    <w:rsid w:val="00F30123"/>
    <w:rsid w:val="00F33885"/>
    <w:rsid w:val="00F34490"/>
    <w:rsid w:val="00F348E8"/>
    <w:rsid w:val="00F3633E"/>
    <w:rsid w:val="00F37F20"/>
    <w:rsid w:val="00F54046"/>
    <w:rsid w:val="00F5426A"/>
    <w:rsid w:val="00F54D9D"/>
    <w:rsid w:val="00F56245"/>
    <w:rsid w:val="00F5745E"/>
    <w:rsid w:val="00F57CB2"/>
    <w:rsid w:val="00F60036"/>
    <w:rsid w:val="00F61732"/>
    <w:rsid w:val="00F62D13"/>
    <w:rsid w:val="00F65F9B"/>
    <w:rsid w:val="00F664D9"/>
    <w:rsid w:val="00F71EC4"/>
    <w:rsid w:val="00F73DDE"/>
    <w:rsid w:val="00F7533B"/>
    <w:rsid w:val="00F84194"/>
    <w:rsid w:val="00F9074A"/>
    <w:rsid w:val="00F93D67"/>
    <w:rsid w:val="00FA1E04"/>
    <w:rsid w:val="00FA69EC"/>
    <w:rsid w:val="00FB2CA9"/>
    <w:rsid w:val="00FB5E12"/>
    <w:rsid w:val="00FB6BA4"/>
    <w:rsid w:val="00FB776E"/>
    <w:rsid w:val="00FC1533"/>
    <w:rsid w:val="00FC4530"/>
    <w:rsid w:val="00FC6D94"/>
    <w:rsid w:val="00FC7A14"/>
    <w:rsid w:val="00FD2475"/>
    <w:rsid w:val="00FD6993"/>
    <w:rsid w:val="00FD6F94"/>
    <w:rsid w:val="00FD7CF5"/>
    <w:rsid w:val="00FE2B92"/>
    <w:rsid w:val="00FE4211"/>
    <w:rsid w:val="00FE5617"/>
    <w:rsid w:val="00FE7B1F"/>
    <w:rsid w:val="00FE7DBE"/>
    <w:rsid w:val="00FE7FCA"/>
    <w:rsid w:val="00FF20AA"/>
    <w:rsid w:val="00FF2F38"/>
    <w:rsid w:val="00FF55B3"/>
    <w:rsid w:val="00FF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3A0EA1A5-5ABA-440C-9C06-A48B660E2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宋体" w:hAnsi="Arial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0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202C45"/>
    <w:pPr>
      <w:snapToGrid w:val="0"/>
      <w:spacing w:line="300" w:lineRule="auto"/>
      <w:ind w:firstLineChars="200" w:firstLine="420"/>
    </w:pPr>
    <w:rPr>
      <w:rFonts w:eastAsiaTheme="minorEastAsia" w:cs="Arial"/>
      <w:kern w:val="0"/>
    </w:rPr>
  </w:style>
  <w:style w:type="paragraph" w:styleId="1">
    <w:name w:val="heading 1"/>
    <w:basedOn w:val="a4"/>
    <w:next w:val="a4"/>
    <w:link w:val="1Char"/>
    <w:uiPriority w:val="9"/>
    <w:qFormat/>
    <w:rsid w:val="00667EDE"/>
    <w:pPr>
      <w:keepNext/>
      <w:keepLines/>
      <w:numPr>
        <w:numId w:val="2"/>
      </w:numPr>
      <w:spacing w:beforeLines="25" w:before="78" w:afterLines="25" w:after="78" w:line="240" w:lineRule="auto"/>
      <w:ind w:left="142" w:firstLineChars="0" w:firstLine="0"/>
      <w:outlineLvl w:val="0"/>
    </w:pPr>
    <w:rPr>
      <w:rFonts w:ascii="微软雅黑" w:eastAsia="微软雅黑" w:hAnsi="微软雅黑"/>
      <w:bCs/>
      <w:kern w:val="44"/>
      <w:sz w:val="24"/>
      <w:szCs w:val="28"/>
    </w:rPr>
  </w:style>
  <w:style w:type="paragraph" w:styleId="2">
    <w:name w:val="heading 2"/>
    <w:basedOn w:val="a4"/>
    <w:next w:val="a4"/>
    <w:link w:val="2Char"/>
    <w:uiPriority w:val="9"/>
    <w:unhideWhenUsed/>
    <w:qFormat/>
    <w:rsid w:val="0088093B"/>
    <w:pPr>
      <w:keepNext/>
      <w:keepLines/>
      <w:numPr>
        <w:ilvl w:val="1"/>
        <w:numId w:val="2"/>
      </w:numPr>
      <w:spacing w:beforeLines="25" w:before="78" w:afterLines="25" w:after="78" w:line="240" w:lineRule="auto"/>
      <w:ind w:left="284" w:firstLineChars="0" w:firstLine="0"/>
      <w:outlineLvl w:val="1"/>
    </w:pPr>
    <w:rPr>
      <w:rFonts w:ascii="微软雅黑" w:eastAsia="微软雅黑" w:hAnsi="微软雅黑"/>
      <w:bCs/>
      <w:sz w:val="22"/>
      <w:szCs w:val="24"/>
    </w:rPr>
  </w:style>
  <w:style w:type="paragraph" w:styleId="3">
    <w:name w:val="heading 3"/>
    <w:basedOn w:val="2"/>
    <w:next w:val="a4"/>
    <w:link w:val="3Char"/>
    <w:uiPriority w:val="9"/>
    <w:unhideWhenUsed/>
    <w:qFormat/>
    <w:rsid w:val="00E11D56"/>
    <w:pPr>
      <w:numPr>
        <w:ilvl w:val="2"/>
      </w:numPr>
      <w:spacing w:beforeLines="30" w:before="93" w:afterLines="20" w:after="62"/>
      <w:ind w:left="993"/>
      <w:outlineLvl w:val="2"/>
    </w:pPr>
    <w:rPr>
      <w:sz w:val="21"/>
    </w:rPr>
  </w:style>
  <w:style w:type="paragraph" w:styleId="4">
    <w:name w:val="heading 4"/>
    <w:basedOn w:val="a4"/>
    <w:next w:val="a4"/>
    <w:link w:val="4Char"/>
    <w:uiPriority w:val="9"/>
    <w:unhideWhenUsed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4"/>
    <w:next w:val="a4"/>
    <w:link w:val="5Char"/>
    <w:uiPriority w:val="9"/>
    <w:unhideWhenUsed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4"/>
    <w:next w:val="a4"/>
    <w:link w:val="6Char"/>
    <w:uiPriority w:val="9"/>
    <w:unhideWhenUsed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4"/>
    <w:next w:val="a4"/>
    <w:link w:val="7Char"/>
    <w:uiPriority w:val="9"/>
    <w:unhideWhenUsed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4"/>
    <w:next w:val="a4"/>
    <w:link w:val="8Char"/>
    <w:uiPriority w:val="9"/>
    <w:unhideWhenUsed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4"/>
    <w:next w:val="a4"/>
    <w:link w:val="9Char"/>
    <w:uiPriority w:val="9"/>
    <w:unhideWhenUsed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Char">
    <w:name w:val="标题 1 Char"/>
    <w:basedOn w:val="a5"/>
    <w:link w:val="1"/>
    <w:uiPriority w:val="9"/>
    <w:rsid w:val="00667EDE"/>
    <w:rPr>
      <w:rFonts w:ascii="微软雅黑" w:eastAsia="微软雅黑" w:hAnsi="微软雅黑" w:cs="Arial"/>
      <w:bCs/>
      <w:kern w:val="44"/>
      <w:sz w:val="24"/>
      <w:szCs w:val="28"/>
    </w:rPr>
  </w:style>
  <w:style w:type="character" w:customStyle="1" w:styleId="2Char">
    <w:name w:val="标题 2 Char"/>
    <w:basedOn w:val="a5"/>
    <w:link w:val="2"/>
    <w:uiPriority w:val="9"/>
    <w:rsid w:val="0088093B"/>
    <w:rPr>
      <w:rFonts w:ascii="微软雅黑" w:eastAsia="微软雅黑" w:hAnsi="微软雅黑" w:cs="Arial"/>
      <w:bCs/>
      <w:kern w:val="0"/>
      <w:sz w:val="22"/>
      <w:szCs w:val="24"/>
    </w:rPr>
  </w:style>
  <w:style w:type="character" w:customStyle="1" w:styleId="3Char">
    <w:name w:val="标题 3 Char"/>
    <w:basedOn w:val="a5"/>
    <w:link w:val="3"/>
    <w:uiPriority w:val="9"/>
    <w:rsid w:val="00E11D56"/>
    <w:rPr>
      <w:rFonts w:ascii="微软雅黑" w:eastAsia="微软雅黑" w:hAnsi="微软雅黑" w:cs="Arial"/>
      <w:bCs/>
      <w:kern w:val="0"/>
      <w:szCs w:val="24"/>
    </w:rPr>
  </w:style>
  <w:style w:type="character" w:customStyle="1" w:styleId="4Char">
    <w:name w:val="标题 4 Char"/>
    <w:basedOn w:val="a5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5"/>
    <w:link w:val="5"/>
    <w:uiPriority w:val="9"/>
    <w:rPr>
      <w:b/>
      <w:bCs/>
      <w:sz w:val="28"/>
      <w:szCs w:val="28"/>
    </w:rPr>
  </w:style>
  <w:style w:type="character" w:customStyle="1" w:styleId="6Char">
    <w:name w:val="标题 6 Char"/>
    <w:basedOn w:val="a5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5"/>
    <w:link w:val="7"/>
    <w:uiPriority w:val="9"/>
    <w:rPr>
      <w:b/>
      <w:bCs/>
      <w:sz w:val="24"/>
      <w:szCs w:val="24"/>
    </w:rPr>
  </w:style>
  <w:style w:type="character" w:customStyle="1" w:styleId="8Char">
    <w:name w:val="标题 8 Char"/>
    <w:basedOn w:val="a5"/>
    <w:link w:val="8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5"/>
    <w:link w:val="9"/>
    <w:uiPriority w:val="9"/>
    <w:rPr>
      <w:rFonts w:asciiTheme="majorHAnsi" w:eastAsiaTheme="majorEastAsia" w:hAnsiTheme="majorHAnsi" w:cstheme="majorBidi"/>
      <w:szCs w:val="21"/>
    </w:rPr>
  </w:style>
  <w:style w:type="paragraph" w:styleId="a8">
    <w:name w:val="Title"/>
    <w:basedOn w:val="a4"/>
    <w:next w:val="a4"/>
    <w:link w:val="Char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5"/>
    <w:link w:val="a8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4"/>
    <w:next w:val="a4"/>
    <w:link w:val="Char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5"/>
    <w:link w:val="a9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Subtle Emphasis"/>
    <w:basedOn w:val="a5"/>
    <w:uiPriority w:val="19"/>
    <w:rPr>
      <w:i/>
      <w:iCs/>
      <w:color w:val="808080" w:themeColor="text1" w:themeTint="7F"/>
    </w:rPr>
  </w:style>
  <w:style w:type="character" w:styleId="ab">
    <w:name w:val="Emphasis"/>
    <w:basedOn w:val="a5"/>
    <w:uiPriority w:val="20"/>
    <w:rsid w:val="00D42D34"/>
    <w:rPr>
      <w:rFonts w:ascii="微软雅黑" w:eastAsia="微软雅黑" w:hAnsi="微软雅黑"/>
      <w:i/>
      <w:iCs/>
    </w:rPr>
  </w:style>
  <w:style w:type="character" w:styleId="ac">
    <w:name w:val="Intense Emphasis"/>
    <w:basedOn w:val="a5"/>
    <w:uiPriority w:val="21"/>
    <w:rPr>
      <w:b/>
      <w:bCs/>
      <w:i/>
      <w:iCs/>
      <w:color w:val="4F81BD" w:themeColor="accent1"/>
    </w:rPr>
  </w:style>
  <w:style w:type="character" w:styleId="ad">
    <w:name w:val="Strong"/>
    <w:basedOn w:val="a5"/>
    <w:uiPriority w:val="22"/>
    <w:rPr>
      <w:b/>
      <w:bCs/>
    </w:rPr>
  </w:style>
  <w:style w:type="paragraph" w:styleId="ae">
    <w:name w:val="Quote"/>
    <w:basedOn w:val="a4"/>
    <w:next w:val="a4"/>
    <w:link w:val="Char1"/>
    <w:uiPriority w:val="29"/>
    <w:rPr>
      <w:i/>
      <w:iCs/>
      <w:color w:val="000000" w:themeColor="text1"/>
    </w:rPr>
  </w:style>
  <w:style w:type="character" w:customStyle="1" w:styleId="Char1">
    <w:name w:val="引用 Char"/>
    <w:basedOn w:val="a5"/>
    <w:link w:val="ae"/>
    <w:uiPriority w:val="29"/>
    <w:rPr>
      <w:i/>
      <w:iCs/>
      <w:color w:val="000000" w:themeColor="text1"/>
    </w:rPr>
  </w:style>
  <w:style w:type="paragraph" w:styleId="af">
    <w:name w:val="Intense Quote"/>
    <w:basedOn w:val="a4"/>
    <w:next w:val="a4"/>
    <w:link w:val="Char2"/>
    <w:uiPriority w:val="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5"/>
    <w:link w:val="af"/>
    <w:uiPriority w:val="30"/>
    <w:rPr>
      <w:b/>
      <w:bCs/>
      <w:i/>
      <w:iCs/>
      <w:color w:val="4F81BD" w:themeColor="accent1"/>
    </w:rPr>
  </w:style>
  <w:style w:type="character" w:styleId="af0">
    <w:name w:val="Subtle Reference"/>
    <w:basedOn w:val="a5"/>
    <w:uiPriority w:val="31"/>
    <w:rPr>
      <w:smallCaps/>
      <w:color w:val="C0504D" w:themeColor="accent2"/>
      <w:u w:val="single"/>
    </w:rPr>
  </w:style>
  <w:style w:type="character" w:styleId="af1">
    <w:name w:val="Intense Reference"/>
    <w:basedOn w:val="a5"/>
    <w:uiPriority w:val="32"/>
    <w:rPr>
      <w:b/>
      <w:bCs/>
      <w:smallCaps/>
      <w:color w:val="C0504D" w:themeColor="accent2"/>
      <w:spacing w:val="5"/>
      <w:u w:val="single"/>
    </w:rPr>
  </w:style>
  <w:style w:type="paragraph" w:customStyle="1" w:styleId="a3">
    <w:name w:val="数字编号"/>
    <w:rsid w:val="00410860"/>
    <w:pPr>
      <w:numPr>
        <w:numId w:val="5"/>
      </w:numPr>
      <w:ind w:left="737" w:hanging="397"/>
    </w:pPr>
    <w:rPr>
      <w:rFonts w:cs="Arial"/>
    </w:rPr>
  </w:style>
  <w:style w:type="paragraph" w:styleId="a0">
    <w:name w:val="List Paragraph"/>
    <w:aliases w:val="编号2"/>
    <w:basedOn w:val="a4"/>
    <w:link w:val="Char3"/>
    <w:rsid w:val="003C6258"/>
    <w:pPr>
      <w:numPr>
        <w:ilvl w:val="1"/>
        <w:numId w:val="3"/>
      </w:numPr>
      <w:ind w:firstLineChars="0" w:firstLine="0"/>
    </w:pPr>
  </w:style>
  <w:style w:type="character" w:styleId="af2">
    <w:name w:val="Hyperlink"/>
    <w:basedOn w:val="a5"/>
    <w:unhideWhenUsed/>
    <w:rPr>
      <w:color w:val="0000FF" w:themeColor="hyperlink"/>
      <w:u w:val="single"/>
    </w:rPr>
  </w:style>
  <w:style w:type="character" w:styleId="af3">
    <w:name w:val="FollowedHyperlink"/>
    <w:basedOn w:val="a5"/>
    <w:uiPriority w:val="99"/>
    <w:unhideWhenUsed/>
    <w:rPr>
      <w:color w:val="800080" w:themeColor="followedHyperlink"/>
      <w:u w:val="single"/>
    </w:rPr>
  </w:style>
  <w:style w:type="paragraph" w:styleId="af4">
    <w:name w:val="header"/>
    <w:basedOn w:val="a4"/>
    <w:link w:val="Char4"/>
    <w:uiPriority w:val="99"/>
    <w:unhideWhenUsed/>
    <w:rsid w:val="007E1AE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4">
    <w:name w:val="页眉 Char"/>
    <w:basedOn w:val="a5"/>
    <w:link w:val="af4"/>
    <w:uiPriority w:val="99"/>
    <w:rsid w:val="007E1AE9"/>
    <w:rPr>
      <w:rFonts w:ascii="Calibri" w:eastAsia="宋体" w:hAnsi="Calibri" w:cs="Times New Roman"/>
      <w:sz w:val="18"/>
      <w:szCs w:val="18"/>
    </w:rPr>
  </w:style>
  <w:style w:type="paragraph" w:styleId="af5">
    <w:name w:val="footer"/>
    <w:basedOn w:val="a4"/>
    <w:link w:val="Char5"/>
    <w:uiPriority w:val="99"/>
    <w:unhideWhenUsed/>
    <w:rsid w:val="007E1AE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5">
    <w:name w:val="页脚 Char"/>
    <w:basedOn w:val="a5"/>
    <w:link w:val="af5"/>
    <w:uiPriority w:val="99"/>
    <w:rsid w:val="007E1AE9"/>
    <w:rPr>
      <w:rFonts w:ascii="Calibri" w:eastAsia="宋体" w:hAnsi="Calibri" w:cs="Times New Roman"/>
      <w:sz w:val="18"/>
      <w:szCs w:val="18"/>
    </w:rPr>
  </w:style>
  <w:style w:type="paragraph" w:styleId="af6">
    <w:name w:val="No Spacing"/>
    <w:uiPriority w:val="1"/>
    <w:rsid w:val="007E1AE9"/>
    <w:pPr>
      <w:widowControl w:val="0"/>
      <w:jc w:val="both"/>
    </w:pPr>
    <w:rPr>
      <w:rFonts w:ascii="Calibri" w:hAnsi="Calibri" w:cs="Times New Roman"/>
    </w:rPr>
  </w:style>
  <w:style w:type="paragraph" w:customStyle="1" w:styleId="af7">
    <w:name w:val="源代码"/>
    <w:basedOn w:val="af8"/>
    <w:next w:val="a4"/>
    <w:link w:val="Char6"/>
    <w:qFormat/>
    <w:rsid w:val="00561F37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F5F5F5"/>
      <w:ind w:firstLineChars="0" w:firstLine="0"/>
    </w:pPr>
    <w:rPr>
      <w:sz w:val="21"/>
      <w:shd w:val="clear" w:color="auto" w:fill="auto"/>
    </w:rPr>
  </w:style>
  <w:style w:type="paragraph" w:customStyle="1" w:styleId="a">
    <w:name w:val="案例"/>
    <w:basedOn w:val="a0"/>
    <w:link w:val="Char7"/>
    <w:rsid w:val="003A4E84"/>
    <w:pPr>
      <w:numPr>
        <w:numId w:val="4"/>
      </w:numPr>
      <w:spacing w:beforeLines="25" w:before="78" w:afterLines="25" w:after="78"/>
      <w:ind w:left="0" w:firstLineChars="150" w:firstLine="315"/>
    </w:pPr>
    <w:rPr>
      <w:rFonts w:eastAsia="楷体"/>
    </w:rPr>
  </w:style>
  <w:style w:type="character" w:customStyle="1" w:styleId="Char6">
    <w:name w:val="源代码 Char"/>
    <w:basedOn w:val="a5"/>
    <w:link w:val="af7"/>
    <w:rsid w:val="00561F37"/>
    <w:rPr>
      <w:rFonts w:ascii="Courier New" w:eastAsiaTheme="minorEastAsia" w:hAnsi="Courier New" w:cs="Times New Roman"/>
      <w:kern w:val="0"/>
      <w:szCs w:val="18"/>
      <w:shd w:val="clear" w:color="auto" w:fill="F5F5F5"/>
    </w:rPr>
  </w:style>
  <w:style w:type="paragraph" w:customStyle="1" w:styleId="10">
    <w:name w:val="编号1"/>
    <w:basedOn w:val="a0"/>
    <w:rsid w:val="00511F04"/>
    <w:pPr>
      <w:numPr>
        <w:ilvl w:val="0"/>
        <w:numId w:val="1"/>
      </w:numPr>
      <w:ind w:left="426" w:hanging="340"/>
    </w:pPr>
  </w:style>
  <w:style w:type="table" w:styleId="af9">
    <w:name w:val="Table Grid"/>
    <w:basedOn w:val="a6"/>
    <w:rsid w:val="002903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案例要求"/>
    <w:basedOn w:val="a"/>
    <w:link w:val="Char8"/>
    <w:rsid w:val="00C4667A"/>
    <w:pPr>
      <w:numPr>
        <w:ilvl w:val="2"/>
        <w:numId w:val="6"/>
      </w:numPr>
      <w:spacing w:beforeLines="0" w:before="0"/>
      <w:ind w:leftChars="250" w:left="945"/>
    </w:pPr>
  </w:style>
  <w:style w:type="character" w:customStyle="1" w:styleId="Char3">
    <w:name w:val="列出段落 Char"/>
    <w:aliases w:val="编号2 Char"/>
    <w:basedOn w:val="a5"/>
    <w:link w:val="a0"/>
    <w:rsid w:val="009A0D53"/>
    <w:rPr>
      <w:rFonts w:eastAsiaTheme="minorEastAsia" w:cs="Arial"/>
      <w:kern w:val="0"/>
    </w:rPr>
  </w:style>
  <w:style w:type="character" w:customStyle="1" w:styleId="Char7">
    <w:name w:val="案例 Char"/>
    <w:basedOn w:val="Char3"/>
    <w:link w:val="a"/>
    <w:rsid w:val="003A4E84"/>
    <w:rPr>
      <w:rFonts w:eastAsia="楷体" w:cs="Arial"/>
      <w:kern w:val="0"/>
    </w:rPr>
  </w:style>
  <w:style w:type="character" w:customStyle="1" w:styleId="Char8">
    <w:name w:val="案例要求 Char"/>
    <w:basedOn w:val="Char7"/>
    <w:link w:val="a2"/>
    <w:rsid w:val="00C4667A"/>
    <w:rPr>
      <w:rFonts w:eastAsia="楷体" w:cs="Arial"/>
      <w:kern w:val="0"/>
    </w:rPr>
  </w:style>
  <w:style w:type="paragraph" w:customStyle="1" w:styleId="af8">
    <w:name w:val="例程代码（无行号）"/>
    <w:basedOn w:val="a4"/>
    <w:rsid w:val="008B06E7"/>
    <w:pPr>
      <w:shd w:val="clear" w:color="auto" w:fill="E0E0E0"/>
    </w:pPr>
    <w:rPr>
      <w:rFonts w:ascii="Courier New" w:hAnsi="Courier New" w:cs="Times New Roman"/>
      <w:sz w:val="18"/>
      <w:szCs w:val="18"/>
      <w:shd w:val="clear" w:color="auto" w:fill="E0E0E0"/>
    </w:rPr>
  </w:style>
  <w:style w:type="paragraph" w:customStyle="1" w:styleId="afa">
    <w:name w:val="大标题"/>
    <w:basedOn w:val="a4"/>
    <w:link w:val="Char9"/>
    <w:rsid w:val="00511F04"/>
    <w:pPr>
      <w:jc w:val="center"/>
    </w:pPr>
    <w:rPr>
      <w:rFonts w:ascii="微软雅黑" w:eastAsia="微软雅黑" w:hAnsi="微软雅黑"/>
      <w:b/>
      <w:sz w:val="32"/>
      <w:szCs w:val="32"/>
    </w:rPr>
  </w:style>
  <w:style w:type="character" w:customStyle="1" w:styleId="Char9">
    <w:name w:val="大标题 Char"/>
    <w:basedOn w:val="a5"/>
    <w:link w:val="afa"/>
    <w:rsid w:val="00511F04"/>
    <w:rPr>
      <w:rFonts w:ascii="微软雅黑" w:eastAsia="微软雅黑" w:hAnsi="微软雅黑"/>
      <w:b/>
      <w:sz w:val="32"/>
      <w:szCs w:val="32"/>
    </w:rPr>
  </w:style>
  <w:style w:type="table" w:styleId="4-1">
    <w:name w:val="Grid Table 4 Accent 1"/>
    <w:basedOn w:val="a6"/>
    <w:uiPriority w:val="49"/>
    <w:rsid w:val="000D562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0">
    <w:name w:val="Grid Table 4"/>
    <w:basedOn w:val="a6"/>
    <w:uiPriority w:val="49"/>
    <w:rsid w:val="003A4E8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b">
    <w:name w:val="Body Text"/>
    <w:basedOn w:val="a4"/>
    <w:link w:val="Chara"/>
    <w:rsid w:val="00AE1F44"/>
    <w:pPr>
      <w:spacing w:before="180" w:after="180"/>
    </w:pPr>
  </w:style>
  <w:style w:type="character" w:customStyle="1" w:styleId="Chara">
    <w:name w:val="正文文本 Char"/>
    <w:basedOn w:val="a5"/>
    <w:link w:val="afb"/>
    <w:rsid w:val="00AE1F44"/>
    <w:rPr>
      <w:rFonts w:asciiTheme="minorHAnsi" w:eastAsiaTheme="minorEastAsia" w:hAnsiTheme="minorHAnsi" w:cstheme="minorBidi"/>
      <w:kern w:val="0"/>
    </w:rPr>
  </w:style>
  <w:style w:type="paragraph" w:customStyle="1" w:styleId="FirstParagraph">
    <w:name w:val="First Paragraph"/>
    <w:basedOn w:val="afb"/>
    <w:next w:val="afb"/>
    <w:rsid w:val="00AE1F44"/>
  </w:style>
  <w:style w:type="paragraph" w:customStyle="1" w:styleId="Compact">
    <w:name w:val="Compact"/>
    <w:basedOn w:val="afb"/>
    <w:rsid w:val="00AE1F44"/>
    <w:pPr>
      <w:spacing w:before="36" w:after="36"/>
    </w:pPr>
  </w:style>
  <w:style w:type="paragraph" w:customStyle="1" w:styleId="Author">
    <w:name w:val="Author"/>
    <w:next w:val="afb"/>
    <w:rsid w:val="00AE1F44"/>
    <w:pPr>
      <w:keepNext/>
      <w:keepLines/>
      <w:spacing w:after="200"/>
      <w:jc w:val="center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c">
    <w:name w:val="Date"/>
    <w:next w:val="afb"/>
    <w:link w:val="Charb"/>
    <w:rsid w:val="00AE1F44"/>
    <w:pPr>
      <w:keepNext/>
      <w:keepLines/>
      <w:spacing w:after="200"/>
      <w:jc w:val="center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Charb">
    <w:name w:val="日期 Char"/>
    <w:basedOn w:val="a5"/>
    <w:link w:val="afc"/>
    <w:rsid w:val="00AE1F44"/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d">
    <w:name w:val="Bibliography"/>
    <w:basedOn w:val="a4"/>
    <w:rsid w:val="00AE1F44"/>
  </w:style>
  <w:style w:type="paragraph" w:styleId="afe">
    <w:name w:val="Block Text"/>
    <w:basedOn w:val="afb"/>
    <w:next w:val="afb"/>
    <w:uiPriority w:val="9"/>
    <w:unhideWhenUsed/>
    <w:rsid w:val="00AE1F44"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ff">
    <w:name w:val="footnote text"/>
    <w:basedOn w:val="a4"/>
    <w:link w:val="Charc"/>
    <w:uiPriority w:val="9"/>
    <w:unhideWhenUsed/>
    <w:rsid w:val="00AE1F44"/>
  </w:style>
  <w:style w:type="character" w:customStyle="1" w:styleId="Charc">
    <w:name w:val="脚注文本 Char"/>
    <w:basedOn w:val="a5"/>
    <w:link w:val="aff"/>
    <w:uiPriority w:val="9"/>
    <w:rsid w:val="00AE1F44"/>
    <w:rPr>
      <w:rFonts w:asciiTheme="minorHAnsi" w:eastAsiaTheme="minorEastAsia" w:hAnsiTheme="minorHAnsi" w:cstheme="minorBidi"/>
      <w:kern w:val="0"/>
    </w:rPr>
  </w:style>
  <w:style w:type="table" w:customStyle="1" w:styleId="Table">
    <w:name w:val="Table"/>
    <w:semiHidden/>
    <w:unhideWhenUsed/>
    <w:qFormat/>
    <w:rsid w:val="00AE1F44"/>
    <w:pPr>
      <w:spacing w:after="200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4"/>
    <w:next w:val="Definition"/>
    <w:rsid w:val="00AE1F44"/>
    <w:pPr>
      <w:keepNext/>
      <w:keepLines/>
    </w:pPr>
    <w:rPr>
      <w:b/>
    </w:rPr>
  </w:style>
  <w:style w:type="paragraph" w:customStyle="1" w:styleId="Definition">
    <w:name w:val="Definition"/>
    <w:basedOn w:val="a4"/>
    <w:rsid w:val="00AE1F44"/>
  </w:style>
  <w:style w:type="paragraph" w:styleId="aff0">
    <w:name w:val="caption"/>
    <w:basedOn w:val="a4"/>
    <w:link w:val="Chard"/>
    <w:rsid w:val="00AE1F44"/>
    <w:pPr>
      <w:spacing w:after="120"/>
    </w:pPr>
    <w:rPr>
      <w:i/>
    </w:rPr>
  </w:style>
  <w:style w:type="paragraph" w:customStyle="1" w:styleId="TableCaption">
    <w:name w:val="Table Caption"/>
    <w:basedOn w:val="aff0"/>
    <w:rsid w:val="00AE1F44"/>
    <w:pPr>
      <w:keepNext/>
    </w:pPr>
  </w:style>
  <w:style w:type="paragraph" w:customStyle="1" w:styleId="ImageCaption">
    <w:name w:val="Image Caption"/>
    <w:basedOn w:val="aff0"/>
    <w:rsid w:val="00AE1F44"/>
  </w:style>
  <w:style w:type="paragraph" w:customStyle="1" w:styleId="Figure">
    <w:name w:val="Figure"/>
    <w:basedOn w:val="a4"/>
    <w:rsid w:val="00AE1F44"/>
  </w:style>
  <w:style w:type="paragraph" w:customStyle="1" w:styleId="CaptionedFigure">
    <w:name w:val="Captioned Figure"/>
    <w:basedOn w:val="Figure"/>
    <w:rsid w:val="00AE1F44"/>
    <w:pPr>
      <w:keepNext/>
    </w:pPr>
  </w:style>
  <w:style w:type="character" w:customStyle="1" w:styleId="Chard">
    <w:name w:val="题注 Char"/>
    <w:basedOn w:val="a5"/>
    <w:link w:val="aff0"/>
    <w:rsid w:val="00AE1F44"/>
    <w:rPr>
      <w:rFonts w:asciiTheme="minorHAnsi" w:eastAsiaTheme="minorEastAsia" w:hAnsiTheme="minorHAnsi" w:cstheme="minorBidi"/>
      <w:i/>
      <w:kern w:val="0"/>
    </w:rPr>
  </w:style>
  <w:style w:type="character" w:customStyle="1" w:styleId="VerbatimChar">
    <w:name w:val="Verbatim Char"/>
    <w:basedOn w:val="Chard"/>
    <w:link w:val="SourceCode"/>
    <w:rsid w:val="00AE1F44"/>
    <w:rPr>
      <w:rFonts w:ascii="Consolas" w:eastAsiaTheme="minorEastAsia" w:hAnsi="Consolas" w:cstheme="minorBidi"/>
      <w:i/>
      <w:kern w:val="0"/>
      <w:sz w:val="22"/>
    </w:rPr>
  </w:style>
  <w:style w:type="character" w:styleId="aff1">
    <w:name w:val="footnote reference"/>
    <w:basedOn w:val="Chard"/>
    <w:rsid w:val="00AE1F44"/>
    <w:rPr>
      <w:rFonts w:asciiTheme="minorHAnsi" w:eastAsiaTheme="minorEastAsia" w:hAnsiTheme="minorHAnsi" w:cstheme="minorBidi"/>
      <w:i/>
      <w:kern w:val="0"/>
      <w:vertAlign w:val="superscript"/>
    </w:rPr>
  </w:style>
  <w:style w:type="paragraph" w:styleId="TOC">
    <w:name w:val="TOC Heading"/>
    <w:basedOn w:val="1"/>
    <w:next w:val="afb"/>
    <w:uiPriority w:val="39"/>
    <w:unhideWhenUsed/>
    <w:rsid w:val="00AE1F44"/>
    <w:pPr>
      <w:numPr>
        <w:numId w:val="0"/>
      </w:numPr>
      <w:spacing w:before="240" w:after="0" w:line="259" w:lineRule="auto"/>
      <w:ind w:firstLineChars="200" w:firstLine="420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 w:val="32"/>
      <w:szCs w:val="32"/>
    </w:rPr>
  </w:style>
  <w:style w:type="paragraph" w:customStyle="1" w:styleId="SourceCode">
    <w:name w:val="Source Code"/>
    <w:basedOn w:val="a4"/>
    <w:link w:val="VerbatimChar"/>
    <w:rsid w:val="00AE1F44"/>
    <w:pPr>
      <w:wordWrap w:val="0"/>
    </w:pPr>
    <w:rPr>
      <w:rFonts w:ascii="Consolas" w:hAnsi="Consolas"/>
      <w:i/>
      <w:sz w:val="22"/>
    </w:rPr>
  </w:style>
  <w:style w:type="character" w:customStyle="1" w:styleId="KeywordTok">
    <w:name w:val="KeywordTok"/>
    <w:basedOn w:val="VerbatimChar"/>
    <w:rsid w:val="00AE1F44"/>
    <w:rPr>
      <w:rFonts w:ascii="Consolas" w:eastAsiaTheme="minorEastAsia" w:hAnsi="Consolas" w:cstheme="minorBidi"/>
      <w:b/>
      <w:i/>
      <w:color w:val="007020"/>
      <w:kern w:val="0"/>
      <w:sz w:val="22"/>
    </w:rPr>
  </w:style>
  <w:style w:type="character" w:customStyle="1" w:styleId="DataTypeTok">
    <w:name w:val="DataTypeTok"/>
    <w:basedOn w:val="VerbatimChar"/>
    <w:rsid w:val="00AE1F44"/>
    <w:rPr>
      <w:rFonts w:ascii="Consolas" w:eastAsiaTheme="minorEastAsia" w:hAnsi="Consolas" w:cstheme="minorBidi"/>
      <w:i/>
      <w:color w:val="902000"/>
      <w:kern w:val="0"/>
      <w:sz w:val="22"/>
    </w:rPr>
  </w:style>
  <w:style w:type="character" w:customStyle="1" w:styleId="DecValTok">
    <w:name w:val="DecValTok"/>
    <w:basedOn w:val="VerbatimChar"/>
    <w:rsid w:val="00AE1F44"/>
    <w:rPr>
      <w:rFonts w:ascii="Consolas" w:eastAsiaTheme="minorEastAsia" w:hAnsi="Consolas" w:cstheme="minorBidi"/>
      <w:i/>
      <w:color w:val="40A070"/>
      <w:kern w:val="0"/>
      <w:sz w:val="22"/>
    </w:rPr>
  </w:style>
  <w:style w:type="character" w:customStyle="1" w:styleId="BaseNTok">
    <w:name w:val="BaseNTok"/>
    <w:basedOn w:val="VerbatimChar"/>
    <w:rsid w:val="00AE1F44"/>
    <w:rPr>
      <w:rFonts w:ascii="Consolas" w:eastAsiaTheme="minorEastAsia" w:hAnsi="Consolas" w:cstheme="minorBidi"/>
      <w:i/>
      <w:color w:val="40A070"/>
      <w:kern w:val="0"/>
      <w:sz w:val="22"/>
    </w:rPr>
  </w:style>
  <w:style w:type="character" w:customStyle="1" w:styleId="FloatTok">
    <w:name w:val="FloatTok"/>
    <w:basedOn w:val="VerbatimChar"/>
    <w:rsid w:val="00AE1F44"/>
    <w:rPr>
      <w:rFonts w:ascii="Consolas" w:eastAsiaTheme="minorEastAsia" w:hAnsi="Consolas" w:cstheme="minorBidi"/>
      <w:i/>
      <w:color w:val="40A070"/>
      <w:kern w:val="0"/>
      <w:sz w:val="22"/>
    </w:rPr>
  </w:style>
  <w:style w:type="character" w:customStyle="1" w:styleId="ConstantTok">
    <w:name w:val="ConstantTok"/>
    <w:basedOn w:val="VerbatimChar"/>
    <w:rsid w:val="00AE1F44"/>
    <w:rPr>
      <w:rFonts w:ascii="Consolas" w:eastAsiaTheme="minorEastAsia" w:hAnsi="Consolas" w:cstheme="minorBidi"/>
      <w:i/>
      <w:color w:val="880000"/>
      <w:kern w:val="0"/>
      <w:sz w:val="22"/>
    </w:rPr>
  </w:style>
  <w:style w:type="character" w:customStyle="1" w:styleId="CharTok">
    <w:name w:val="CharTok"/>
    <w:basedOn w:val="VerbatimChar"/>
    <w:rsid w:val="00AE1F44"/>
    <w:rPr>
      <w:rFonts w:ascii="Consolas" w:eastAsiaTheme="minorEastAsia" w:hAnsi="Consolas" w:cstheme="minorBidi"/>
      <w:i/>
      <w:color w:val="4070A0"/>
      <w:kern w:val="0"/>
      <w:sz w:val="22"/>
    </w:rPr>
  </w:style>
  <w:style w:type="character" w:customStyle="1" w:styleId="SpecialCharTok">
    <w:name w:val="SpecialCharTok"/>
    <w:basedOn w:val="VerbatimChar"/>
    <w:rsid w:val="00AE1F44"/>
    <w:rPr>
      <w:rFonts w:ascii="Consolas" w:eastAsiaTheme="minorEastAsia" w:hAnsi="Consolas" w:cstheme="minorBidi"/>
      <w:i/>
      <w:color w:val="4070A0"/>
      <w:kern w:val="0"/>
      <w:sz w:val="22"/>
    </w:rPr>
  </w:style>
  <w:style w:type="character" w:customStyle="1" w:styleId="StringTok">
    <w:name w:val="StringTok"/>
    <w:basedOn w:val="VerbatimChar"/>
    <w:rsid w:val="00AE1F44"/>
    <w:rPr>
      <w:rFonts w:ascii="Consolas" w:eastAsiaTheme="minorEastAsia" w:hAnsi="Consolas" w:cstheme="minorBidi"/>
      <w:i/>
      <w:color w:val="4070A0"/>
      <w:kern w:val="0"/>
      <w:sz w:val="22"/>
    </w:rPr>
  </w:style>
  <w:style w:type="character" w:customStyle="1" w:styleId="VerbatimStringTok">
    <w:name w:val="VerbatimStringTok"/>
    <w:basedOn w:val="VerbatimChar"/>
    <w:rsid w:val="00AE1F44"/>
    <w:rPr>
      <w:rFonts w:ascii="Consolas" w:eastAsiaTheme="minorEastAsia" w:hAnsi="Consolas" w:cstheme="minorBidi"/>
      <w:i/>
      <w:color w:val="4070A0"/>
      <w:kern w:val="0"/>
      <w:sz w:val="22"/>
    </w:rPr>
  </w:style>
  <w:style w:type="character" w:customStyle="1" w:styleId="SpecialStringTok">
    <w:name w:val="SpecialStringTok"/>
    <w:basedOn w:val="VerbatimChar"/>
    <w:rsid w:val="00AE1F44"/>
    <w:rPr>
      <w:rFonts w:ascii="Consolas" w:eastAsiaTheme="minorEastAsia" w:hAnsi="Consolas" w:cstheme="minorBidi"/>
      <w:i/>
      <w:color w:val="BB6688"/>
      <w:kern w:val="0"/>
      <w:sz w:val="22"/>
    </w:rPr>
  </w:style>
  <w:style w:type="character" w:customStyle="1" w:styleId="ImportTok">
    <w:name w:val="ImportTok"/>
    <w:basedOn w:val="VerbatimChar"/>
    <w:rsid w:val="00AE1F44"/>
    <w:rPr>
      <w:rFonts w:ascii="Consolas" w:eastAsiaTheme="minorEastAsia" w:hAnsi="Consolas" w:cstheme="minorBidi"/>
      <w:i/>
      <w:kern w:val="0"/>
      <w:sz w:val="22"/>
    </w:rPr>
  </w:style>
  <w:style w:type="character" w:customStyle="1" w:styleId="CommentTok">
    <w:name w:val="CommentTok"/>
    <w:basedOn w:val="VerbatimChar"/>
    <w:rsid w:val="00AE1F44"/>
    <w:rPr>
      <w:rFonts w:ascii="Consolas" w:eastAsiaTheme="minorEastAsia" w:hAnsi="Consolas" w:cstheme="minorBidi"/>
      <w:i w:val="0"/>
      <w:color w:val="60A0B0"/>
      <w:kern w:val="0"/>
      <w:sz w:val="22"/>
    </w:rPr>
  </w:style>
  <w:style w:type="character" w:customStyle="1" w:styleId="DocumentationTok">
    <w:name w:val="DocumentationTok"/>
    <w:basedOn w:val="VerbatimChar"/>
    <w:rsid w:val="00AE1F44"/>
    <w:rPr>
      <w:rFonts w:ascii="Consolas" w:eastAsiaTheme="minorEastAsia" w:hAnsi="Consolas" w:cstheme="minorBidi"/>
      <w:i w:val="0"/>
      <w:color w:val="BA2121"/>
      <w:kern w:val="0"/>
      <w:sz w:val="22"/>
    </w:rPr>
  </w:style>
  <w:style w:type="character" w:customStyle="1" w:styleId="AnnotationTok">
    <w:name w:val="AnnotationTok"/>
    <w:basedOn w:val="VerbatimChar"/>
    <w:rsid w:val="00AE1F44"/>
    <w:rPr>
      <w:rFonts w:ascii="Consolas" w:eastAsiaTheme="minorEastAsia" w:hAnsi="Consolas" w:cstheme="minorBidi"/>
      <w:b/>
      <w:i w:val="0"/>
      <w:color w:val="60A0B0"/>
      <w:kern w:val="0"/>
      <w:sz w:val="22"/>
    </w:rPr>
  </w:style>
  <w:style w:type="character" w:customStyle="1" w:styleId="CommentVarTok">
    <w:name w:val="CommentVarTok"/>
    <w:basedOn w:val="VerbatimChar"/>
    <w:rsid w:val="00AE1F44"/>
    <w:rPr>
      <w:rFonts w:ascii="Consolas" w:eastAsiaTheme="minorEastAsia" w:hAnsi="Consolas" w:cstheme="minorBidi"/>
      <w:b/>
      <w:i w:val="0"/>
      <w:color w:val="60A0B0"/>
      <w:kern w:val="0"/>
      <w:sz w:val="22"/>
    </w:rPr>
  </w:style>
  <w:style w:type="character" w:customStyle="1" w:styleId="OtherTok">
    <w:name w:val="OtherTok"/>
    <w:basedOn w:val="VerbatimChar"/>
    <w:rsid w:val="00AE1F44"/>
    <w:rPr>
      <w:rFonts w:ascii="Consolas" w:eastAsiaTheme="minorEastAsia" w:hAnsi="Consolas" w:cstheme="minorBidi"/>
      <w:i/>
      <w:color w:val="007020"/>
      <w:kern w:val="0"/>
      <w:sz w:val="22"/>
    </w:rPr>
  </w:style>
  <w:style w:type="character" w:customStyle="1" w:styleId="FunctionTok">
    <w:name w:val="FunctionTok"/>
    <w:basedOn w:val="VerbatimChar"/>
    <w:rsid w:val="00AE1F44"/>
    <w:rPr>
      <w:rFonts w:ascii="Consolas" w:eastAsiaTheme="minorEastAsia" w:hAnsi="Consolas" w:cstheme="minorBidi"/>
      <w:i/>
      <w:color w:val="06287E"/>
      <w:kern w:val="0"/>
      <w:sz w:val="22"/>
    </w:rPr>
  </w:style>
  <w:style w:type="character" w:customStyle="1" w:styleId="VariableTok">
    <w:name w:val="VariableTok"/>
    <w:basedOn w:val="VerbatimChar"/>
    <w:rsid w:val="00AE1F44"/>
    <w:rPr>
      <w:rFonts w:ascii="Consolas" w:eastAsiaTheme="minorEastAsia" w:hAnsi="Consolas" w:cstheme="minorBidi"/>
      <w:i/>
      <w:color w:val="19177C"/>
      <w:kern w:val="0"/>
      <w:sz w:val="22"/>
    </w:rPr>
  </w:style>
  <w:style w:type="character" w:customStyle="1" w:styleId="ControlFlowTok">
    <w:name w:val="ControlFlowTok"/>
    <w:basedOn w:val="VerbatimChar"/>
    <w:rsid w:val="00AE1F44"/>
    <w:rPr>
      <w:rFonts w:ascii="Consolas" w:eastAsiaTheme="minorEastAsia" w:hAnsi="Consolas" w:cstheme="minorBidi"/>
      <w:b/>
      <w:i/>
      <w:color w:val="007020"/>
      <w:kern w:val="0"/>
      <w:sz w:val="22"/>
    </w:rPr>
  </w:style>
  <w:style w:type="character" w:customStyle="1" w:styleId="OperatorTok">
    <w:name w:val="OperatorTok"/>
    <w:basedOn w:val="VerbatimChar"/>
    <w:rsid w:val="00AE1F44"/>
    <w:rPr>
      <w:rFonts w:ascii="Consolas" w:eastAsiaTheme="minorEastAsia" w:hAnsi="Consolas" w:cstheme="minorBidi"/>
      <w:i/>
      <w:color w:val="666666"/>
      <w:kern w:val="0"/>
      <w:sz w:val="22"/>
    </w:rPr>
  </w:style>
  <w:style w:type="character" w:customStyle="1" w:styleId="BuiltInTok">
    <w:name w:val="BuiltInTok"/>
    <w:basedOn w:val="VerbatimChar"/>
    <w:rsid w:val="00AE1F44"/>
    <w:rPr>
      <w:rFonts w:ascii="Consolas" w:eastAsiaTheme="minorEastAsia" w:hAnsi="Consolas" w:cstheme="minorBidi"/>
      <w:i/>
      <w:kern w:val="0"/>
      <w:sz w:val="22"/>
    </w:rPr>
  </w:style>
  <w:style w:type="character" w:customStyle="1" w:styleId="ExtensionTok">
    <w:name w:val="ExtensionTok"/>
    <w:basedOn w:val="VerbatimChar"/>
    <w:rsid w:val="00AE1F44"/>
    <w:rPr>
      <w:rFonts w:ascii="Consolas" w:eastAsiaTheme="minorEastAsia" w:hAnsi="Consolas" w:cstheme="minorBidi"/>
      <w:i/>
      <w:kern w:val="0"/>
      <w:sz w:val="22"/>
    </w:rPr>
  </w:style>
  <w:style w:type="character" w:customStyle="1" w:styleId="PreprocessorTok">
    <w:name w:val="PreprocessorTok"/>
    <w:basedOn w:val="VerbatimChar"/>
    <w:rsid w:val="00AE1F44"/>
    <w:rPr>
      <w:rFonts w:ascii="Consolas" w:eastAsiaTheme="minorEastAsia" w:hAnsi="Consolas" w:cstheme="minorBidi"/>
      <w:i/>
      <w:color w:val="BC7A00"/>
      <w:kern w:val="0"/>
      <w:sz w:val="22"/>
    </w:rPr>
  </w:style>
  <w:style w:type="character" w:customStyle="1" w:styleId="AttributeTok">
    <w:name w:val="AttributeTok"/>
    <w:basedOn w:val="VerbatimChar"/>
    <w:rsid w:val="00AE1F44"/>
    <w:rPr>
      <w:rFonts w:ascii="Consolas" w:eastAsiaTheme="minorEastAsia" w:hAnsi="Consolas" w:cstheme="minorBidi"/>
      <w:i/>
      <w:color w:val="7D9029"/>
      <w:kern w:val="0"/>
      <w:sz w:val="22"/>
    </w:rPr>
  </w:style>
  <w:style w:type="character" w:customStyle="1" w:styleId="RegionMarkerTok">
    <w:name w:val="RegionMarkerTok"/>
    <w:basedOn w:val="VerbatimChar"/>
    <w:rsid w:val="00AE1F44"/>
    <w:rPr>
      <w:rFonts w:ascii="Consolas" w:eastAsiaTheme="minorEastAsia" w:hAnsi="Consolas" w:cstheme="minorBidi"/>
      <w:i/>
      <w:kern w:val="0"/>
      <w:sz w:val="22"/>
    </w:rPr>
  </w:style>
  <w:style w:type="character" w:customStyle="1" w:styleId="InformationTok">
    <w:name w:val="InformationTok"/>
    <w:basedOn w:val="VerbatimChar"/>
    <w:rsid w:val="00AE1F44"/>
    <w:rPr>
      <w:rFonts w:ascii="Consolas" w:eastAsiaTheme="minorEastAsia" w:hAnsi="Consolas" w:cstheme="minorBidi"/>
      <w:b/>
      <w:i w:val="0"/>
      <w:color w:val="60A0B0"/>
      <w:kern w:val="0"/>
      <w:sz w:val="22"/>
    </w:rPr>
  </w:style>
  <w:style w:type="character" w:customStyle="1" w:styleId="WarningTok">
    <w:name w:val="WarningTok"/>
    <w:basedOn w:val="VerbatimChar"/>
    <w:rsid w:val="00AE1F44"/>
    <w:rPr>
      <w:rFonts w:ascii="Consolas" w:eastAsiaTheme="minorEastAsia" w:hAnsi="Consolas" w:cstheme="minorBidi"/>
      <w:b/>
      <w:i w:val="0"/>
      <w:color w:val="60A0B0"/>
      <w:kern w:val="0"/>
      <w:sz w:val="22"/>
    </w:rPr>
  </w:style>
  <w:style w:type="character" w:customStyle="1" w:styleId="AlertTok">
    <w:name w:val="AlertTok"/>
    <w:basedOn w:val="VerbatimChar"/>
    <w:rsid w:val="00AE1F44"/>
    <w:rPr>
      <w:rFonts w:ascii="Consolas" w:eastAsiaTheme="minorEastAsia" w:hAnsi="Consolas" w:cstheme="minorBidi"/>
      <w:b/>
      <w:i/>
      <w:color w:val="FF0000"/>
      <w:kern w:val="0"/>
      <w:sz w:val="22"/>
    </w:rPr>
  </w:style>
  <w:style w:type="character" w:customStyle="1" w:styleId="ErrorTok">
    <w:name w:val="ErrorTok"/>
    <w:basedOn w:val="VerbatimChar"/>
    <w:rsid w:val="00AE1F44"/>
    <w:rPr>
      <w:rFonts w:ascii="Consolas" w:eastAsiaTheme="minorEastAsia" w:hAnsi="Consolas" w:cstheme="minorBidi"/>
      <w:b/>
      <w:i/>
      <w:color w:val="FF0000"/>
      <w:kern w:val="0"/>
      <w:sz w:val="22"/>
    </w:rPr>
  </w:style>
  <w:style w:type="character" w:customStyle="1" w:styleId="NormalTok">
    <w:name w:val="NormalTok"/>
    <w:basedOn w:val="VerbatimChar"/>
    <w:rsid w:val="00AE1F44"/>
    <w:rPr>
      <w:rFonts w:ascii="Consolas" w:eastAsiaTheme="minorEastAsia" w:hAnsi="Consolas" w:cstheme="minorBidi"/>
      <w:i/>
      <w:kern w:val="0"/>
      <w:sz w:val="22"/>
    </w:rPr>
  </w:style>
  <w:style w:type="paragraph" w:customStyle="1" w:styleId="a1">
    <w:name w:val="编号"/>
    <w:basedOn w:val="a0"/>
    <w:link w:val="Chare"/>
    <w:qFormat/>
    <w:rsid w:val="00B054C2"/>
    <w:pPr>
      <w:numPr>
        <w:ilvl w:val="0"/>
        <w:numId w:val="10"/>
      </w:numPr>
      <w:spacing w:beforeLines="30" w:before="93"/>
    </w:pPr>
  </w:style>
  <w:style w:type="character" w:customStyle="1" w:styleId="Chare">
    <w:name w:val="编号 Char"/>
    <w:basedOn w:val="Char3"/>
    <w:link w:val="a1"/>
    <w:rsid w:val="00B054C2"/>
    <w:rPr>
      <w:rFonts w:eastAsiaTheme="minorEastAsia" w:cs="Arial"/>
      <w:kern w:val="0"/>
    </w:rPr>
  </w:style>
  <w:style w:type="table" w:customStyle="1" w:styleId="11">
    <w:name w:val="网格型1"/>
    <w:basedOn w:val="a6"/>
    <w:next w:val="af9"/>
    <w:uiPriority w:val="59"/>
    <w:rsid w:val="00C60203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-11">
    <w:name w:val="网格表 4 - 着色 11"/>
    <w:basedOn w:val="a6"/>
    <w:next w:val="4-1"/>
    <w:uiPriority w:val="49"/>
    <w:rsid w:val="00C60203"/>
    <w:rPr>
      <w:rFonts w:asciiTheme="minorHAnsi" w:eastAsiaTheme="minorEastAsia" w:hAnsiTheme="minorHAnsi" w:cstheme="minorBidi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f2">
    <w:name w:val="Balloon Text"/>
    <w:basedOn w:val="a4"/>
    <w:link w:val="Charf"/>
    <w:uiPriority w:val="99"/>
    <w:semiHidden/>
    <w:unhideWhenUsed/>
    <w:rsid w:val="000A6672"/>
    <w:pPr>
      <w:spacing w:line="240" w:lineRule="auto"/>
    </w:pPr>
    <w:rPr>
      <w:sz w:val="18"/>
      <w:szCs w:val="18"/>
    </w:rPr>
  </w:style>
  <w:style w:type="character" w:customStyle="1" w:styleId="Charf">
    <w:name w:val="批注框文本 Char"/>
    <w:basedOn w:val="a5"/>
    <w:link w:val="aff2"/>
    <w:uiPriority w:val="99"/>
    <w:semiHidden/>
    <w:rsid w:val="000A6672"/>
    <w:rPr>
      <w:rFonts w:eastAsiaTheme="minorEastAsia" w:cs="Arial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2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0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0972">
          <w:marLeft w:val="8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901">
          <w:marLeft w:val="8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293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&#33258;&#23450;&#20041;%20Office%20&#27169;&#26495;\&#20256;&#26234;&#25945;&#26696;-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传智教案-1.dotx</Template>
  <TotalTime>968</TotalTime>
  <Pages>27</Pages>
  <Words>2538</Words>
  <Characters>14468</Characters>
  <Application>Microsoft Office Word</Application>
  <DocSecurity>0</DocSecurity>
  <Lines>120</Lines>
  <Paragraphs>33</Paragraphs>
  <ScaleCrop>false</ScaleCrop>
  <Company/>
  <LinksUpToDate>false</LinksUpToDate>
  <CharactersWithSpaces>16973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刘波</dc:creator>
  <cp:keywords/>
  <dc:description/>
  <cp:lastModifiedBy>NewBoy</cp:lastModifiedBy>
  <cp:revision>428</cp:revision>
  <cp:lastPrinted>2018-03-13T09:58:00Z</cp:lastPrinted>
  <dcterms:created xsi:type="dcterms:W3CDTF">2018-03-02T00:42:00Z</dcterms:created>
  <dcterms:modified xsi:type="dcterms:W3CDTF">2018-04-28T04:47:00Z</dcterms:modified>
</cp:coreProperties>
</file>