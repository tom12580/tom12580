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589" w:rsidRPr="00506A52" w:rsidRDefault="00492CBE" w:rsidP="00506A52">
      <w:pPr>
        <w:jc w:val="center"/>
        <w:rPr>
          <w:rFonts w:ascii="微软雅黑" w:eastAsia="微软雅黑" w:hAnsi="微软雅黑"/>
          <w:b/>
          <w:sz w:val="36"/>
        </w:rPr>
      </w:pPr>
      <w:bookmarkStart w:id="0" w:name="header-n0"/>
      <w:r>
        <w:rPr>
          <w:rFonts w:ascii="微软雅黑" w:eastAsia="微软雅黑" w:hAnsi="微软雅黑"/>
          <w:b/>
          <w:sz w:val="36"/>
        </w:rPr>
        <w:t>My</w:t>
      </w:r>
      <w:r w:rsidR="00F67589" w:rsidRPr="00506A52">
        <w:rPr>
          <w:rFonts w:ascii="微软雅黑" w:eastAsia="微软雅黑" w:hAnsi="微软雅黑"/>
          <w:b/>
          <w:sz w:val="36"/>
        </w:rPr>
        <w:t>SQL基础语法</w:t>
      </w:r>
      <w:bookmarkEnd w:id="0"/>
    </w:p>
    <w:p w:rsidR="00313DBB" w:rsidRDefault="00313DBB" w:rsidP="00D275AB">
      <w:pPr>
        <w:pStyle w:val="1"/>
      </w:pPr>
      <w:bookmarkStart w:id="1" w:name="header-n2"/>
      <w:r>
        <w:t>回顾</w:t>
      </w:r>
    </w:p>
    <w:p w:rsidR="00313DBB" w:rsidRDefault="00313DBB" w:rsidP="00313DBB">
      <w:pPr>
        <w:pStyle w:val="2"/>
      </w:pPr>
      <w:r>
        <w:t>四种方法引用类型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808"/>
        <w:gridCol w:w="4335"/>
      </w:tblGrid>
      <w:tr w:rsidR="00313DBB" w:rsidRPr="0002700B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313DBB" w:rsidRPr="0002700B" w:rsidRDefault="00313DBB" w:rsidP="00C85ACF">
            <w:pPr>
              <w:rPr>
                <w:sz w:val="20"/>
              </w:rPr>
            </w:pPr>
            <w:r w:rsidRPr="0002700B">
              <w:rPr>
                <w:sz w:val="20"/>
              </w:rPr>
              <w:t>方法引用类型</w:t>
            </w:r>
          </w:p>
        </w:tc>
        <w:tc>
          <w:tcPr>
            <w:tcW w:w="4335" w:type="dxa"/>
          </w:tcPr>
          <w:p w:rsidR="00313DBB" w:rsidRPr="0002700B" w:rsidRDefault="00313DBB" w:rsidP="00C85A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700B">
              <w:rPr>
                <w:rFonts w:hint="eastAsia"/>
                <w:sz w:val="20"/>
              </w:rPr>
              <w:t>语法</w:t>
            </w:r>
          </w:p>
        </w:tc>
      </w:tr>
      <w:tr w:rsidR="00313DBB" w:rsidRPr="0002700B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313DBB" w:rsidRPr="0002700B" w:rsidRDefault="00313DBB" w:rsidP="00C85ACF">
            <w:pPr>
              <w:rPr>
                <w:sz w:val="20"/>
              </w:rPr>
            </w:pPr>
            <w:r w:rsidRPr="0002700B">
              <w:rPr>
                <w:rFonts w:hint="eastAsia"/>
                <w:sz w:val="20"/>
              </w:rPr>
              <w:t>静态方法引用</w:t>
            </w:r>
          </w:p>
        </w:tc>
        <w:tc>
          <w:tcPr>
            <w:tcW w:w="4335" w:type="dxa"/>
          </w:tcPr>
          <w:p w:rsidR="00313DBB" w:rsidRPr="0002700B" w:rsidRDefault="00484024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类名</w:t>
            </w:r>
            <w:r>
              <w:rPr>
                <w:rFonts w:hint="eastAsia"/>
                <w:sz w:val="20"/>
              </w:rPr>
              <w:t>:</w:t>
            </w:r>
            <w:r>
              <w:rPr>
                <w:sz w:val="20"/>
              </w:rPr>
              <w:t>:</w:t>
            </w:r>
            <w:r>
              <w:rPr>
                <w:sz w:val="20"/>
              </w:rPr>
              <w:t>静态方法名</w:t>
            </w:r>
          </w:p>
        </w:tc>
      </w:tr>
      <w:tr w:rsidR="00313DBB" w:rsidRPr="0002700B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313DBB" w:rsidRPr="0002700B" w:rsidRDefault="00313DBB" w:rsidP="00C85AC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对象方法</w:t>
            </w:r>
            <w:r w:rsidRPr="0002700B">
              <w:rPr>
                <w:rFonts w:hint="eastAsia"/>
                <w:sz w:val="20"/>
              </w:rPr>
              <w:t>引用</w:t>
            </w:r>
          </w:p>
        </w:tc>
        <w:tc>
          <w:tcPr>
            <w:tcW w:w="4335" w:type="dxa"/>
          </w:tcPr>
          <w:p w:rsidR="00313DBB" w:rsidRPr="0002700B" w:rsidRDefault="00484024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对象名</w:t>
            </w:r>
            <w:r>
              <w:rPr>
                <w:rFonts w:hint="eastAsia"/>
                <w:sz w:val="20"/>
              </w:rPr>
              <w:t>::</w:t>
            </w:r>
            <w:r>
              <w:rPr>
                <w:rFonts w:hint="eastAsia"/>
                <w:sz w:val="20"/>
              </w:rPr>
              <w:t>成员方法</w:t>
            </w:r>
          </w:p>
        </w:tc>
      </w:tr>
      <w:tr w:rsidR="00313DBB" w:rsidRPr="0002700B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313DBB" w:rsidRPr="0002700B" w:rsidRDefault="00313DBB" w:rsidP="00C85ACF">
            <w:pPr>
              <w:rPr>
                <w:sz w:val="20"/>
              </w:rPr>
            </w:pPr>
            <w:r w:rsidRPr="0002700B">
              <w:rPr>
                <w:rFonts w:hint="eastAsia"/>
                <w:sz w:val="20"/>
              </w:rPr>
              <w:t>类构造器</w:t>
            </w:r>
            <w:r>
              <w:rPr>
                <w:rFonts w:hint="eastAsia"/>
                <w:sz w:val="20"/>
              </w:rPr>
              <w:t>引</w:t>
            </w:r>
            <w:r w:rsidRPr="0002700B">
              <w:rPr>
                <w:rFonts w:hint="eastAsia"/>
                <w:sz w:val="20"/>
              </w:rPr>
              <w:t>用</w:t>
            </w:r>
          </w:p>
        </w:tc>
        <w:tc>
          <w:tcPr>
            <w:tcW w:w="4335" w:type="dxa"/>
          </w:tcPr>
          <w:p w:rsidR="00313DBB" w:rsidRPr="0002700B" w:rsidRDefault="00484024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类名</w:t>
            </w:r>
            <w:r>
              <w:rPr>
                <w:rFonts w:hint="eastAsia"/>
                <w:sz w:val="20"/>
              </w:rPr>
              <w:t>::new</w:t>
            </w:r>
          </w:p>
        </w:tc>
      </w:tr>
      <w:tr w:rsidR="00313DBB" w:rsidRPr="0002700B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313DBB" w:rsidRPr="0002700B" w:rsidRDefault="00313DBB" w:rsidP="00C85ACF">
            <w:pPr>
              <w:rPr>
                <w:sz w:val="20"/>
              </w:rPr>
            </w:pPr>
            <w:r w:rsidRPr="0002700B">
              <w:rPr>
                <w:rFonts w:hint="eastAsia"/>
                <w:sz w:val="20"/>
              </w:rPr>
              <w:t>数组构造器引用</w:t>
            </w:r>
          </w:p>
        </w:tc>
        <w:tc>
          <w:tcPr>
            <w:tcW w:w="4335" w:type="dxa"/>
          </w:tcPr>
          <w:p w:rsidR="00313DBB" w:rsidRPr="0002700B" w:rsidRDefault="00484024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类名</w:t>
            </w:r>
            <w:r>
              <w:rPr>
                <w:rFonts w:hint="eastAsia"/>
                <w:sz w:val="20"/>
              </w:rPr>
              <w:t>[]::new</w:t>
            </w:r>
          </w:p>
        </w:tc>
      </w:tr>
    </w:tbl>
    <w:p w:rsidR="00313DBB" w:rsidRDefault="00313DBB" w:rsidP="00313DBB">
      <w:pPr>
        <w:pStyle w:val="2"/>
      </w:pPr>
      <w:r>
        <w:t>方法引用写法</w:t>
      </w:r>
    </w:p>
    <w:tbl>
      <w:tblPr>
        <w:tblStyle w:val="4-1"/>
        <w:tblW w:w="10201" w:type="dxa"/>
        <w:tblLayout w:type="fixed"/>
        <w:tblLook w:val="04A0" w:firstRow="1" w:lastRow="0" w:firstColumn="1" w:lastColumn="0" w:noHBand="0" w:noVBand="1"/>
      </w:tblPr>
      <w:tblGrid>
        <w:gridCol w:w="2830"/>
        <w:gridCol w:w="2410"/>
        <w:gridCol w:w="2693"/>
        <w:gridCol w:w="2268"/>
      </w:tblGrid>
      <w:tr w:rsidR="00313DBB" w:rsidRPr="00434B82" w:rsidTr="006B08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13DBB" w:rsidRPr="00434B82" w:rsidRDefault="00313DBB" w:rsidP="00C85ACF">
            <w:pPr>
              <w:rPr>
                <w:sz w:val="20"/>
              </w:rPr>
            </w:pPr>
            <w:r w:rsidRPr="00434B82">
              <w:rPr>
                <w:sz w:val="20"/>
              </w:rPr>
              <w:t>接口</w:t>
            </w:r>
            <w:r w:rsidRPr="00434B82">
              <w:rPr>
                <w:rFonts w:hint="eastAsia"/>
                <w:sz w:val="20"/>
              </w:rPr>
              <w:t>中的抽象方法</w:t>
            </w:r>
          </w:p>
        </w:tc>
        <w:tc>
          <w:tcPr>
            <w:tcW w:w="2410" w:type="dxa"/>
          </w:tcPr>
          <w:p w:rsidR="00313DBB" w:rsidRPr="00434B82" w:rsidRDefault="00313DBB" w:rsidP="00C85A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34B82">
              <w:rPr>
                <w:sz w:val="20"/>
              </w:rPr>
              <w:t>引用的方法</w:t>
            </w:r>
          </w:p>
        </w:tc>
        <w:tc>
          <w:tcPr>
            <w:tcW w:w="2693" w:type="dxa"/>
          </w:tcPr>
          <w:p w:rsidR="00313DBB" w:rsidRPr="00434B82" w:rsidRDefault="00313DBB" w:rsidP="00C85A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34B82">
              <w:rPr>
                <w:rFonts w:hint="eastAsia"/>
                <w:sz w:val="20"/>
              </w:rPr>
              <w:t>Lambda</w:t>
            </w:r>
            <w:r w:rsidRPr="00434B82">
              <w:rPr>
                <w:rFonts w:hint="eastAsia"/>
                <w:sz w:val="20"/>
              </w:rPr>
              <w:t>表达式</w:t>
            </w:r>
          </w:p>
        </w:tc>
        <w:tc>
          <w:tcPr>
            <w:tcW w:w="2268" w:type="dxa"/>
          </w:tcPr>
          <w:p w:rsidR="00313DBB" w:rsidRPr="00434B82" w:rsidRDefault="00313DBB" w:rsidP="00C85A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</w:rPr>
            </w:pPr>
            <w:r w:rsidRPr="00434B82">
              <w:rPr>
                <w:rFonts w:hint="eastAsia"/>
                <w:sz w:val="20"/>
              </w:rPr>
              <w:t>方法引用</w:t>
            </w:r>
          </w:p>
        </w:tc>
      </w:tr>
      <w:tr w:rsidR="00313DBB" w:rsidRPr="00434B82" w:rsidTr="006B08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13DBB" w:rsidRPr="00434B82" w:rsidRDefault="00313DBB" w:rsidP="00C85ACF">
            <w:pPr>
              <w:rPr>
                <w:sz w:val="20"/>
              </w:rPr>
            </w:pPr>
            <w:r w:rsidRPr="00434B82">
              <w:rPr>
                <w:sz w:val="20"/>
              </w:rPr>
              <w:t>int calc(int num)</w:t>
            </w:r>
          </w:p>
        </w:tc>
        <w:tc>
          <w:tcPr>
            <w:tcW w:w="2410" w:type="dxa"/>
          </w:tcPr>
          <w:p w:rsidR="00313DBB" w:rsidRPr="00434B82" w:rsidRDefault="00313DBB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434B82">
              <w:rPr>
                <w:b/>
                <w:sz w:val="20"/>
              </w:rPr>
              <w:t xml:space="preserve">int </w:t>
            </w:r>
            <w:r w:rsidRPr="00434B82">
              <w:rPr>
                <w:rFonts w:hint="eastAsia"/>
                <w:b/>
                <w:sz w:val="20"/>
              </w:rPr>
              <w:t>Math</w:t>
            </w:r>
            <w:r w:rsidRPr="00434B82">
              <w:rPr>
                <w:b/>
                <w:sz w:val="20"/>
              </w:rPr>
              <w:t>.abs(int x)</w:t>
            </w:r>
          </w:p>
        </w:tc>
        <w:tc>
          <w:tcPr>
            <w:tcW w:w="2693" w:type="dxa"/>
          </w:tcPr>
          <w:p w:rsidR="00313DBB" w:rsidRPr="00434B82" w:rsidRDefault="006B08B1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num</w:t>
            </w:r>
            <w:r>
              <w:rPr>
                <w:b/>
                <w:sz w:val="20"/>
              </w:rPr>
              <w:t xml:space="preserve"> -&gt; Math.abs(num)</w:t>
            </w:r>
          </w:p>
        </w:tc>
        <w:tc>
          <w:tcPr>
            <w:tcW w:w="2268" w:type="dxa"/>
          </w:tcPr>
          <w:p w:rsidR="00313DBB" w:rsidRPr="00434B82" w:rsidRDefault="006B08B1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Math::abs</w:t>
            </w:r>
          </w:p>
        </w:tc>
      </w:tr>
      <w:tr w:rsidR="00313DBB" w:rsidRPr="00434B82" w:rsidTr="006B0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13DBB" w:rsidRPr="00434B82" w:rsidRDefault="00313DBB" w:rsidP="00C85ACF">
            <w:pPr>
              <w:rPr>
                <w:sz w:val="20"/>
              </w:rPr>
            </w:pPr>
            <w:r w:rsidRPr="00434B82">
              <w:rPr>
                <w:sz w:val="20"/>
              </w:rPr>
              <w:t>void accept(String s)</w:t>
            </w:r>
          </w:p>
        </w:tc>
        <w:tc>
          <w:tcPr>
            <w:tcW w:w="2410" w:type="dxa"/>
          </w:tcPr>
          <w:p w:rsidR="00313DBB" w:rsidRPr="00434B82" w:rsidRDefault="00313DBB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void</w:t>
            </w:r>
            <w:r>
              <w:rPr>
                <w:b/>
                <w:sz w:val="20"/>
              </w:rPr>
              <w:t xml:space="preserve"> p</w:t>
            </w:r>
            <w:r w:rsidRPr="00434B82">
              <w:rPr>
                <w:rFonts w:hint="eastAsia"/>
                <w:b/>
                <w:sz w:val="20"/>
              </w:rPr>
              <w:t>rintln(</w:t>
            </w:r>
            <w:r>
              <w:rPr>
                <w:b/>
                <w:sz w:val="20"/>
              </w:rPr>
              <w:t xml:space="preserve">String </w:t>
            </w:r>
            <w:r w:rsidRPr="00434B82">
              <w:rPr>
                <w:rFonts w:hint="eastAsia"/>
                <w:b/>
                <w:sz w:val="20"/>
              </w:rPr>
              <w:t>s)</w:t>
            </w:r>
          </w:p>
        </w:tc>
        <w:tc>
          <w:tcPr>
            <w:tcW w:w="2693" w:type="dxa"/>
          </w:tcPr>
          <w:p w:rsidR="00313DBB" w:rsidRPr="00434B82" w:rsidRDefault="006B08B1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b/>
                <w:sz w:val="20"/>
              </w:rPr>
              <w:t>s -&gt; System.out.println(s)</w:t>
            </w:r>
          </w:p>
        </w:tc>
        <w:tc>
          <w:tcPr>
            <w:tcW w:w="2268" w:type="dxa"/>
          </w:tcPr>
          <w:p w:rsidR="00313DBB" w:rsidRPr="006B08B1" w:rsidRDefault="006B08B1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b/>
                <w:sz w:val="20"/>
              </w:rPr>
              <w:t>System.out::println</w:t>
            </w:r>
          </w:p>
        </w:tc>
      </w:tr>
      <w:tr w:rsidR="00313DBB" w:rsidRPr="00434B82" w:rsidTr="006B08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13DBB" w:rsidRPr="00434B82" w:rsidRDefault="00313DBB" w:rsidP="00C85ACF">
            <w:pPr>
              <w:rPr>
                <w:sz w:val="20"/>
              </w:rPr>
            </w:pPr>
            <w:r w:rsidRPr="00434B82">
              <w:rPr>
                <w:sz w:val="20"/>
              </w:rPr>
              <w:t>Car makeCar(String name)</w:t>
            </w:r>
          </w:p>
        </w:tc>
        <w:tc>
          <w:tcPr>
            <w:tcW w:w="2410" w:type="dxa"/>
          </w:tcPr>
          <w:p w:rsidR="00313DBB" w:rsidRPr="00434B82" w:rsidRDefault="00313DBB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434B82">
              <w:rPr>
                <w:rFonts w:hint="eastAsia"/>
                <w:b/>
                <w:sz w:val="20"/>
              </w:rPr>
              <w:t>new Car(String name)</w:t>
            </w:r>
          </w:p>
        </w:tc>
        <w:tc>
          <w:tcPr>
            <w:tcW w:w="2693" w:type="dxa"/>
          </w:tcPr>
          <w:p w:rsidR="00313DBB" w:rsidRPr="00434B82" w:rsidRDefault="006B08B1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b/>
                <w:sz w:val="20"/>
              </w:rPr>
              <w:t>name -&gt; new Car(name)</w:t>
            </w:r>
          </w:p>
        </w:tc>
        <w:tc>
          <w:tcPr>
            <w:tcW w:w="2268" w:type="dxa"/>
          </w:tcPr>
          <w:p w:rsidR="00313DBB" w:rsidRPr="00434B82" w:rsidRDefault="006B08B1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Car::new</w:t>
            </w:r>
          </w:p>
        </w:tc>
      </w:tr>
      <w:tr w:rsidR="00313DBB" w:rsidRPr="00434B82" w:rsidTr="006B0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13DBB" w:rsidRPr="00434B82" w:rsidRDefault="00313DBB" w:rsidP="00C85ACF">
            <w:pPr>
              <w:rPr>
                <w:sz w:val="20"/>
              </w:rPr>
            </w:pPr>
            <w:r w:rsidRPr="00434B82">
              <w:rPr>
                <w:sz w:val="20"/>
              </w:rPr>
              <w:t>int[] buildArray(int length)</w:t>
            </w:r>
          </w:p>
        </w:tc>
        <w:tc>
          <w:tcPr>
            <w:tcW w:w="2410" w:type="dxa"/>
          </w:tcPr>
          <w:p w:rsidR="00313DBB" w:rsidRPr="00434B82" w:rsidRDefault="00313DBB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434B82">
              <w:rPr>
                <w:rFonts w:hint="eastAsia"/>
                <w:b/>
                <w:sz w:val="20"/>
              </w:rPr>
              <w:t>new int[length]</w:t>
            </w:r>
          </w:p>
        </w:tc>
        <w:tc>
          <w:tcPr>
            <w:tcW w:w="2693" w:type="dxa"/>
          </w:tcPr>
          <w:p w:rsidR="00313DBB" w:rsidRPr="00434B82" w:rsidRDefault="006B08B1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length -&gt; new int[length]</w:t>
            </w:r>
          </w:p>
        </w:tc>
        <w:tc>
          <w:tcPr>
            <w:tcW w:w="2268" w:type="dxa"/>
          </w:tcPr>
          <w:p w:rsidR="00313DBB" w:rsidRPr="00434B82" w:rsidRDefault="006B08B1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int[]::new</w:t>
            </w:r>
          </w:p>
        </w:tc>
      </w:tr>
    </w:tbl>
    <w:p w:rsidR="00313DBB" w:rsidRDefault="00313DBB" w:rsidP="00313DBB"/>
    <w:p w:rsidR="00313DBB" w:rsidRDefault="00313DBB" w:rsidP="00313DBB">
      <w:pPr>
        <w:pStyle w:val="2"/>
      </w:pPr>
      <w:r>
        <w:t>得到流对象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4106"/>
        <w:gridCol w:w="6350"/>
      </w:tblGrid>
      <w:tr w:rsidR="00313DBB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313DBB" w:rsidRPr="00EA3601" w:rsidRDefault="00313DBB" w:rsidP="00C85ACF">
            <w:r w:rsidRPr="00EA3601">
              <w:t>java.util.Collection</w:t>
            </w:r>
            <w:r w:rsidRPr="00EA3601">
              <w:t>接口两个默认方法</w:t>
            </w:r>
          </w:p>
        </w:tc>
        <w:tc>
          <w:tcPr>
            <w:tcW w:w="6350" w:type="dxa"/>
          </w:tcPr>
          <w:p w:rsidR="00313DBB" w:rsidRDefault="00313DBB" w:rsidP="00C85A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313DBB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313DBB" w:rsidRDefault="00313DBB" w:rsidP="00C85ACF">
            <w:r>
              <w:t>Stream stream()</w:t>
            </w:r>
          </w:p>
        </w:tc>
        <w:tc>
          <w:tcPr>
            <w:tcW w:w="6350" w:type="dxa"/>
          </w:tcPr>
          <w:p w:rsidR="00313DBB" w:rsidRDefault="00E00B3A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得到集合的串行流</w:t>
            </w:r>
          </w:p>
        </w:tc>
      </w:tr>
      <w:tr w:rsidR="00313DBB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313DBB" w:rsidRDefault="00313DBB" w:rsidP="00C85ACF">
            <w:r>
              <w:t>Stream parallelStream()</w:t>
            </w:r>
          </w:p>
        </w:tc>
        <w:tc>
          <w:tcPr>
            <w:tcW w:w="6350" w:type="dxa"/>
          </w:tcPr>
          <w:p w:rsidR="00313DBB" w:rsidRDefault="00E00B3A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得到集合的并行流</w:t>
            </w:r>
          </w:p>
        </w:tc>
      </w:tr>
    </w:tbl>
    <w:p w:rsidR="00313DBB" w:rsidRDefault="00313DBB" w:rsidP="00313DBB"/>
    <w:p w:rsidR="00313DBB" w:rsidRDefault="00313DBB" w:rsidP="00313DBB">
      <w:pPr>
        <w:pStyle w:val="2"/>
      </w:pPr>
      <w:r>
        <w:t>Stream流中</w:t>
      </w:r>
      <w:r w:rsidR="00E36354">
        <w:t>方法</w:t>
      </w:r>
      <w:r>
        <w:t>的作用</w:t>
      </w:r>
    </w:p>
    <w:tbl>
      <w:tblPr>
        <w:tblStyle w:val="4-1"/>
        <w:tblW w:w="3929" w:type="pct"/>
        <w:tblLook w:val="07E0" w:firstRow="1" w:lastRow="1" w:firstColumn="1" w:lastColumn="1" w:noHBand="1" w:noVBand="1"/>
      </w:tblPr>
      <w:tblGrid>
        <w:gridCol w:w="1129"/>
        <w:gridCol w:w="2126"/>
        <w:gridCol w:w="4961"/>
      </w:tblGrid>
      <w:tr w:rsidR="00313DBB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</w:tcPr>
          <w:p w:rsidR="00313DBB" w:rsidRDefault="00313DBB" w:rsidP="00391A77">
            <w:pPr>
              <w:spacing w:line="360" w:lineRule="auto"/>
            </w:pPr>
            <w:r>
              <w:t>方法名</w:t>
            </w:r>
          </w:p>
        </w:tc>
        <w:tc>
          <w:tcPr>
            <w:tcW w:w="1294" w:type="pct"/>
          </w:tcPr>
          <w:p w:rsidR="00313DBB" w:rsidRDefault="00313DBB" w:rsidP="00391A7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是否终结方法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19" w:type="pct"/>
          </w:tcPr>
          <w:p w:rsidR="00313DBB" w:rsidRDefault="00313DBB" w:rsidP="00391A77">
            <w:pPr>
              <w:spacing w:line="360" w:lineRule="auto"/>
            </w:pPr>
            <w:r>
              <w:t>方法作用</w:t>
            </w:r>
          </w:p>
        </w:tc>
      </w:tr>
      <w:tr w:rsidR="00313DBB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</w:tcPr>
          <w:p w:rsidR="00313DBB" w:rsidRDefault="00313DBB" w:rsidP="00391A77">
            <w:pPr>
              <w:spacing w:line="360" w:lineRule="auto"/>
            </w:pPr>
            <w:r>
              <w:t>forEach</w:t>
            </w:r>
          </w:p>
        </w:tc>
        <w:tc>
          <w:tcPr>
            <w:tcW w:w="1294" w:type="pct"/>
          </w:tcPr>
          <w:p w:rsidR="00313DBB" w:rsidRDefault="00BA667A" w:rsidP="00391A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是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19" w:type="pct"/>
          </w:tcPr>
          <w:p w:rsidR="00313DBB" w:rsidRDefault="00BA667A" w:rsidP="00391A77">
            <w:pPr>
              <w:spacing w:line="360" w:lineRule="auto"/>
            </w:pPr>
            <w:r>
              <w:t>对流中的元素进行遍历</w:t>
            </w:r>
          </w:p>
        </w:tc>
      </w:tr>
      <w:tr w:rsidR="00313DBB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</w:tcPr>
          <w:p w:rsidR="00313DBB" w:rsidRDefault="00313DBB" w:rsidP="00391A77">
            <w:pPr>
              <w:spacing w:line="360" w:lineRule="auto"/>
            </w:pPr>
            <w:r>
              <w:t>count</w:t>
            </w:r>
          </w:p>
        </w:tc>
        <w:tc>
          <w:tcPr>
            <w:tcW w:w="1294" w:type="pct"/>
          </w:tcPr>
          <w:p w:rsidR="00313DBB" w:rsidRDefault="00BA667A" w:rsidP="00391A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是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19" w:type="pct"/>
          </w:tcPr>
          <w:p w:rsidR="00313DBB" w:rsidRDefault="00BA667A" w:rsidP="00391A77">
            <w:pPr>
              <w:spacing w:line="360" w:lineRule="auto"/>
            </w:pPr>
            <w:r>
              <w:t>统计流中元素的个数</w:t>
            </w:r>
          </w:p>
        </w:tc>
      </w:tr>
      <w:tr w:rsidR="00313DBB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</w:tcPr>
          <w:p w:rsidR="00313DBB" w:rsidRDefault="00313DBB" w:rsidP="00391A77">
            <w:pPr>
              <w:spacing w:line="360" w:lineRule="auto"/>
            </w:pPr>
            <w:r>
              <w:t>filter</w:t>
            </w:r>
          </w:p>
        </w:tc>
        <w:tc>
          <w:tcPr>
            <w:tcW w:w="1294" w:type="pct"/>
          </w:tcPr>
          <w:p w:rsidR="00313DBB" w:rsidRDefault="00BA667A" w:rsidP="00391A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19" w:type="pct"/>
          </w:tcPr>
          <w:p w:rsidR="00313DBB" w:rsidRDefault="00BA667A" w:rsidP="00391A77">
            <w:pPr>
              <w:spacing w:line="360" w:lineRule="auto"/>
            </w:pPr>
            <w:r>
              <w:t>过滤，保留</w:t>
            </w:r>
            <w:r>
              <w:rPr>
                <w:rFonts w:hint="eastAsia"/>
              </w:rPr>
              <w:t>符合条件的元素</w:t>
            </w:r>
          </w:p>
        </w:tc>
      </w:tr>
      <w:tr w:rsidR="00313DBB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</w:tcPr>
          <w:p w:rsidR="00313DBB" w:rsidRDefault="00313DBB" w:rsidP="00391A77">
            <w:pPr>
              <w:spacing w:line="360" w:lineRule="auto"/>
            </w:pPr>
            <w:r>
              <w:t>limit</w:t>
            </w:r>
          </w:p>
        </w:tc>
        <w:tc>
          <w:tcPr>
            <w:tcW w:w="1294" w:type="pct"/>
          </w:tcPr>
          <w:p w:rsidR="00313DBB" w:rsidRDefault="00BA667A" w:rsidP="00391A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19" w:type="pct"/>
          </w:tcPr>
          <w:p w:rsidR="00313DBB" w:rsidRDefault="00BA667A" w:rsidP="00391A77">
            <w:pPr>
              <w:spacing w:line="360" w:lineRule="auto"/>
              <w:rPr>
                <w:rFonts w:hint="eastAsia"/>
              </w:rPr>
            </w:pPr>
            <w:r>
              <w:t>取得前面的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个元素</w:t>
            </w:r>
          </w:p>
        </w:tc>
      </w:tr>
      <w:tr w:rsidR="00313DBB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</w:tcPr>
          <w:p w:rsidR="00313DBB" w:rsidRDefault="00313DBB" w:rsidP="00391A77">
            <w:pPr>
              <w:spacing w:line="360" w:lineRule="auto"/>
            </w:pPr>
            <w:r>
              <w:t>skip</w:t>
            </w:r>
          </w:p>
        </w:tc>
        <w:tc>
          <w:tcPr>
            <w:tcW w:w="1294" w:type="pct"/>
          </w:tcPr>
          <w:p w:rsidR="00313DBB" w:rsidRDefault="00BA667A" w:rsidP="00391A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19" w:type="pct"/>
          </w:tcPr>
          <w:p w:rsidR="00313DBB" w:rsidRDefault="00BA667A" w:rsidP="00391A77">
            <w:pPr>
              <w:spacing w:line="360" w:lineRule="auto"/>
              <w:rPr>
                <w:rFonts w:hint="eastAsia"/>
              </w:rPr>
            </w:pPr>
            <w:r>
              <w:t>跳过前面的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个元素</w:t>
            </w:r>
          </w:p>
        </w:tc>
      </w:tr>
      <w:tr w:rsidR="00313DBB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</w:tcPr>
          <w:p w:rsidR="00313DBB" w:rsidRDefault="00313DBB" w:rsidP="00391A77">
            <w:pPr>
              <w:spacing w:line="360" w:lineRule="auto"/>
            </w:pPr>
            <w:r>
              <w:t>map</w:t>
            </w:r>
          </w:p>
        </w:tc>
        <w:tc>
          <w:tcPr>
            <w:tcW w:w="1294" w:type="pct"/>
          </w:tcPr>
          <w:p w:rsidR="00313DBB" w:rsidRDefault="00BA667A" w:rsidP="00391A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19" w:type="pct"/>
          </w:tcPr>
          <w:p w:rsidR="00313DBB" w:rsidRDefault="00BA667A" w:rsidP="00391A77">
            <w:pPr>
              <w:spacing w:line="360" w:lineRule="auto"/>
              <w:rPr>
                <w:rFonts w:hint="eastAsia"/>
              </w:rPr>
            </w:pPr>
            <w:r>
              <w:t>将流中每个元素都转成另一种元素</w:t>
            </w:r>
          </w:p>
        </w:tc>
      </w:tr>
      <w:tr w:rsidR="00313DBB" w:rsidTr="00C85A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</w:tcPr>
          <w:p w:rsidR="00313DBB" w:rsidRDefault="00313DBB" w:rsidP="00391A77">
            <w:pPr>
              <w:spacing w:line="360" w:lineRule="auto"/>
            </w:pPr>
            <w:r>
              <w:t>concat</w:t>
            </w:r>
          </w:p>
        </w:tc>
        <w:tc>
          <w:tcPr>
            <w:tcW w:w="1294" w:type="pct"/>
          </w:tcPr>
          <w:p w:rsidR="00313DBB" w:rsidRDefault="00BA667A" w:rsidP="00391A77">
            <w:pPr>
              <w:spacing w:line="360" w:lineRule="auto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19" w:type="pct"/>
          </w:tcPr>
          <w:p w:rsidR="00313DBB" w:rsidRDefault="00BA667A" w:rsidP="00391A77">
            <w:pPr>
              <w:spacing w:line="360" w:lineRule="auto"/>
            </w:pPr>
            <w:r>
              <w:t>拼接流，返回一个新的流</w:t>
            </w:r>
          </w:p>
        </w:tc>
      </w:tr>
    </w:tbl>
    <w:p w:rsidR="00313DBB" w:rsidRDefault="00313DBB" w:rsidP="00313DBB"/>
    <w:p w:rsidR="00F67589" w:rsidRDefault="00313DBB" w:rsidP="00D275AB">
      <w:pPr>
        <w:pStyle w:val="1"/>
      </w:pPr>
      <w:r>
        <w:t>学习目标</w:t>
      </w:r>
      <w:bookmarkEnd w:id="1"/>
    </w:p>
    <w:p w:rsidR="00F67589" w:rsidRDefault="00F67589" w:rsidP="00127908">
      <w:pPr>
        <w:pStyle w:val="a1"/>
        <w:numPr>
          <w:ilvl w:val="0"/>
          <w:numId w:val="20"/>
        </w:numPr>
      </w:pPr>
      <w:r>
        <w:t>能够理解数据库的概念</w:t>
      </w:r>
    </w:p>
    <w:p w:rsidR="00F67589" w:rsidRPr="0012203B" w:rsidRDefault="00F67589" w:rsidP="00127908">
      <w:pPr>
        <w:pStyle w:val="a1"/>
        <w:numPr>
          <w:ilvl w:val="0"/>
          <w:numId w:val="20"/>
        </w:numPr>
        <w:rPr>
          <w:color w:val="FF0000"/>
        </w:rPr>
      </w:pPr>
      <w:r w:rsidRPr="0012203B">
        <w:rPr>
          <w:color w:val="FF0000"/>
        </w:rPr>
        <w:t>能够安装</w:t>
      </w:r>
      <w:r w:rsidRPr="0012203B">
        <w:rPr>
          <w:color w:val="FF0000"/>
        </w:rPr>
        <w:t>MySQL</w:t>
      </w:r>
      <w:r w:rsidRPr="0012203B">
        <w:rPr>
          <w:color w:val="FF0000"/>
        </w:rPr>
        <w:t>数据库</w:t>
      </w:r>
    </w:p>
    <w:p w:rsidR="00F67589" w:rsidRDefault="00F67589" w:rsidP="00127908">
      <w:pPr>
        <w:pStyle w:val="a1"/>
        <w:numPr>
          <w:ilvl w:val="0"/>
          <w:numId w:val="20"/>
        </w:numPr>
      </w:pPr>
      <w:r>
        <w:t>能够启动</w:t>
      </w:r>
      <w:r>
        <w:t>,</w:t>
      </w:r>
      <w:r>
        <w:t>关闭及登录</w:t>
      </w:r>
      <w:r>
        <w:t>MySQL</w:t>
      </w:r>
    </w:p>
    <w:p w:rsidR="00F67589" w:rsidRDefault="00F67589" w:rsidP="00127908">
      <w:pPr>
        <w:pStyle w:val="a1"/>
        <w:numPr>
          <w:ilvl w:val="0"/>
          <w:numId w:val="20"/>
        </w:numPr>
      </w:pPr>
      <w:r>
        <w:t>能够使用</w:t>
      </w:r>
      <w:r>
        <w:t>SQL</w:t>
      </w:r>
      <w:r>
        <w:t>语句操作数据</w:t>
      </w:r>
      <w:r w:rsidRPr="0012203B">
        <w:rPr>
          <w:color w:val="FF0000"/>
        </w:rPr>
        <w:t>库</w:t>
      </w:r>
    </w:p>
    <w:p w:rsidR="00F67589" w:rsidRDefault="00F67589" w:rsidP="00127908">
      <w:pPr>
        <w:pStyle w:val="a1"/>
        <w:numPr>
          <w:ilvl w:val="0"/>
          <w:numId w:val="20"/>
        </w:numPr>
      </w:pPr>
      <w:r>
        <w:t>能够使用</w:t>
      </w:r>
      <w:r>
        <w:t>SQL</w:t>
      </w:r>
      <w:r>
        <w:t>语句操作</w:t>
      </w:r>
      <w:r w:rsidRPr="0012203B">
        <w:rPr>
          <w:color w:val="FF0000"/>
        </w:rPr>
        <w:t>表</w:t>
      </w:r>
      <w:r>
        <w:t>结构</w:t>
      </w:r>
    </w:p>
    <w:p w:rsidR="00F67589" w:rsidRDefault="00F67589" w:rsidP="00127908">
      <w:pPr>
        <w:pStyle w:val="a1"/>
        <w:numPr>
          <w:ilvl w:val="0"/>
          <w:numId w:val="20"/>
        </w:numPr>
      </w:pPr>
      <w:r>
        <w:t>能够使用</w:t>
      </w:r>
      <w:r>
        <w:t>SQL</w:t>
      </w:r>
      <w:r>
        <w:t>语句进行</w:t>
      </w:r>
      <w:r w:rsidRPr="0012203B">
        <w:rPr>
          <w:color w:val="FF0000"/>
        </w:rPr>
        <w:t>数据</w:t>
      </w:r>
      <w:r>
        <w:t>的添加修改和删除的操作</w:t>
      </w:r>
    </w:p>
    <w:p w:rsidR="00F67589" w:rsidRPr="0012203B" w:rsidRDefault="00F67589" w:rsidP="00127908">
      <w:pPr>
        <w:pStyle w:val="a1"/>
        <w:numPr>
          <w:ilvl w:val="0"/>
          <w:numId w:val="20"/>
        </w:numPr>
        <w:rPr>
          <w:color w:val="FF0000"/>
        </w:rPr>
      </w:pPr>
      <w:r w:rsidRPr="0012203B">
        <w:rPr>
          <w:color w:val="FF0000"/>
        </w:rPr>
        <w:t>能够使用</w:t>
      </w:r>
      <w:r w:rsidRPr="0012203B">
        <w:rPr>
          <w:color w:val="FF0000"/>
        </w:rPr>
        <w:t>SQL</w:t>
      </w:r>
      <w:r w:rsidRPr="0012203B">
        <w:rPr>
          <w:color w:val="FF0000"/>
        </w:rPr>
        <w:t>语句简单查询数据</w:t>
      </w:r>
    </w:p>
    <w:p w:rsidR="004B2D3D" w:rsidRPr="0012203B" w:rsidRDefault="004B2D3D" w:rsidP="00127908">
      <w:pPr>
        <w:pStyle w:val="a1"/>
        <w:numPr>
          <w:ilvl w:val="0"/>
          <w:numId w:val="20"/>
        </w:numPr>
        <w:rPr>
          <w:color w:val="FF0000"/>
        </w:rPr>
      </w:pPr>
      <w:r w:rsidRPr="0012203B">
        <w:rPr>
          <w:color w:val="FF0000"/>
        </w:rPr>
        <w:t>能够使用</w:t>
      </w:r>
      <w:r w:rsidRPr="0012203B">
        <w:rPr>
          <w:color w:val="FF0000"/>
        </w:rPr>
        <w:t>SQL</w:t>
      </w:r>
      <w:r w:rsidRPr="0012203B">
        <w:rPr>
          <w:color w:val="FF0000"/>
        </w:rPr>
        <w:t>语句进行条件查询</w:t>
      </w:r>
    </w:p>
    <w:p w:rsidR="00F67589" w:rsidRDefault="00F67589" w:rsidP="00D275AB">
      <w:pPr>
        <w:pStyle w:val="1"/>
      </w:pPr>
      <w:bookmarkStart w:id="2" w:name="header-n25"/>
      <w:r>
        <w:t>数据库的介绍</w:t>
      </w:r>
      <w:bookmarkEnd w:id="2"/>
    </w:p>
    <w:p w:rsidR="00F67589" w:rsidRDefault="00F67589" w:rsidP="00C152F5">
      <w:pPr>
        <w:pStyle w:val="2"/>
      </w:pPr>
      <w:bookmarkStart w:id="3" w:name="header-n26"/>
      <w:r w:rsidRPr="00C152F5">
        <w:t>数据库概述</w:t>
      </w:r>
      <w:bookmarkEnd w:id="3"/>
    </w:p>
    <w:p w:rsidR="00F67589" w:rsidRDefault="00F67589" w:rsidP="005A29B3">
      <w:pPr>
        <w:pStyle w:val="3"/>
      </w:pPr>
      <w:bookmarkStart w:id="4" w:name="header-n29"/>
      <w:r>
        <w:t>数据的存储方式</w:t>
      </w:r>
      <w:bookmarkEnd w:id="4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4A7716" w:rsidTr="00651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4A7716" w:rsidRDefault="004A7716" w:rsidP="00651A18">
            <w:r>
              <w:t>存储位置</w:t>
            </w:r>
          </w:p>
        </w:tc>
        <w:tc>
          <w:tcPr>
            <w:tcW w:w="4253" w:type="dxa"/>
          </w:tcPr>
          <w:p w:rsidR="004A7716" w:rsidRDefault="004A7716" w:rsidP="00651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优点</w:t>
            </w:r>
          </w:p>
        </w:tc>
        <w:tc>
          <w:tcPr>
            <w:tcW w:w="4507" w:type="dxa"/>
          </w:tcPr>
          <w:p w:rsidR="004A7716" w:rsidRDefault="004A7716" w:rsidP="00651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缺点</w:t>
            </w:r>
          </w:p>
        </w:tc>
      </w:tr>
      <w:tr w:rsidR="004A7716" w:rsidTr="00651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4A7716" w:rsidRDefault="004A7716" w:rsidP="00651A18">
            <w:r>
              <w:t>内存</w:t>
            </w:r>
          </w:p>
        </w:tc>
        <w:tc>
          <w:tcPr>
            <w:tcW w:w="4253" w:type="dxa"/>
          </w:tcPr>
          <w:p w:rsidR="004A7716" w:rsidRDefault="00C55315" w:rsidP="00651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运行速度</w:t>
            </w:r>
            <w:r>
              <w:rPr>
                <w:rFonts w:hint="eastAsia"/>
              </w:rPr>
              <w:t>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>new Student()</w:t>
            </w:r>
          </w:p>
        </w:tc>
        <w:tc>
          <w:tcPr>
            <w:tcW w:w="4507" w:type="dxa"/>
          </w:tcPr>
          <w:p w:rsidR="004A7716" w:rsidRDefault="00C55315" w:rsidP="00651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关机数据就丢失</w:t>
            </w:r>
          </w:p>
        </w:tc>
      </w:tr>
      <w:tr w:rsidR="004A7716" w:rsidTr="00651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4A7716" w:rsidRDefault="004A7716" w:rsidP="00651A18">
            <w:r>
              <w:t>文件</w:t>
            </w:r>
          </w:p>
        </w:tc>
        <w:tc>
          <w:tcPr>
            <w:tcW w:w="4253" w:type="dxa"/>
          </w:tcPr>
          <w:p w:rsidR="004A7716" w:rsidRDefault="00C55315" w:rsidP="00651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流，可以永久保存数据</w:t>
            </w:r>
          </w:p>
        </w:tc>
        <w:tc>
          <w:tcPr>
            <w:tcW w:w="4507" w:type="dxa"/>
          </w:tcPr>
          <w:p w:rsidR="004A7716" w:rsidRDefault="00C55315" w:rsidP="00651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读取和写入速度慢</w:t>
            </w:r>
          </w:p>
          <w:p w:rsidR="00C55315" w:rsidRDefault="00C55315" w:rsidP="00651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数据管理和维护不方便</w:t>
            </w:r>
          </w:p>
        </w:tc>
      </w:tr>
      <w:tr w:rsidR="004A7716" w:rsidTr="00651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4A7716" w:rsidRDefault="004A7716" w:rsidP="00651A18">
            <w:r>
              <w:t>数据库</w:t>
            </w:r>
          </w:p>
        </w:tc>
        <w:tc>
          <w:tcPr>
            <w:tcW w:w="4253" w:type="dxa"/>
          </w:tcPr>
          <w:p w:rsidR="004A7716" w:rsidRDefault="00C55315" w:rsidP="00651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可以永久保存大量的数据</w:t>
            </w:r>
          </w:p>
          <w:p w:rsidR="00C55315" w:rsidRDefault="00C55315" w:rsidP="00651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数据管理和维护方便，统一使用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</w:tc>
        <w:tc>
          <w:tcPr>
            <w:tcW w:w="4507" w:type="dxa"/>
          </w:tcPr>
          <w:p w:rsidR="004A7716" w:rsidRDefault="00071C02" w:rsidP="00651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要钱</w:t>
            </w:r>
          </w:p>
          <w:p w:rsidR="00071C02" w:rsidRDefault="00071C02" w:rsidP="00651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占用资源</w:t>
            </w:r>
            <w:r w:rsidR="00B24BB1">
              <w:t>，再安装数据库</w:t>
            </w:r>
          </w:p>
        </w:tc>
      </w:tr>
    </w:tbl>
    <w:p w:rsidR="00AF06AA" w:rsidRPr="00FC5457" w:rsidRDefault="00AF06AA" w:rsidP="005A29B3">
      <w:pPr>
        <w:pStyle w:val="3"/>
      </w:pPr>
      <w:bookmarkStart w:id="5" w:name="header-n27"/>
      <w:r w:rsidRPr="00FC5457">
        <w:t>什么是数据库</w:t>
      </w:r>
      <w:bookmarkEnd w:id="5"/>
    </w:p>
    <w:p w:rsidR="00FF6260" w:rsidRDefault="00FF6260" w:rsidP="00FF6260">
      <w:pPr>
        <w:ind w:firstLine="420"/>
      </w:pPr>
      <w:r>
        <w:rPr>
          <w:rFonts w:hint="eastAsia"/>
        </w:rPr>
        <w:t>存储数据的仓库</w:t>
      </w:r>
      <w:r>
        <w:rPr>
          <w:rFonts w:hint="eastAsia"/>
        </w:rPr>
        <w:t xml:space="preserve">. </w:t>
      </w:r>
      <w:r>
        <w:rPr>
          <w:rFonts w:hint="eastAsia"/>
        </w:rPr>
        <w:t>其本质是一个文件系统，数据库按照特定的格式将数据存储起来，用户可以对数据库中的数</w:t>
      </w:r>
    </w:p>
    <w:p w:rsidR="00AF06AA" w:rsidRPr="00DD6F1B" w:rsidRDefault="00FF6260" w:rsidP="00FF6260">
      <w:r>
        <w:rPr>
          <w:rFonts w:hint="eastAsia"/>
        </w:rPr>
        <w:t>据进行增加，修改，删除及查询操作。</w:t>
      </w:r>
      <w:r w:rsidR="00AF06AA" w:rsidRPr="00DD6F1B">
        <w:t xml:space="preserve"> </w:t>
      </w:r>
      <w:r w:rsidR="00012904">
        <w:t>增删改查</w:t>
      </w:r>
      <w:r w:rsidR="00012904">
        <w:rPr>
          <w:rFonts w:hint="eastAsia"/>
        </w:rPr>
        <w:t>(CRUD Cre</w:t>
      </w:r>
      <w:r w:rsidR="00012904">
        <w:t>ate Retrieve Update Delete)</w:t>
      </w:r>
    </w:p>
    <w:p w:rsidR="00F67589" w:rsidRDefault="00F67589" w:rsidP="00C152F5">
      <w:pPr>
        <w:pStyle w:val="2"/>
      </w:pPr>
      <w:bookmarkStart w:id="6" w:name="header-n53"/>
      <w:r>
        <w:t>常见数据库</w:t>
      </w:r>
      <w:bookmarkEnd w:id="6"/>
      <w:r w:rsidR="00A86938">
        <w:t>排行榜</w:t>
      </w:r>
    </w:p>
    <w:p w:rsidR="00B50873" w:rsidRDefault="00F67589" w:rsidP="005F6ACA">
      <w:pPr>
        <w:jc w:val="center"/>
      </w:pPr>
      <w:r>
        <w:rPr>
          <w:noProof/>
        </w:rPr>
        <w:drawing>
          <wp:inline distT="0" distB="0" distL="0" distR="0" wp14:anchorId="2784A17A" wp14:editId="26339306">
            <wp:extent cx="6222793" cy="2343150"/>
            <wp:effectExtent l="19050" t="19050" r="26035" b="1905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常见数据库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566" cy="23502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D5" w:rsidRDefault="00437607" w:rsidP="00433630">
      <w:pPr>
        <w:pStyle w:val="a0"/>
      </w:pPr>
      <w:r>
        <w:rPr>
          <w:b/>
        </w:rPr>
        <w:t>My</w:t>
      </w:r>
      <w:r w:rsidR="00F67589">
        <w:rPr>
          <w:b/>
        </w:rPr>
        <w:t>SQL</w:t>
      </w:r>
      <w:r w:rsidR="00F67589">
        <w:t>：</w:t>
      </w:r>
      <w:r w:rsidR="00F67589" w:rsidRPr="006F6FD0">
        <w:t>开源免费的数据库，小型的数据库</w:t>
      </w:r>
      <w:r w:rsidR="00722DC2" w:rsidRPr="006F6FD0">
        <w:t>，</w:t>
      </w:r>
      <w:r w:rsidR="00F67589" w:rsidRPr="006F6FD0">
        <w:t>已经被</w:t>
      </w:r>
      <w:r w:rsidR="00F67589" w:rsidRPr="006F6FD0">
        <w:t>Oracle</w:t>
      </w:r>
      <w:r w:rsidR="00F67589" w:rsidRPr="006F6FD0">
        <w:t>收购了</w:t>
      </w:r>
      <w:r w:rsidR="00722DC2" w:rsidRPr="006F6FD0">
        <w:t>。</w:t>
      </w:r>
      <w:r w:rsidR="00F67589" w:rsidRPr="006F6FD0">
        <w:t>MySQL6.x</w:t>
      </w:r>
      <w:r w:rsidR="00F67589" w:rsidRPr="006F6FD0">
        <w:t>版本也开始收费。</w:t>
      </w:r>
      <w:r w:rsidR="00326778" w:rsidRPr="006F6FD0">
        <w:t>后</w:t>
      </w:r>
      <w:r w:rsidR="006F6FD0" w:rsidRPr="006F6FD0">
        <w:t>来</w:t>
      </w:r>
      <w:r w:rsidR="00326778" w:rsidRPr="006F6FD0">
        <w:rPr>
          <w:rFonts w:hint="eastAsia"/>
        </w:rPr>
        <w:t>Sun</w:t>
      </w:r>
      <w:r w:rsidR="00326778" w:rsidRPr="006F6FD0">
        <w:rPr>
          <w:rFonts w:hint="eastAsia"/>
        </w:rPr>
        <w:t>公司收购了</w:t>
      </w:r>
      <w:r w:rsidR="00326778" w:rsidRPr="006F6FD0">
        <w:rPr>
          <w:rFonts w:hint="eastAsia"/>
        </w:rPr>
        <w:t>MySQL</w:t>
      </w:r>
      <w:r w:rsidR="00326778" w:rsidRPr="006F6FD0">
        <w:rPr>
          <w:rFonts w:hint="eastAsia"/>
        </w:rPr>
        <w:t>，而</w:t>
      </w:r>
      <w:r w:rsidR="00326778" w:rsidRPr="006F6FD0">
        <w:rPr>
          <w:rFonts w:hint="eastAsia"/>
        </w:rPr>
        <w:t>Sun</w:t>
      </w:r>
      <w:r w:rsidR="00326778" w:rsidRPr="006F6FD0">
        <w:rPr>
          <w:rFonts w:hint="eastAsia"/>
        </w:rPr>
        <w:t>公司又被</w:t>
      </w:r>
      <w:r w:rsidR="00326778" w:rsidRPr="006F6FD0">
        <w:rPr>
          <w:rFonts w:hint="eastAsia"/>
        </w:rPr>
        <w:t>Oracle</w:t>
      </w:r>
      <w:r w:rsidR="00326778" w:rsidRPr="006F6FD0">
        <w:rPr>
          <w:rFonts w:hint="eastAsia"/>
        </w:rPr>
        <w:t>收购</w:t>
      </w:r>
    </w:p>
    <w:p w:rsidR="007D5D63" w:rsidRDefault="007D5D63" w:rsidP="007D5D63">
      <w:pPr>
        <w:pStyle w:val="a0"/>
        <w:numPr>
          <w:ilvl w:val="0"/>
          <w:numId w:val="0"/>
        </w:numPr>
        <w:jc w:val="center"/>
      </w:pPr>
      <w:r w:rsidRPr="002435A5">
        <w:rPr>
          <w:noProof/>
        </w:rPr>
        <w:drawing>
          <wp:inline distT="0" distB="0" distL="0" distR="0">
            <wp:extent cx="1637665" cy="746760"/>
            <wp:effectExtent l="0" t="0" r="635" b="0"/>
            <wp:docPr id="10245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50873" w:rsidRDefault="00F67589" w:rsidP="00433630">
      <w:pPr>
        <w:pStyle w:val="a0"/>
      </w:pPr>
      <w:r>
        <w:rPr>
          <w:b/>
        </w:rPr>
        <w:t>Oracle</w:t>
      </w:r>
      <w:r>
        <w:t>：收费的大型数据库，</w:t>
      </w:r>
      <w:r>
        <w:t>Oracle</w:t>
      </w:r>
      <w:r>
        <w:t>公司的产品。</w:t>
      </w:r>
      <w:r>
        <w:t>Oracle</w:t>
      </w:r>
      <w:r>
        <w:t>收购</w:t>
      </w:r>
      <w:r>
        <w:t>SUN</w:t>
      </w:r>
      <w:r>
        <w:t>公司，收购</w:t>
      </w:r>
      <w:r w:rsidR="0069189F">
        <w:t>My</w:t>
      </w:r>
      <w:r>
        <w:t>SQL</w:t>
      </w:r>
      <w:r>
        <w:t>。</w:t>
      </w:r>
      <w:r>
        <w:t xml:space="preserve"> </w:t>
      </w:r>
    </w:p>
    <w:p w:rsidR="007D5D63" w:rsidRDefault="007D5D63" w:rsidP="007D5D63">
      <w:pPr>
        <w:pStyle w:val="a0"/>
        <w:numPr>
          <w:ilvl w:val="0"/>
          <w:numId w:val="0"/>
        </w:numPr>
      </w:pPr>
      <w:r w:rsidRPr="002435A5">
        <w:rPr>
          <w:noProof/>
        </w:rPr>
        <w:drawing>
          <wp:inline distT="0" distB="0" distL="0" distR="0" wp14:anchorId="7D635EAA" wp14:editId="6833A820">
            <wp:extent cx="6223379" cy="1325426"/>
            <wp:effectExtent l="133350" t="95250" r="139700" b="10350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282" cy="13266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873" w:rsidRDefault="00F67589" w:rsidP="00433630">
      <w:pPr>
        <w:pStyle w:val="a0"/>
      </w:pPr>
      <w:r>
        <w:rPr>
          <w:b/>
        </w:rPr>
        <w:t>DB2</w:t>
      </w:r>
      <w:r>
        <w:t xml:space="preserve"> </w:t>
      </w:r>
      <w:r>
        <w:t>：</w:t>
      </w:r>
      <w:r>
        <w:t>IBM</w:t>
      </w:r>
      <w:r>
        <w:t>公司的数据库产品</w:t>
      </w:r>
      <w:r>
        <w:t>,</w:t>
      </w:r>
      <w:r>
        <w:t>收费的。常应用在银行系统中</w:t>
      </w:r>
      <w:r w:rsidR="009A366E">
        <w:t>。</w:t>
      </w:r>
    </w:p>
    <w:p w:rsidR="00B50873" w:rsidRDefault="00F67589" w:rsidP="00433630">
      <w:pPr>
        <w:pStyle w:val="a0"/>
      </w:pPr>
      <w:r>
        <w:rPr>
          <w:b/>
        </w:rPr>
        <w:t>SQL</w:t>
      </w:r>
      <w:r w:rsidR="009A366E">
        <w:rPr>
          <w:b/>
        </w:rPr>
        <w:t xml:space="preserve"> </w:t>
      </w:r>
      <w:r>
        <w:rPr>
          <w:b/>
        </w:rPr>
        <w:t>Server</w:t>
      </w:r>
      <w:r>
        <w:t>：</w:t>
      </w:r>
      <w:r>
        <w:t xml:space="preserve">MicroSoft </w:t>
      </w:r>
      <w:r>
        <w:t>公司收费的中型的数据库。</w:t>
      </w:r>
      <w:r>
        <w:t>C#</w:t>
      </w:r>
      <w:r>
        <w:t>、</w:t>
      </w:r>
      <w:r>
        <w:t>.net</w:t>
      </w:r>
      <w:r>
        <w:t>等语言常使用。</w:t>
      </w:r>
      <w:r>
        <w:t xml:space="preserve"> </w:t>
      </w:r>
    </w:p>
    <w:p w:rsidR="00B03E24" w:rsidRDefault="00B03E24" w:rsidP="00B03E24">
      <w:pPr>
        <w:pStyle w:val="a0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7D90C8EC" wp14:editId="3678F707">
            <wp:extent cx="4844955" cy="15100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721" cy="15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89" w:rsidRDefault="00F67589" w:rsidP="00433630">
      <w:pPr>
        <w:pStyle w:val="a0"/>
      </w:pPr>
      <w:r>
        <w:rPr>
          <w:b/>
        </w:rPr>
        <w:t>SQLite</w:t>
      </w:r>
      <w:r>
        <w:t xml:space="preserve">: </w:t>
      </w:r>
      <w:r>
        <w:t>嵌入式的小型数据库，应用在手机端。</w:t>
      </w:r>
    </w:p>
    <w:p w:rsidR="00D275AB" w:rsidRDefault="00D0564F" w:rsidP="005A29B3">
      <w:pPr>
        <w:pStyle w:val="3"/>
      </w:pPr>
      <w:r>
        <w:t>为什么选择</w:t>
      </w:r>
      <w:r w:rsidR="00D275AB">
        <w:rPr>
          <w:rFonts w:hint="eastAsia"/>
        </w:rPr>
        <w:t>MySQL</w:t>
      </w:r>
      <w:r>
        <w:t xml:space="preserve"> </w:t>
      </w:r>
    </w:p>
    <w:p w:rsidR="00A13F6C" w:rsidRDefault="00A13F6C" w:rsidP="00A13F6C">
      <w:pPr>
        <w:pStyle w:val="a1"/>
        <w:numPr>
          <w:ilvl w:val="0"/>
          <w:numId w:val="22"/>
        </w:numPr>
      </w:pPr>
      <w:r>
        <w:rPr>
          <w:rFonts w:hint="eastAsia"/>
        </w:rPr>
        <w:t>开源、免费</w:t>
      </w:r>
    </w:p>
    <w:p w:rsidR="00F67589" w:rsidRPr="00A13F6C" w:rsidRDefault="00A13F6C" w:rsidP="00A13F6C">
      <w:pPr>
        <w:pStyle w:val="a1"/>
        <w:numPr>
          <w:ilvl w:val="0"/>
          <w:numId w:val="22"/>
        </w:numPr>
      </w:pPr>
      <w:r>
        <w:rPr>
          <w:rFonts w:hint="eastAsia"/>
        </w:rPr>
        <w:t>功能足够强大，足以应付</w:t>
      </w:r>
      <w:r>
        <w:t>web</w:t>
      </w:r>
      <w:r>
        <w:rPr>
          <w:rFonts w:hint="eastAsia"/>
        </w:rPr>
        <w:t>应用开发（最高支持千万级别的并发访问）</w:t>
      </w:r>
    </w:p>
    <w:p w:rsidR="00F67589" w:rsidRDefault="00F67589" w:rsidP="00D275AB">
      <w:pPr>
        <w:pStyle w:val="1"/>
      </w:pPr>
      <w:bookmarkStart w:id="7" w:name="header-n72"/>
      <w:r w:rsidRPr="00D275AB">
        <w:t>数据库的安装与</w:t>
      </w:r>
      <w:bookmarkEnd w:id="7"/>
      <w:r w:rsidR="00BE6BB3">
        <w:t>卸载</w:t>
      </w:r>
    </w:p>
    <w:p w:rsidR="00CA33CA" w:rsidRDefault="00CA33CA" w:rsidP="00CA33CA">
      <w:pPr>
        <w:ind w:firstLine="284"/>
      </w:pPr>
      <w:r>
        <w:rPr>
          <w:rFonts w:hint="eastAsia"/>
        </w:rPr>
        <w:t>M</w:t>
      </w:r>
      <w:r>
        <w:t>ySQL</w:t>
      </w:r>
      <w:r>
        <w:t>是一</w:t>
      </w:r>
      <w:r>
        <w:rPr>
          <w:rFonts w:hint="eastAsia"/>
        </w:rPr>
        <w:t>个运行在服务器上的软件</w:t>
      </w:r>
    </w:p>
    <w:p w:rsidR="00F05B54" w:rsidRDefault="00F05B54" w:rsidP="00CA33CA">
      <w:pPr>
        <w:ind w:firstLine="284"/>
      </w:pPr>
      <w:r>
        <w:t>安装两个过程：</w:t>
      </w:r>
    </w:p>
    <w:p w:rsidR="00F05B54" w:rsidRDefault="00F05B54" w:rsidP="00F05B54">
      <w:pPr>
        <w:pStyle w:val="a1"/>
        <w:numPr>
          <w:ilvl w:val="0"/>
          <w:numId w:val="44"/>
        </w:numPr>
      </w:pPr>
      <w:r>
        <w:rPr>
          <w:rFonts w:hint="eastAsia"/>
        </w:rPr>
        <w:t>文件的解压和复制，过程很快</w:t>
      </w:r>
    </w:p>
    <w:p w:rsidR="00F05B54" w:rsidRDefault="00F05B54" w:rsidP="00F05B54">
      <w:pPr>
        <w:pStyle w:val="a1"/>
        <w:numPr>
          <w:ilvl w:val="0"/>
          <w:numId w:val="44"/>
        </w:numPr>
      </w:pPr>
      <w:r>
        <w:t>服务器的配置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rPr>
          <w:rFonts w:hint="eastAsia"/>
        </w:rPr>
        <w:t>)</w:t>
      </w:r>
    </w:p>
    <w:p w:rsidR="005C080A" w:rsidRPr="00F05B54" w:rsidRDefault="005C080A" w:rsidP="00F05B54">
      <w:pPr>
        <w:pStyle w:val="a1"/>
        <w:numPr>
          <w:ilvl w:val="0"/>
          <w:numId w:val="44"/>
        </w:numPr>
        <w:rPr>
          <w:rFonts w:hint="eastAsia"/>
        </w:rPr>
      </w:pPr>
      <w:r>
        <w:t>超级用户管理员</w:t>
      </w:r>
      <w:r>
        <w:t>root</w:t>
      </w:r>
      <w:r>
        <w:t>，密码</w:t>
      </w:r>
      <w:r>
        <w:rPr>
          <w:rFonts w:hint="eastAsia"/>
        </w:rPr>
        <w:t>root</w:t>
      </w:r>
    </w:p>
    <w:p w:rsidR="00F67589" w:rsidRDefault="00F67589" w:rsidP="00C152F5">
      <w:pPr>
        <w:pStyle w:val="2"/>
      </w:pPr>
      <w:bookmarkStart w:id="8" w:name="header-n73"/>
      <w:r>
        <w:t>数据库的安装</w:t>
      </w:r>
      <w:bookmarkEnd w:id="8"/>
    </w:p>
    <w:p w:rsidR="00CB5938" w:rsidRDefault="00F67589" w:rsidP="00ED0C89">
      <w:pPr>
        <w:pStyle w:val="a1"/>
        <w:widowControl/>
        <w:numPr>
          <w:ilvl w:val="1"/>
          <w:numId w:val="24"/>
        </w:numPr>
        <w:snapToGrid/>
        <w:spacing w:after="200" w:line="240" w:lineRule="auto"/>
        <w:ind w:left="709"/>
      </w:pPr>
      <w:r w:rsidRPr="00B50873">
        <w:t>打开下载的</w:t>
      </w:r>
      <w:r w:rsidRPr="00B50873">
        <w:t>mysql</w:t>
      </w:r>
      <w:r w:rsidRPr="00B50873">
        <w:t>安装文件双击解压缩，运行</w:t>
      </w:r>
      <w:r w:rsidR="001E064A">
        <w:t>“mysql-5.5.40-win64</w:t>
      </w:r>
      <w:r w:rsidRPr="00B50873">
        <w:t>.msi”</w:t>
      </w:r>
      <w:r w:rsidRPr="00B50873">
        <w:t>。</w:t>
      </w:r>
      <w:r w:rsidRPr="00B50873">
        <w:t xml:space="preserve"> </w:t>
      </w:r>
    </w:p>
    <w:p w:rsidR="00CB5938" w:rsidRDefault="00F67589" w:rsidP="00152696">
      <w:pPr>
        <w:ind w:leftChars="135" w:left="283"/>
      </w:pPr>
      <w:r>
        <w:rPr>
          <w:noProof/>
        </w:rPr>
        <w:drawing>
          <wp:inline distT="0" distB="0" distL="0" distR="0" wp14:anchorId="239C0E85" wp14:editId="34E5C6C7">
            <wp:extent cx="3606448" cy="2811439"/>
            <wp:effectExtent l="0" t="0" r="0" b="8255"/>
            <wp:docPr id="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0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75" cy="2822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67589" w:rsidRDefault="00F67589" w:rsidP="00152696">
      <w:pPr>
        <w:widowControl/>
        <w:snapToGrid/>
        <w:spacing w:after="200" w:line="240" w:lineRule="auto"/>
        <w:ind w:left="709" w:hanging="420"/>
      </w:pPr>
      <w:r>
        <w:rPr>
          <w:noProof/>
        </w:rPr>
        <w:lastRenderedPageBreak/>
        <w:drawing>
          <wp:inline distT="0" distB="0" distL="0" distR="0" wp14:anchorId="6E079E8D" wp14:editId="355A7465">
            <wp:extent cx="3606165" cy="2874645"/>
            <wp:effectExtent l="0" t="0" r="0" b="1905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0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279" cy="289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C85ACF">
      <w:pPr>
        <w:pStyle w:val="a1"/>
        <w:widowControl/>
        <w:numPr>
          <w:ilvl w:val="1"/>
          <w:numId w:val="24"/>
        </w:numPr>
        <w:snapToGrid/>
        <w:spacing w:after="200" w:line="240" w:lineRule="auto"/>
        <w:ind w:left="709"/>
      </w:pPr>
      <w:r w:rsidRPr="00524C40">
        <w:t>选择安装类型，有</w:t>
      </w:r>
      <w:r w:rsidRPr="00524C40">
        <w:t>“Typical</w:t>
      </w:r>
      <w:r w:rsidRPr="00524C40">
        <w:t>（默认）</w:t>
      </w:r>
      <w:r w:rsidRPr="00524C40">
        <w:t>”</w:t>
      </w:r>
      <w:r w:rsidRPr="00524C40">
        <w:t>、</w:t>
      </w:r>
      <w:r w:rsidRPr="00524C40">
        <w:t>“Complete</w:t>
      </w:r>
      <w:r w:rsidRPr="00524C40">
        <w:t>（完全）</w:t>
      </w:r>
      <w:r w:rsidRPr="00524C40">
        <w:t>”</w:t>
      </w:r>
      <w:r w:rsidRPr="00524C40">
        <w:t>、</w:t>
      </w:r>
      <w:r w:rsidRPr="00524C40">
        <w:t>“Custom</w:t>
      </w:r>
      <w:r w:rsidRPr="00524C40">
        <w:t>（用户自定义）</w:t>
      </w:r>
      <w:r w:rsidRPr="00524C40">
        <w:t>”</w:t>
      </w:r>
      <w:r w:rsidRPr="00524C40">
        <w:t>三个选项，选择</w:t>
      </w:r>
      <w:r w:rsidRPr="00524C40">
        <w:t>“Custom”</w:t>
      </w:r>
      <w:r w:rsidRPr="00524C40">
        <w:t>，按</w:t>
      </w:r>
      <w:r w:rsidRPr="00524C40">
        <w:t>“next”</w:t>
      </w:r>
      <w:r w:rsidRPr="00524C40">
        <w:t>键继续。</w:t>
      </w:r>
      <w:r>
        <w:t xml:space="preserve"> </w:t>
      </w:r>
      <w:r w:rsidR="00C85ACF">
        <w:br/>
      </w:r>
      <w:r>
        <w:rPr>
          <w:noProof/>
        </w:rPr>
        <w:drawing>
          <wp:inline distT="0" distB="0" distL="0" distR="0" wp14:anchorId="6A301331" wp14:editId="515D2A19">
            <wp:extent cx="4236702" cy="3302758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0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389" cy="331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C40" w:rsidRDefault="00524C40" w:rsidP="00524C40">
      <w:pPr>
        <w:widowControl/>
        <w:snapToGrid/>
        <w:spacing w:after="200" w:line="240" w:lineRule="auto"/>
        <w:ind w:left="480"/>
        <w:rPr>
          <w:rFonts w:eastAsia="黑体"/>
        </w:rPr>
      </w:pPr>
    </w:p>
    <w:p w:rsidR="00F67589" w:rsidRDefault="00524C40" w:rsidP="00524C40">
      <w:pPr>
        <w:widowControl/>
        <w:snapToGrid/>
        <w:spacing w:after="200" w:line="240" w:lineRule="auto"/>
        <w:ind w:left="480"/>
      </w:pPr>
      <w:r>
        <w:rPr>
          <w:rFonts w:eastAsia="黑体" w:hint="eastAsia"/>
        </w:rPr>
        <w:lastRenderedPageBreak/>
        <w:t xml:space="preserve">3. </w:t>
      </w:r>
      <w:r w:rsidR="00F67589">
        <w:t>点选</w:t>
      </w:r>
      <w:r w:rsidR="00F67589">
        <w:t>“Browse”</w:t>
      </w:r>
      <w:r w:rsidR="00F67589">
        <w:t>，手动指定安装目录。</w:t>
      </w:r>
      <w:r w:rsidR="00F67589">
        <w:t xml:space="preserve"> </w:t>
      </w:r>
      <w:r w:rsidR="00F67589">
        <w:rPr>
          <w:noProof/>
        </w:rPr>
        <w:drawing>
          <wp:inline distT="0" distB="0" distL="0" distR="0" wp14:anchorId="7E24DF1D" wp14:editId="67905A29">
            <wp:extent cx="4306730" cy="335735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0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71" cy="336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C94B0F" w:rsidP="00C94B0F">
      <w:pPr>
        <w:widowControl/>
        <w:snapToGrid/>
        <w:spacing w:after="200" w:line="240" w:lineRule="auto"/>
        <w:ind w:left="480"/>
      </w:pPr>
      <w:r>
        <w:rPr>
          <w:rFonts w:eastAsia="黑体" w:hint="eastAsia"/>
        </w:rPr>
        <w:t xml:space="preserve">4. </w:t>
      </w:r>
      <w:r w:rsidR="00F67589">
        <w:t>填上安装目录，我的是</w:t>
      </w:r>
      <w:r w:rsidR="00F67589">
        <w:t>“d:\Program Files (x86)\MySQL\MySQL Server 5.0”</w:t>
      </w:r>
      <w:r w:rsidR="00F67589">
        <w:t>，按</w:t>
      </w:r>
      <w:r w:rsidR="00F67589">
        <w:t>“OK”</w:t>
      </w:r>
      <w:r w:rsidR="00F67589">
        <w:t>继续。</w:t>
      </w:r>
      <w:r w:rsidR="00F67589">
        <w:t xml:space="preserve"> </w:t>
      </w:r>
      <w:r w:rsidR="00F67589">
        <w:rPr>
          <w:noProof/>
        </w:rPr>
        <w:drawing>
          <wp:inline distT="0" distB="0" distL="0" distR="0" wp14:anchorId="27DFD633" wp14:editId="51292D4E">
            <wp:extent cx="4297975" cy="3350525"/>
            <wp:effectExtent l="0" t="0" r="7620" b="2540"/>
            <wp:docPr id="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0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690" cy="33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C94B0F">
      <w:pPr>
        <w:pStyle w:val="a1"/>
        <w:widowControl/>
        <w:numPr>
          <w:ilvl w:val="0"/>
          <w:numId w:val="35"/>
        </w:numPr>
        <w:snapToGrid/>
        <w:spacing w:after="200" w:line="240" w:lineRule="auto"/>
      </w:pPr>
      <w:r>
        <w:lastRenderedPageBreak/>
        <w:t>确认一下先前的设置，如果有误，按</w:t>
      </w:r>
      <w:r>
        <w:t>“Back”</w:t>
      </w:r>
      <w:r>
        <w:t>返回重做。按</w:t>
      </w:r>
      <w:r>
        <w:t>“Install”</w:t>
      </w:r>
      <w:r>
        <w:t>开始安装。</w:t>
      </w:r>
      <w:r>
        <w:t xml:space="preserve"> </w:t>
      </w:r>
      <w:r>
        <w:rPr>
          <w:noProof/>
        </w:rPr>
        <w:drawing>
          <wp:inline distT="0" distB="0" distL="0" distR="0" wp14:anchorId="33BBEDD1" wp14:editId="4B9F34A8">
            <wp:extent cx="4044124" cy="3152633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0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16" cy="315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5B3E0AE" wp14:editId="50BF5045">
            <wp:extent cx="4067717" cy="3145809"/>
            <wp:effectExtent l="0" t="0" r="9525" b="0"/>
            <wp:docPr id="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0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540" cy="315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67757D5" wp14:editId="3B716E61">
            <wp:extent cx="4052877" cy="3159457"/>
            <wp:effectExtent l="0" t="0" r="5080" b="3175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0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18" cy="316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9A45D94" wp14:editId="01A69E2F">
            <wp:extent cx="4038152" cy="3036626"/>
            <wp:effectExtent l="0" t="0" r="635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0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397" cy="3044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00F1304" wp14:editId="0D596529">
            <wp:extent cx="4070383" cy="3173104"/>
            <wp:effectExtent l="0" t="0" r="6350" b="8255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252" cy="3178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00413A">
      <w:pPr>
        <w:pStyle w:val="a1"/>
        <w:widowControl/>
        <w:numPr>
          <w:ilvl w:val="0"/>
          <w:numId w:val="35"/>
        </w:numPr>
        <w:snapToGrid/>
        <w:spacing w:after="200" w:line="240" w:lineRule="auto"/>
      </w:pPr>
      <w:r>
        <w:t>正在安装中，请稍候，直到出现下面的界面</w:t>
      </w:r>
      <w:r>
        <w:t xml:space="preserve">, </w:t>
      </w:r>
      <w:r>
        <w:t>则完成</w:t>
      </w:r>
      <w:r>
        <w:t>MYSQL</w:t>
      </w:r>
      <w:r>
        <w:t>的安装</w:t>
      </w:r>
      <w:r>
        <w:t xml:space="preserve"> </w:t>
      </w:r>
      <w:r>
        <w:rPr>
          <w:noProof/>
        </w:rPr>
        <w:drawing>
          <wp:inline distT="0" distB="0" distL="0" distR="0" wp14:anchorId="398A99B5" wp14:editId="153776FE">
            <wp:extent cx="4061631" cy="3166281"/>
            <wp:effectExtent l="0" t="0" r="0" b="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65" cy="317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C57222">
      <w:pPr>
        <w:pStyle w:val="a"/>
      </w:pPr>
      <w:r>
        <w:t>数据库安装好了还需要对数据库进行配置才能使用</w:t>
      </w:r>
      <w:r>
        <w:t xml:space="preserve"> MYSQL</w:t>
      </w:r>
      <w:r>
        <w:t>的配置</w:t>
      </w:r>
    </w:p>
    <w:p w:rsidR="00F67589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lastRenderedPageBreak/>
        <w:t>安装完成了，出现如下界面将进入</w:t>
      </w:r>
      <w:r>
        <w:t>mysql</w:t>
      </w:r>
      <w:r>
        <w:t>配置向导。</w:t>
      </w:r>
      <w:r>
        <w:t xml:space="preserve"> </w:t>
      </w:r>
      <w:r>
        <w:rPr>
          <w:noProof/>
        </w:rPr>
        <w:drawing>
          <wp:inline distT="0" distB="0" distL="0" distR="0" wp14:anchorId="0BDCB7A2" wp14:editId="2D7D6EA9">
            <wp:extent cx="3951080" cy="3002507"/>
            <wp:effectExtent l="0" t="0" r="0" b="762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33" cy="300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t>选择配置方式，</w:t>
      </w:r>
      <w:r>
        <w:t>“Detailed Configuration</w:t>
      </w:r>
      <w:r>
        <w:t>（手动精确配置）</w:t>
      </w:r>
      <w:r>
        <w:t>”</w:t>
      </w:r>
      <w:r>
        <w:t>、</w:t>
      </w:r>
      <w:r>
        <w:t>“Standard Configuration</w:t>
      </w:r>
      <w:r>
        <w:t>（标准配置）</w:t>
      </w:r>
      <w:r>
        <w:t>”</w:t>
      </w:r>
      <w:r>
        <w:t>，我们选择</w:t>
      </w:r>
      <w:r>
        <w:t>“Detailed Configuration”</w:t>
      </w:r>
      <w:r>
        <w:t>，方便熟悉配置过程。</w:t>
      </w:r>
      <w:r>
        <w:t xml:space="preserve">  </w:t>
      </w:r>
      <w:r>
        <w:rPr>
          <w:noProof/>
        </w:rPr>
        <w:drawing>
          <wp:inline distT="0" distB="0" distL="0" distR="0" wp14:anchorId="400B14B3" wp14:editId="0425DF90">
            <wp:extent cx="4094757" cy="3111690"/>
            <wp:effectExtent l="0" t="0" r="1270" b="0"/>
            <wp:docPr id="1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67" cy="3117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t>选择服务器类型，</w:t>
      </w:r>
      <w:r>
        <w:t>“Developer Machine</w:t>
      </w:r>
      <w:r>
        <w:t>（开发测试类，</w:t>
      </w:r>
      <w:r>
        <w:t>mysql</w:t>
      </w:r>
      <w:r>
        <w:t>占用很少资源）</w:t>
      </w:r>
      <w:r>
        <w:t>”</w:t>
      </w:r>
      <w:r>
        <w:t>、</w:t>
      </w:r>
      <w:r>
        <w:t>“Server Machine</w:t>
      </w:r>
      <w:r>
        <w:t>（服务器类型，</w:t>
      </w:r>
      <w:r>
        <w:t>mysql</w:t>
      </w:r>
      <w:r>
        <w:t>占用较多资源）</w:t>
      </w:r>
      <w:r>
        <w:t>”</w:t>
      </w:r>
      <w:r>
        <w:t>、</w:t>
      </w:r>
      <w:r>
        <w:t>“Dedicated MySQL Server Machine</w:t>
      </w:r>
      <w:r>
        <w:t>（专门的数据库服务器，</w:t>
      </w:r>
      <w:r>
        <w:t>mysql</w:t>
      </w:r>
      <w:r>
        <w:t>占</w:t>
      </w:r>
      <w:r>
        <w:lastRenderedPageBreak/>
        <w:t>用所有可用资源）</w:t>
      </w:r>
      <w:r>
        <w:t>”</w:t>
      </w:r>
      <w:r w:rsidR="00E362BD">
        <w:br/>
      </w:r>
      <w:r>
        <w:t xml:space="preserve">  </w:t>
      </w:r>
      <w:r>
        <w:rPr>
          <w:noProof/>
        </w:rPr>
        <w:drawing>
          <wp:inline distT="0" distB="0" distL="0" distR="0" wp14:anchorId="3BFE4432" wp14:editId="248B0470">
            <wp:extent cx="4121695" cy="3132161"/>
            <wp:effectExtent l="0" t="0" r="0" b="0"/>
            <wp:docPr id="1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137" cy="313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t>选择</w:t>
      </w:r>
      <w:r>
        <w:t>mysql</w:t>
      </w:r>
      <w:r>
        <w:t>数据库的大致用途，</w:t>
      </w:r>
      <w:r>
        <w:t>“Multifunctional Database</w:t>
      </w:r>
      <w:r>
        <w:t>（通用多功能型，好）</w:t>
      </w:r>
      <w:r>
        <w:t>”</w:t>
      </w:r>
      <w:r>
        <w:t>、</w:t>
      </w:r>
      <w:r>
        <w:t>“Transactional Database Only</w:t>
      </w:r>
      <w:r>
        <w:t>（服务器类型，专注于事务处理，一般）</w:t>
      </w:r>
      <w:r>
        <w:t>”</w:t>
      </w:r>
      <w:r>
        <w:t>、</w:t>
      </w:r>
      <w:r>
        <w:t>“Non-Transactional Database Only</w:t>
      </w:r>
      <w:r>
        <w:t>（非事务处理型，较简单，主要做一些监控、记数用，对</w:t>
      </w:r>
      <w:r>
        <w:t>MyISAM</w:t>
      </w:r>
      <w:r>
        <w:t>数据类型的支持仅限于</w:t>
      </w:r>
      <w:r>
        <w:t>non-transactional</w:t>
      </w:r>
      <w:r>
        <w:t>），按</w:t>
      </w:r>
      <w:r>
        <w:t>“Next”</w:t>
      </w:r>
      <w:r>
        <w:t>继续。</w:t>
      </w:r>
      <w:r w:rsidR="008B2B9D">
        <w:rPr>
          <w:rFonts w:eastAsia="黑体"/>
        </w:rPr>
        <w:br/>
      </w:r>
      <w:r>
        <w:lastRenderedPageBreak/>
        <w:t xml:space="preserve"> </w:t>
      </w:r>
      <w:r>
        <w:rPr>
          <w:noProof/>
        </w:rPr>
        <w:drawing>
          <wp:inline distT="0" distB="0" distL="0" distR="0" wp14:anchorId="0436011A" wp14:editId="26D4EFB4">
            <wp:extent cx="3986999" cy="3029803"/>
            <wp:effectExtent l="0" t="0" r="0" b="0"/>
            <wp:docPr id="1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86" cy="30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FC9B24" wp14:editId="62D88A3E">
            <wp:extent cx="4049857" cy="3077570"/>
            <wp:effectExtent l="0" t="0" r="8255" b="8890"/>
            <wp:docPr id="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266" cy="308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lastRenderedPageBreak/>
        <w:t>选择网站并发连接数，同时连接的数目，</w:t>
      </w:r>
      <w:r>
        <w:t>“Decision Support(DSS)/OLAP</w:t>
      </w:r>
      <w:r>
        <w:t>（</w:t>
      </w:r>
      <w:r>
        <w:t>20</w:t>
      </w:r>
      <w:r>
        <w:t>个左右）</w:t>
      </w:r>
      <w:r>
        <w:t>”</w:t>
      </w:r>
      <w:r>
        <w:t>、</w:t>
      </w:r>
      <w:r>
        <w:t>“Online Transaction Processing(OLTP)</w:t>
      </w:r>
      <w:r>
        <w:t>（</w:t>
      </w:r>
      <w:r>
        <w:t>500</w:t>
      </w:r>
      <w:r>
        <w:t>个左右）</w:t>
      </w:r>
      <w:r>
        <w:t>”</w:t>
      </w:r>
      <w:r>
        <w:t>、</w:t>
      </w:r>
      <w:r>
        <w:t>“Manual Setting</w:t>
      </w:r>
      <w:r>
        <w:t>（手动设置，自己输一个数）</w:t>
      </w:r>
      <w:r>
        <w:t>”</w:t>
      </w:r>
      <w:r>
        <w:t>。</w:t>
      </w:r>
      <w:r>
        <w:t xml:space="preserve">  </w:t>
      </w:r>
      <w:r>
        <w:rPr>
          <w:noProof/>
        </w:rPr>
        <w:drawing>
          <wp:inline distT="0" distB="0" distL="0" distR="0" wp14:anchorId="283C6862" wp14:editId="307D34BF">
            <wp:extent cx="4031899" cy="3063923"/>
            <wp:effectExtent l="0" t="0" r="6985" b="3175"/>
            <wp:docPr id="5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413" cy="306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t>是否启用</w:t>
      </w:r>
      <w:r>
        <w:t>TCP/IP</w:t>
      </w:r>
      <w:r>
        <w:t>连接，设定端口，如果不启用，就只能在自己的机器上访问</w:t>
      </w:r>
      <w:r>
        <w:t>mysql</w:t>
      </w:r>
      <w:r>
        <w:t>数据库了，在这个页面上，您还可以选择</w:t>
      </w:r>
      <w:r>
        <w:t>“</w:t>
      </w:r>
      <w:r>
        <w:t>启用标准模式</w:t>
      </w:r>
      <w:r>
        <w:t>”</w:t>
      </w:r>
      <w:r>
        <w:t>（</w:t>
      </w:r>
      <w:r>
        <w:t>Enable Strict Mode</w:t>
      </w:r>
      <w:r>
        <w:t>），这样</w:t>
      </w:r>
      <w:r>
        <w:t>MySQL</w:t>
      </w:r>
      <w:r>
        <w:t>就不会允许细小的语法错误。如果是新手，建议您取消标准模式以减少麻烦。但熟悉</w:t>
      </w:r>
      <w:r>
        <w:t>MySQL</w:t>
      </w:r>
      <w:r>
        <w:t>以后，尽量使用标准模式，因为它可以降低有害数据进入数据库的可能性。按</w:t>
      </w:r>
      <w:r>
        <w:t>“Next”</w:t>
      </w:r>
      <w:r>
        <w:t>继续</w:t>
      </w:r>
      <w:r>
        <w:t xml:space="preserve"> </w:t>
      </w:r>
      <w:r>
        <w:rPr>
          <w:noProof/>
        </w:rPr>
        <w:drawing>
          <wp:inline distT="0" distB="0" distL="0" distR="0" wp14:anchorId="4E5D3F41" wp14:editId="6A507F78">
            <wp:extent cx="4094755" cy="3111689"/>
            <wp:effectExtent l="0" t="0" r="1270" b="0"/>
            <wp:docPr id="1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52" cy="311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lastRenderedPageBreak/>
        <w:t>就是对</w:t>
      </w:r>
      <w:r>
        <w:t>mysql</w:t>
      </w:r>
      <w:r>
        <w:t>默认数据库语言编码进行设置（重要），一般选</w:t>
      </w:r>
      <w:r>
        <w:t>UTF-8</w:t>
      </w:r>
      <w:r>
        <w:t>，按</w:t>
      </w:r>
      <w:r>
        <w:t xml:space="preserve"> “Next”</w:t>
      </w:r>
      <w:r>
        <w:t>继续。</w:t>
      </w:r>
      <w:r>
        <w:t xml:space="preserve"> </w:t>
      </w:r>
      <w:r>
        <w:rPr>
          <w:noProof/>
        </w:rPr>
        <w:drawing>
          <wp:inline distT="0" distB="0" distL="0" distR="0" wp14:anchorId="2D371D26" wp14:editId="36660CA1">
            <wp:extent cx="4202513" cy="3193576"/>
            <wp:effectExtent l="0" t="0" r="7620" b="6985"/>
            <wp:docPr id="2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1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973" cy="3196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t>选择是否将</w:t>
      </w:r>
      <w:r>
        <w:t>mysql</w:t>
      </w:r>
      <w:r>
        <w:t>安装为</w:t>
      </w:r>
      <w:r>
        <w:t>windows</w:t>
      </w:r>
      <w:r>
        <w:t>服务，还可以指定</w:t>
      </w:r>
      <w:r>
        <w:t>Service Name</w:t>
      </w:r>
      <w:r>
        <w:t>（服务标识名称），是否将</w:t>
      </w:r>
      <w:r>
        <w:t>mysql</w:t>
      </w:r>
      <w:r>
        <w:t>的</w:t>
      </w:r>
      <w:r>
        <w:t>bin</w:t>
      </w:r>
      <w:r>
        <w:t>目录加入到</w:t>
      </w:r>
      <w:r>
        <w:t>Windows PATH</w:t>
      </w:r>
      <w:r>
        <w:t>（加入后，就可以直接使用</w:t>
      </w:r>
      <w:r>
        <w:t>bin</w:t>
      </w:r>
      <w:r>
        <w:t>下的文件，而不用指出目录名，比如连接，</w:t>
      </w:r>
      <w:r>
        <w:t>“mysql.exe -uusername -ppassword;”</w:t>
      </w:r>
      <w:r>
        <w:t>就可以了，不用指出</w:t>
      </w:r>
      <w:r>
        <w:t>mysql.exe</w:t>
      </w:r>
      <w:r>
        <w:t>的完整地址，很方便），我这里全部打上了勾，</w:t>
      </w:r>
      <w:r>
        <w:t>Service Name</w:t>
      </w:r>
      <w:r>
        <w:t>不变。按</w:t>
      </w:r>
      <w:r>
        <w:t>“Next”</w:t>
      </w:r>
      <w:r>
        <w:t>继续。</w:t>
      </w:r>
      <w:r>
        <w:t xml:space="preserve"> </w:t>
      </w:r>
      <w:r>
        <w:rPr>
          <w:noProof/>
        </w:rPr>
        <w:drawing>
          <wp:inline distT="0" distB="0" distL="0" distR="0" wp14:anchorId="03FF3D75" wp14:editId="71E5511F">
            <wp:extent cx="4238432" cy="3220872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2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233" cy="3226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t>询问是否要修改默认</w:t>
      </w:r>
      <w:r>
        <w:t>root</w:t>
      </w:r>
      <w:r>
        <w:t>用户（超级管理）的密码。</w:t>
      </w:r>
      <w:r>
        <w:t>“Enable root access from remote machines</w:t>
      </w:r>
      <w:r>
        <w:t>（是否允许</w:t>
      </w:r>
      <w:r>
        <w:t>root</w:t>
      </w:r>
      <w:r>
        <w:t>用户在其它的机器上登陆，如果要安全，就不要勾上，如果要方便，就勾上它）</w:t>
      </w:r>
      <w:r>
        <w:t>”</w:t>
      </w:r>
      <w:r>
        <w:t>。最后</w:t>
      </w:r>
      <w:r>
        <w:t>“Create An Anonymous Account</w:t>
      </w:r>
      <w:r>
        <w:t>（新建一个匿名用户，匿名用户可以连接数据库，不能操作数据，包括</w:t>
      </w:r>
      <w:r>
        <w:lastRenderedPageBreak/>
        <w:t>查询）</w:t>
      </w:r>
      <w:r>
        <w:t>”</w:t>
      </w:r>
      <w:r>
        <w:t>，一般就不用勾了，设置完毕，按</w:t>
      </w:r>
      <w:r>
        <w:t>“Next”</w:t>
      </w:r>
      <w:r>
        <w:t>继续。</w:t>
      </w:r>
      <w:r>
        <w:t xml:space="preserve"> </w:t>
      </w:r>
      <w:r>
        <w:rPr>
          <w:noProof/>
        </w:rPr>
        <w:drawing>
          <wp:inline distT="0" distB="0" distL="0" distR="0" wp14:anchorId="05660521" wp14:editId="35DF8800">
            <wp:extent cx="4022918" cy="3057098"/>
            <wp:effectExtent l="0" t="0" r="0" b="0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2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21" cy="3060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CD6" w:rsidRDefault="00F67589" w:rsidP="0000413A">
      <w:pPr>
        <w:widowControl/>
        <w:numPr>
          <w:ilvl w:val="0"/>
          <w:numId w:val="35"/>
        </w:numPr>
        <w:snapToGrid/>
        <w:spacing w:after="200" w:line="240" w:lineRule="auto"/>
      </w:pPr>
      <w:r>
        <w:t>确认设置无误，按</w:t>
      </w:r>
      <w:r>
        <w:t>“Execute”</w:t>
      </w:r>
      <w:r>
        <w:t>使设置生效，即完成</w:t>
      </w:r>
      <w:r>
        <w:t>MYSQL</w:t>
      </w:r>
      <w:r>
        <w:t>的安装和配置。</w:t>
      </w:r>
      <w:r>
        <w:t xml:space="preserve"> </w:t>
      </w:r>
    </w:p>
    <w:p w:rsidR="00AF3061" w:rsidRDefault="00F67589" w:rsidP="00CB1CD6">
      <w:pPr>
        <w:ind w:firstLineChars="405" w:firstLine="850"/>
      </w:pPr>
      <w:r>
        <w:rPr>
          <w:noProof/>
        </w:rPr>
        <w:drawing>
          <wp:inline distT="0" distB="0" distL="0" distR="0" wp14:anchorId="5B7126A4" wp14:editId="1EE435BA">
            <wp:extent cx="4013938" cy="3050274"/>
            <wp:effectExtent l="0" t="0" r="5715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2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413" cy="3055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67589" w:rsidRDefault="00F67589" w:rsidP="00CB1CD6">
      <w:pPr>
        <w:ind w:firstLineChars="405" w:firstLine="850"/>
      </w:pPr>
      <w:r>
        <w:rPr>
          <w:noProof/>
        </w:rPr>
        <w:lastRenderedPageBreak/>
        <w:drawing>
          <wp:inline distT="0" distB="0" distL="0" distR="0" wp14:anchorId="33EDD35F" wp14:editId="45D2C332">
            <wp:extent cx="4087504" cy="3057099"/>
            <wp:effectExtent l="0" t="0" r="8255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2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770" cy="306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51" w:rsidRDefault="00F67589" w:rsidP="008B2B9D">
      <w:pPr>
        <w:ind w:firstLineChars="270" w:firstLine="567"/>
      </w:pPr>
      <w:r>
        <w:t>注意：设置完毕，按</w:t>
      </w:r>
      <w:r>
        <w:t>“Finish”</w:t>
      </w:r>
      <w:r>
        <w:t>后有一个比较常见的错误，就是不能</w:t>
      </w:r>
      <w:r>
        <w:t>“Start service”</w:t>
      </w:r>
      <w:r>
        <w:t>，一般出现在以前有安装</w:t>
      </w:r>
      <w:r>
        <w:t>mysql</w:t>
      </w:r>
      <w:r>
        <w:t>的服务器上，解决的办法，先保证以前安装的</w:t>
      </w:r>
      <w:r>
        <w:t>mysql</w:t>
      </w:r>
      <w:r>
        <w:t>服务器彻底卸载掉了；不行的话，检查是否按上面一步所说，之前的密码是否有修改，照上面的操作；如果依然不行，将</w:t>
      </w:r>
      <w:r>
        <w:t>mysql</w:t>
      </w:r>
      <w:r>
        <w:t>安装目录下的</w:t>
      </w:r>
      <w:r>
        <w:t>data</w:t>
      </w:r>
      <w:r>
        <w:t>文件夹备份，然后删除，在安装完成后，将安装生成的</w:t>
      </w:r>
      <w:r>
        <w:t xml:space="preserve"> data</w:t>
      </w:r>
      <w:r>
        <w:t>文件夹删除，备份的</w:t>
      </w:r>
      <w:r>
        <w:t>data</w:t>
      </w:r>
      <w:r>
        <w:t>文件夹移回来，再重启</w:t>
      </w:r>
      <w:r>
        <w:t>mysql</w:t>
      </w:r>
      <w:r>
        <w:t>服务就可以了，这种情况下，可能需要将数据库检查一下，然后修复一次，防止数据出错。</w:t>
      </w:r>
      <w:r>
        <w:t xml:space="preserve"> </w:t>
      </w:r>
    </w:p>
    <w:p w:rsidR="00F67589" w:rsidRDefault="00F67589" w:rsidP="00165A51">
      <w:pPr>
        <w:ind w:firstLineChars="270" w:firstLine="567"/>
        <w:jc w:val="center"/>
      </w:pPr>
      <w:r>
        <w:rPr>
          <w:noProof/>
        </w:rPr>
        <w:drawing>
          <wp:inline distT="0" distB="0" distL="0" distR="0" wp14:anchorId="41972D48" wp14:editId="5FB0EE02">
            <wp:extent cx="4390381" cy="2238233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安装2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673" cy="224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2942D7">
      <w:pPr>
        <w:pStyle w:val="a"/>
      </w:pPr>
      <w:r>
        <w:t>解决方法：卸载</w:t>
      </w:r>
      <w:r>
        <w:t>MySQL,</w:t>
      </w:r>
      <w:r>
        <w:t>重装</w:t>
      </w:r>
      <w:r>
        <w:t>MySQL</w:t>
      </w:r>
    </w:p>
    <w:p w:rsidR="00F67589" w:rsidRDefault="00F67589" w:rsidP="00C152F5">
      <w:pPr>
        <w:pStyle w:val="2"/>
      </w:pPr>
      <w:bookmarkStart w:id="9" w:name="header-n156"/>
      <w:r>
        <w:t>数据库的卸载</w:t>
      </w:r>
      <w:bookmarkEnd w:id="9"/>
    </w:p>
    <w:p w:rsidR="00F67589" w:rsidRDefault="00F67589" w:rsidP="008B2B9D">
      <w:pPr>
        <w:widowControl/>
        <w:numPr>
          <w:ilvl w:val="0"/>
          <w:numId w:val="25"/>
        </w:numPr>
        <w:snapToGrid/>
        <w:spacing w:after="200" w:line="240" w:lineRule="auto"/>
      </w:pPr>
      <w:r>
        <w:t>停止</w:t>
      </w:r>
      <w:r>
        <w:t>window</w:t>
      </w:r>
      <w:r>
        <w:t>的</w:t>
      </w:r>
      <w:r>
        <w:t>MySQL</w:t>
      </w:r>
      <w:r>
        <w:t>服务。</w:t>
      </w:r>
      <w:r>
        <w:t xml:space="preserve"> </w:t>
      </w:r>
      <w:r>
        <w:t>找到</w:t>
      </w:r>
      <w:r>
        <w:t>“</w:t>
      </w:r>
      <w:r>
        <w:t>控制面板</w:t>
      </w:r>
      <w:r>
        <w:t>”-&gt; “</w:t>
      </w:r>
      <w:r>
        <w:t>管理工具</w:t>
      </w:r>
      <w:r>
        <w:t>”-&gt; “</w:t>
      </w:r>
      <w:r>
        <w:t>服务</w:t>
      </w:r>
      <w:r>
        <w:t>”</w:t>
      </w:r>
      <w:r>
        <w:t>，停止</w:t>
      </w:r>
      <w:r>
        <w:t>MySQL</w:t>
      </w:r>
      <w:r>
        <w:t>后台服务。</w:t>
      </w:r>
      <w:r>
        <w:t xml:space="preserve"> </w:t>
      </w:r>
      <w:r>
        <w:rPr>
          <w:noProof/>
        </w:rPr>
        <w:drawing>
          <wp:inline distT="0" distB="0" distL="0" distR="0" wp14:anchorId="21A7AE2D" wp14:editId="38D1B9F5">
            <wp:extent cx="4510585" cy="2504364"/>
            <wp:effectExtent l="19050" t="19050" r="23495" b="10795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卸载0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17" cy="2508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8B2B9D">
      <w:pPr>
        <w:pStyle w:val="a1"/>
        <w:widowControl/>
        <w:numPr>
          <w:ilvl w:val="0"/>
          <w:numId w:val="25"/>
        </w:numPr>
        <w:snapToGrid/>
        <w:spacing w:after="200" w:line="240" w:lineRule="auto"/>
      </w:pPr>
      <w:r>
        <w:t>卸载</w:t>
      </w:r>
      <w:r>
        <w:t>MySQL</w:t>
      </w:r>
      <w:r>
        <w:t>安装程序。找到</w:t>
      </w:r>
      <w:r>
        <w:t>“</w:t>
      </w:r>
      <w:r>
        <w:t>控制面板</w:t>
      </w:r>
      <w:r>
        <w:t>”-&gt; "</w:t>
      </w:r>
      <w:r>
        <w:t>程序和功能</w:t>
      </w:r>
      <w:r>
        <w:t>"</w:t>
      </w:r>
      <w:r>
        <w:t>，卸载</w:t>
      </w:r>
      <w:r>
        <w:t>MySQL</w:t>
      </w:r>
      <w:r>
        <w:t>程序。</w:t>
      </w:r>
      <w:r>
        <w:t xml:space="preserve"> </w:t>
      </w:r>
      <w:r>
        <w:rPr>
          <w:noProof/>
        </w:rPr>
        <w:drawing>
          <wp:inline distT="0" distB="0" distL="0" distR="0" wp14:anchorId="60D7BC07" wp14:editId="4F553215">
            <wp:extent cx="4490113" cy="3439236"/>
            <wp:effectExtent l="0" t="0" r="5715" b="889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卸载0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62" cy="3444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8B2B9D">
      <w:pPr>
        <w:widowControl/>
        <w:numPr>
          <w:ilvl w:val="0"/>
          <w:numId w:val="25"/>
        </w:numPr>
        <w:snapToGrid/>
        <w:spacing w:after="200" w:line="240" w:lineRule="auto"/>
      </w:pPr>
      <w:r>
        <w:t>删除</w:t>
      </w:r>
      <w:r>
        <w:t>MySQL</w:t>
      </w:r>
      <w:r>
        <w:t>安装目录下的所有文件。</w:t>
      </w:r>
    </w:p>
    <w:p w:rsidR="00F67589" w:rsidRDefault="00F67589" w:rsidP="008B2B9D">
      <w:pPr>
        <w:widowControl/>
        <w:numPr>
          <w:ilvl w:val="0"/>
          <w:numId w:val="25"/>
        </w:numPr>
        <w:snapToGrid/>
        <w:spacing w:after="200" w:line="240" w:lineRule="auto"/>
      </w:pPr>
      <w:r>
        <w:t>删除</w:t>
      </w:r>
      <w:r>
        <w:t>c</w:t>
      </w:r>
      <w:r>
        <w:t>盘</w:t>
      </w:r>
      <w:r>
        <w:t>ProgramDate</w:t>
      </w:r>
      <w:r>
        <w:t>目录中关于</w:t>
      </w:r>
      <w:r>
        <w:t>MySQL</w:t>
      </w:r>
      <w:r>
        <w:t>的目录。路径为：</w:t>
      </w:r>
      <w:r>
        <w:t>C:\ProgramData\MySQL(</w:t>
      </w:r>
      <w:r>
        <w:t>是隐藏文件</w:t>
      </w:r>
      <w:r>
        <w:t>,</w:t>
      </w:r>
      <w:r>
        <w:t>需要显示出来</w:t>
      </w:r>
      <w:r>
        <w:t>)</w:t>
      </w:r>
      <w:r w:rsidR="00D5073E">
        <w:br/>
      </w:r>
      <w:r>
        <w:t xml:space="preserve"> </w:t>
      </w:r>
      <w:r>
        <w:rPr>
          <w:noProof/>
        </w:rPr>
        <w:drawing>
          <wp:inline distT="0" distB="0" distL="0" distR="0" wp14:anchorId="126F2BCB" wp14:editId="4DEFCE42">
            <wp:extent cx="4463759" cy="1433015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卸载0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47" cy="143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3C886B5" wp14:editId="3EE4813B">
            <wp:extent cx="4537858" cy="2108580"/>
            <wp:effectExtent l="0" t="0" r="0" b="635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卸载0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208" cy="2111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A19" w:rsidRDefault="001A4A19" w:rsidP="001A4A19">
      <w:pPr>
        <w:pStyle w:val="2"/>
      </w:pPr>
      <w:bookmarkStart w:id="10" w:name="header-n248"/>
      <w:bookmarkStart w:id="11" w:name="header-n176"/>
      <w:r>
        <w:t>安装好的MySQL目录结构</w:t>
      </w:r>
      <w:bookmarkEnd w:id="10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4957"/>
        <w:gridCol w:w="5328"/>
      </w:tblGrid>
      <w:tr w:rsidR="001A4A19" w:rsidTr="003C7E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1A4A19" w:rsidRDefault="001A4A19" w:rsidP="00C85ACF"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的目录结构</w:t>
            </w:r>
          </w:p>
        </w:tc>
        <w:tc>
          <w:tcPr>
            <w:tcW w:w="5328" w:type="dxa"/>
          </w:tcPr>
          <w:p w:rsidR="001A4A19" w:rsidRDefault="001A4A19" w:rsidP="00C85A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A4A19" w:rsidTr="003C7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1A4A19" w:rsidRDefault="001A4A19" w:rsidP="00C85ACF">
            <w:r>
              <w:rPr>
                <w:rFonts w:hint="eastAsia"/>
              </w:rPr>
              <w:t>bin</w:t>
            </w:r>
            <w:r>
              <w:t>&lt;</w:t>
            </w:r>
            <w:r>
              <w:t>目录</w:t>
            </w:r>
            <w:r>
              <w:t>&gt;</w:t>
            </w:r>
          </w:p>
        </w:tc>
        <w:tc>
          <w:tcPr>
            <w:tcW w:w="5328" w:type="dxa"/>
          </w:tcPr>
          <w:p w:rsidR="001A4A19" w:rsidRPr="002F0321" w:rsidRDefault="002F0321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要使用到的所有的</w:t>
            </w:r>
            <w:r>
              <w:rPr>
                <w:rFonts w:hint="eastAsia"/>
              </w:rPr>
              <w:t>exe</w:t>
            </w:r>
            <w:r>
              <w:rPr>
                <w:rFonts w:hint="eastAsia"/>
              </w:rPr>
              <w:t>可执行文件</w:t>
            </w:r>
          </w:p>
        </w:tc>
      </w:tr>
      <w:tr w:rsidR="001A4A19" w:rsidTr="003C7E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1A4A19" w:rsidRDefault="001A4A19" w:rsidP="00C85ACF">
            <w:r>
              <w:rPr>
                <w:rFonts w:hint="eastAsia"/>
              </w:rPr>
              <w:t>MySQL</w:t>
            </w:r>
            <w:r w:rsidRPr="00B06A91">
              <w:rPr>
                <w:rFonts w:hint="eastAsia"/>
              </w:rPr>
              <w:t>InstanceConfig.exe</w:t>
            </w:r>
          </w:p>
        </w:tc>
        <w:tc>
          <w:tcPr>
            <w:tcW w:w="5328" w:type="dxa"/>
          </w:tcPr>
          <w:p w:rsidR="001A4A19" w:rsidRDefault="002F0321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数据库配置向导文件，如果在配置过程中出了问题或者需要重新配置，可以再次运行这个程序</w:t>
            </w:r>
          </w:p>
        </w:tc>
      </w:tr>
      <w:tr w:rsidR="001A4A19" w:rsidTr="003C7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1A4A19" w:rsidRDefault="001A4A19" w:rsidP="00C85ACF">
            <w:r>
              <w:rPr>
                <w:rFonts w:hint="eastAsia"/>
              </w:rPr>
              <w:t>data</w:t>
            </w:r>
            <w:r>
              <w:t>&lt;</w:t>
            </w:r>
            <w:r>
              <w:t>目录</w:t>
            </w:r>
            <w:r>
              <w:rPr>
                <w:rFonts w:hint="eastAsia"/>
              </w:rPr>
              <w:t>&gt;</w:t>
            </w:r>
          </w:p>
        </w:tc>
        <w:tc>
          <w:tcPr>
            <w:tcW w:w="5328" w:type="dxa"/>
          </w:tcPr>
          <w:p w:rsidR="001A4A19" w:rsidRDefault="002F0321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自带的核心的数据库，基础数据库。</w:t>
            </w:r>
          </w:p>
        </w:tc>
      </w:tr>
      <w:tr w:rsidR="001A4A19" w:rsidTr="003C7E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1A4A19" w:rsidRDefault="001A4A19" w:rsidP="00C85ACF">
            <w:r>
              <w:rPr>
                <w:rFonts w:hint="eastAsia"/>
              </w:rPr>
              <w:t>my.ini</w:t>
            </w:r>
          </w:p>
        </w:tc>
        <w:tc>
          <w:tcPr>
            <w:tcW w:w="5328" w:type="dxa"/>
          </w:tcPr>
          <w:p w:rsidR="001A4A19" w:rsidRDefault="002F0321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配置文件</w:t>
            </w:r>
          </w:p>
        </w:tc>
      </w:tr>
      <w:tr w:rsidR="003C7E02" w:rsidTr="003C7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3C7E02" w:rsidRDefault="003C7E02" w:rsidP="00C85ACF">
            <w:r w:rsidRPr="003C7E02">
              <w:t>c:\ProgramData\MySQL\MySQL Server 5.5\data\</w:t>
            </w:r>
          </w:p>
        </w:tc>
        <w:tc>
          <w:tcPr>
            <w:tcW w:w="5328" w:type="dxa"/>
          </w:tcPr>
          <w:p w:rsidR="003C7E02" w:rsidRDefault="002F0321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我们创建的数据库所在的目录</w:t>
            </w:r>
          </w:p>
        </w:tc>
      </w:tr>
    </w:tbl>
    <w:p w:rsidR="001A4A19" w:rsidRPr="00E54512" w:rsidRDefault="001A4A19" w:rsidP="001A4A19">
      <w:pPr>
        <w:rPr>
          <w:rFonts w:eastAsia="黑体"/>
        </w:rPr>
      </w:pPr>
    </w:p>
    <w:p w:rsidR="00F67589" w:rsidRDefault="001A4A19" w:rsidP="00DB38A4">
      <w:pPr>
        <w:pStyle w:val="1"/>
      </w:pPr>
      <w:r>
        <w:lastRenderedPageBreak/>
        <w:t>数据库</w:t>
      </w:r>
      <w:r>
        <w:rPr>
          <w:rFonts w:hint="eastAsia"/>
        </w:rPr>
        <w:t>服务</w:t>
      </w:r>
      <w:r>
        <w:t>的启动</w:t>
      </w:r>
      <w:bookmarkEnd w:id="11"/>
      <w:r w:rsidR="00651A18">
        <w:t>与登录</w:t>
      </w:r>
    </w:p>
    <w:p w:rsidR="00F67589" w:rsidRDefault="005B5114" w:rsidP="005B5114">
      <w:pPr>
        <w:ind w:left="480"/>
        <w:rPr>
          <w:rFonts w:eastAsia="黑体"/>
        </w:rPr>
      </w:pPr>
      <w:r>
        <w:t>MySQL</w:t>
      </w:r>
      <w:r>
        <w:t>服务器启动方式有两种：</w:t>
      </w:r>
    </w:p>
    <w:p w:rsidR="005B5114" w:rsidRDefault="00C85ACF" w:rsidP="005B5114">
      <w:pPr>
        <w:pStyle w:val="a1"/>
        <w:numPr>
          <w:ilvl w:val="0"/>
          <w:numId w:val="36"/>
        </w:numPr>
        <w:rPr>
          <w:rFonts w:eastAsia="黑体"/>
        </w:rPr>
      </w:pPr>
      <w:r>
        <w:rPr>
          <w:rFonts w:eastAsia="黑体"/>
        </w:rPr>
        <w:t>通过</w:t>
      </w:r>
      <w:r>
        <w:rPr>
          <w:rFonts w:eastAsia="黑体" w:hint="eastAsia"/>
        </w:rPr>
        <w:t>DOS</w:t>
      </w:r>
      <w:r>
        <w:rPr>
          <w:rFonts w:eastAsia="黑体" w:hint="eastAsia"/>
        </w:rPr>
        <w:t>命令行的方式启动</w:t>
      </w:r>
    </w:p>
    <w:p w:rsidR="005B5114" w:rsidRPr="005B5114" w:rsidRDefault="00833013" w:rsidP="005B5114">
      <w:pPr>
        <w:pStyle w:val="a1"/>
        <w:numPr>
          <w:ilvl w:val="0"/>
          <w:numId w:val="36"/>
        </w:numPr>
        <w:rPr>
          <w:rFonts w:eastAsia="黑体"/>
        </w:rPr>
      </w:pPr>
      <w:r>
        <w:rPr>
          <w:rFonts w:eastAsia="黑体"/>
        </w:rPr>
        <w:t>在服务器中通过</w:t>
      </w:r>
      <w:r w:rsidR="008D64F7">
        <w:rPr>
          <w:rFonts w:eastAsia="黑体"/>
        </w:rPr>
        <w:t>服务</w:t>
      </w:r>
      <w:r>
        <w:rPr>
          <w:rFonts w:eastAsia="黑体"/>
        </w:rPr>
        <w:t>界面启动</w:t>
      </w:r>
    </w:p>
    <w:p w:rsidR="00DB38A4" w:rsidRDefault="00F67589" w:rsidP="00DB38A4">
      <w:pPr>
        <w:pStyle w:val="2"/>
      </w:pPr>
      <w:r>
        <w:t xml:space="preserve">Windows服务方式启动 </w:t>
      </w:r>
    </w:p>
    <w:p w:rsidR="00DB38A4" w:rsidRPr="005A29B3" w:rsidRDefault="00F67589" w:rsidP="005A29B3">
      <w:pPr>
        <w:pStyle w:val="3"/>
      </w:pPr>
      <w:r w:rsidRPr="005A29B3">
        <w:t>操作步骤：</w:t>
      </w:r>
    </w:p>
    <w:p w:rsidR="00017122" w:rsidRDefault="00F67589" w:rsidP="00017122">
      <w:pPr>
        <w:ind w:firstLineChars="202" w:firstLine="424"/>
      </w:pPr>
      <w:r>
        <w:t xml:space="preserve"> </w:t>
      </w:r>
      <w:r>
        <w:rPr>
          <w:noProof/>
        </w:rPr>
        <w:drawing>
          <wp:inline distT="0" distB="0" distL="0" distR="0" wp14:anchorId="2503626E" wp14:editId="0DE3D4C1">
            <wp:extent cx="2329313" cy="2252311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启动0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13" cy="225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17122" w:rsidRPr="00017122" w:rsidRDefault="00F67589" w:rsidP="00017122">
      <w:pPr>
        <w:ind w:firstLineChars="202" w:firstLine="424"/>
        <w:rPr>
          <w:rFonts w:eastAsia="黑体"/>
        </w:rPr>
      </w:pPr>
      <w:r>
        <w:rPr>
          <w:noProof/>
        </w:rPr>
        <w:drawing>
          <wp:inline distT="0" distB="0" distL="0" distR="0" wp14:anchorId="7865ABD4" wp14:editId="6F7DDB4D">
            <wp:extent cx="5333615" cy="3043123"/>
            <wp:effectExtent l="19050" t="19050" r="19685" b="2413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启动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/>
                    <a:srcRect b="19511"/>
                    <a:stretch/>
                  </pic:blipFill>
                  <pic:spPr bwMode="auto">
                    <a:xfrm>
                      <a:off x="0" y="0"/>
                      <a:ext cx="5334000" cy="304334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8A4" w:rsidRDefault="00F67589" w:rsidP="00423E45">
      <w:pPr>
        <w:pStyle w:val="2"/>
      </w:pPr>
      <w:r>
        <w:t xml:space="preserve">DOS命令方式启动 </w:t>
      </w:r>
    </w:p>
    <w:p w:rsidR="00DB38A4" w:rsidRPr="00DB38A4" w:rsidRDefault="00F67589" w:rsidP="005A29B3">
      <w:pPr>
        <w:pStyle w:val="3"/>
      </w:pPr>
      <w:r>
        <w:t>操作步骤：</w:t>
      </w:r>
    </w:p>
    <w:p w:rsidR="00F67589" w:rsidRDefault="00F67589" w:rsidP="00F92C86">
      <w:pPr>
        <w:widowControl/>
        <w:snapToGrid/>
        <w:spacing w:after="200" w:line="240" w:lineRule="auto"/>
        <w:ind w:left="142"/>
      </w:pPr>
      <w:r>
        <w:t xml:space="preserve"> </w:t>
      </w:r>
      <w:r>
        <w:rPr>
          <w:noProof/>
        </w:rPr>
        <w:drawing>
          <wp:inline distT="0" distB="0" distL="0" distR="0" wp14:anchorId="4A52F968" wp14:editId="6C36DBED">
            <wp:extent cx="2705975" cy="672998"/>
            <wp:effectExtent l="19050" t="19050" r="18415" b="13335"/>
            <wp:docPr id="3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启动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b="47114"/>
                    <a:stretch/>
                  </pic:blipFill>
                  <pic:spPr bwMode="auto">
                    <a:xfrm>
                      <a:off x="0" y="0"/>
                      <a:ext cx="2720796" cy="676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423E45" w:rsidRDefault="00F67589" w:rsidP="00D04094">
      <w:pPr>
        <w:pStyle w:val="a0"/>
      </w:pPr>
      <w:r>
        <w:t>启动</w:t>
      </w:r>
      <w:r>
        <w:t xml:space="preserve">MYSQL: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419DC" w:rsidTr="00541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5419DC" w:rsidRDefault="00EC7898" w:rsidP="005419DC">
            <w:r>
              <w:t>net start mysql</w:t>
            </w:r>
          </w:p>
        </w:tc>
      </w:tr>
    </w:tbl>
    <w:p w:rsidR="00423E45" w:rsidRDefault="00F67589" w:rsidP="00D04094">
      <w:pPr>
        <w:pStyle w:val="a0"/>
      </w:pPr>
      <w:r>
        <w:t>停止</w:t>
      </w:r>
      <w:r>
        <w:t xml:space="preserve">MYSQL: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419DC" w:rsidTr="00541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5419DC" w:rsidRDefault="00EC7898" w:rsidP="005419DC">
            <w:pPr>
              <w:rPr>
                <w:rStyle w:val="VerbatimChar"/>
              </w:rPr>
            </w:pPr>
            <w:r>
              <w:rPr>
                <w:rStyle w:val="VerbatimChar"/>
                <w:rFonts w:hint="eastAsia"/>
              </w:rPr>
              <w:lastRenderedPageBreak/>
              <w:t>net stop mysql</w:t>
            </w:r>
          </w:p>
        </w:tc>
      </w:tr>
    </w:tbl>
    <w:p w:rsidR="007E0F33" w:rsidRPr="00E6784A" w:rsidRDefault="007E0F33" w:rsidP="005A29B3">
      <w:pPr>
        <w:pStyle w:val="3"/>
        <w:rPr>
          <w:rStyle w:val="VerbatimChar"/>
          <w:rFonts w:ascii="微软雅黑" w:hAnsi="微软雅黑"/>
          <w:sz w:val="21"/>
        </w:rPr>
      </w:pPr>
      <w:r w:rsidRPr="00E6784A">
        <w:rPr>
          <w:rStyle w:val="VerbatimChar"/>
          <w:rFonts w:ascii="微软雅黑" w:hAnsi="微软雅黑"/>
          <w:sz w:val="21"/>
        </w:rPr>
        <w:t>执行效果</w:t>
      </w:r>
    </w:p>
    <w:p w:rsidR="007E0F33" w:rsidRDefault="002B692C" w:rsidP="007E0F33">
      <w:r>
        <w:rPr>
          <w:noProof/>
        </w:rPr>
        <w:drawing>
          <wp:inline distT="0" distB="0" distL="0" distR="0" wp14:anchorId="0B6AC740" wp14:editId="1825C2E5">
            <wp:extent cx="3581400" cy="2028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89" w:rsidRDefault="00F67589" w:rsidP="00C152F5">
      <w:pPr>
        <w:pStyle w:val="2"/>
      </w:pPr>
      <w:bookmarkStart w:id="12" w:name="header-n195"/>
      <w:r>
        <w:t>控制台连接数据库</w:t>
      </w:r>
      <w:bookmarkEnd w:id="12"/>
    </w:p>
    <w:p w:rsidR="00F67589" w:rsidRDefault="00F67589" w:rsidP="00CC6036">
      <w:pPr>
        <w:ind w:firstLine="420"/>
      </w:pPr>
      <w:r>
        <w:t>MySQL</w:t>
      </w:r>
      <w:r>
        <w:t>是一个需要账户名密码登录的数据库，登陆后使用，它提供了一个默认的</w:t>
      </w:r>
      <w:r>
        <w:t>root</w:t>
      </w:r>
      <w:r>
        <w:t>账号，使用安装时设置的密码即可登录</w:t>
      </w:r>
    </w:p>
    <w:p w:rsidR="00C7303C" w:rsidRDefault="00F67589" w:rsidP="005A29B3">
      <w:pPr>
        <w:pStyle w:val="3"/>
      </w:pPr>
      <w:r>
        <w:t>登录格式1：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A3645" w:rsidRPr="00F53785" w:rsidTr="001A36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1A3645" w:rsidRPr="00F53785" w:rsidRDefault="001A3645" w:rsidP="00F53785">
            <w:r w:rsidRPr="00F53785">
              <w:t>mysql -u</w:t>
            </w:r>
            <w:r w:rsidRPr="00F53785">
              <w:t>用户名</w:t>
            </w:r>
            <w:r w:rsidRPr="00F53785">
              <w:t xml:space="preserve"> -p</w:t>
            </w:r>
            <w:r w:rsidRPr="00F53785">
              <w:t>密码</w:t>
            </w:r>
          </w:p>
        </w:tc>
      </w:tr>
    </w:tbl>
    <w:p w:rsidR="008450AC" w:rsidRDefault="00F67589" w:rsidP="005A29B3">
      <w:pPr>
        <w:pStyle w:val="3"/>
      </w:pPr>
      <w:r>
        <w:t>登录格式2：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17DF6" w:rsidRPr="00F53785" w:rsidTr="00817D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817DF6" w:rsidRPr="00F53785" w:rsidRDefault="00817DF6" w:rsidP="00817DF6">
            <w:r w:rsidRPr="00F53785">
              <w:t>mysql -hip</w:t>
            </w:r>
            <w:r w:rsidRPr="00F53785">
              <w:t>地址</w:t>
            </w:r>
            <w:r w:rsidRPr="00F53785">
              <w:t xml:space="preserve"> -u</w:t>
            </w:r>
            <w:r w:rsidRPr="00F53785">
              <w:t>用户名</w:t>
            </w:r>
            <w:r w:rsidRPr="00F53785">
              <w:t xml:space="preserve"> -p</w:t>
            </w:r>
            <w:r w:rsidRPr="00F53785">
              <w:t>密码</w:t>
            </w:r>
          </w:p>
        </w:tc>
      </w:tr>
    </w:tbl>
    <w:p w:rsidR="008450AC" w:rsidRDefault="00F67589" w:rsidP="005A29B3">
      <w:pPr>
        <w:pStyle w:val="3"/>
      </w:pPr>
      <w:r>
        <w:t>登录格式3：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0E10" w:rsidRPr="00F53785" w:rsidTr="00220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220E10" w:rsidRPr="00F53785" w:rsidRDefault="00220E10" w:rsidP="00220E10">
            <w:r w:rsidRPr="00F53785">
              <w:t>mysql --host=ip</w:t>
            </w:r>
            <w:r w:rsidRPr="00F53785">
              <w:t>地址</w:t>
            </w:r>
            <w:r w:rsidRPr="00F53785">
              <w:t xml:space="preserve"> --user=</w:t>
            </w:r>
            <w:r w:rsidRPr="00F53785">
              <w:t>用户名</w:t>
            </w:r>
            <w:r w:rsidRPr="00F53785">
              <w:t xml:space="preserve"> --password=</w:t>
            </w:r>
            <w:r w:rsidRPr="00F53785">
              <w:t>密码</w:t>
            </w:r>
          </w:p>
        </w:tc>
      </w:tr>
    </w:tbl>
    <w:p w:rsidR="00AA1B6B" w:rsidRPr="00220E10" w:rsidRDefault="00AA1B6B" w:rsidP="00AA1B6B">
      <w:pPr>
        <w:pStyle w:val="3"/>
      </w:pPr>
      <w:r>
        <w:t>分别使用三种方式登录</w:t>
      </w:r>
    </w:p>
    <w:p w:rsidR="008450AC" w:rsidRDefault="00AE7D6E" w:rsidP="00064CC5">
      <w:r>
        <w:rPr>
          <w:noProof/>
        </w:rPr>
        <w:drawing>
          <wp:inline distT="0" distB="0" distL="0" distR="0" wp14:anchorId="3F828FFD" wp14:editId="2EB5EE8D">
            <wp:extent cx="6645910" cy="29914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A4" w:rsidRPr="00DB38A4" w:rsidRDefault="00F67589" w:rsidP="005A29B3">
      <w:pPr>
        <w:pStyle w:val="3"/>
        <w:rPr>
          <w:rFonts w:eastAsiaTheme="minorEastAsia"/>
        </w:rPr>
      </w:pPr>
      <w:r>
        <w:t>退出MySQL：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3ED0" w:rsidTr="00633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633ED0" w:rsidRDefault="00AE7D6E" w:rsidP="00633ED0">
            <w:pPr>
              <w:rPr>
                <w:rStyle w:val="VerbatimChar"/>
              </w:rPr>
            </w:pPr>
            <w:r>
              <w:rPr>
                <w:rStyle w:val="VerbatimChar"/>
                <w:rFonts w:hint="eastAsia"/>
              </w:rPr>
              <w:t>quit</w:t>
            </w:r>
            <w:r>
              <w:rPr>
                <w:rStyle w:val="VerbatimChar"/>
                <w:rFonts w:hint="eastAsia"/>
              </w:rPr>
              <w:t>或</w:t>
            </w:r>
            <w:r>
              <w:rPr>
                <w:rStyle w:val="VerbatimChar"/>
                <w:rFonts w:hint="eastAsia"/>
              </w:rPr>
              <w:t>exit</w:t>
            </w:r>
          </w:p>
        </w:tc>
      </w:tr>
    </w:tbl>
    <w:p w:rsidR="00DB38A4" w:rsidRDefault="00DB38A4" w:rsidP="00633ED0">
      <w:pPr>
        <w:rPr>
          <w:rStyle w:val="VerbatimChar"/>
        </w:rPr>
      </w:pPr>
    </w:p>
    <w:p w:rsidR="00F67589" w:rsidRDefault="00F67589" w:rsidP="00C152F5">
      <w:pPr>
        <w:pStyle w:val="2"/>
      </w:pPr>
      <w:bookmarkStart w:id="13" w:name="header-n225"/>
      <w:r>
        <w:lastRenderedPageBreak/>
        <w:t>SQLyog图形化工具</w:t>
      </w:r>
      <w:bookmarkEnd w:id="13"/>
    </w:p>
    <w:p w:rsidR="00F67589" w:rsidRDefault="00F67589" w:rsidP="008450AC">
      <w:pPr>
        <w:ind w:firstLine="420"/>
      </w:pPr>
      <w:r>
        <w:t>SQLyog</w:t>
      </w:r>
      <w:r>
        <w:t>是业界著名的</w:t>
      </w:r>
      <w:r>
        <w:t>Webyog</w:t>
      </w:r>
      <w:r>
        <w:t>公司出品的一款简洁高效、功能强大的图形化</w:t>
      </w:r>
      <w:r>
        <w:t>MySQL</w:t>
      </w:r>
      <w:r>
        <w:t>数据库管理工具。使用</w:t>
      </w:r>
      <w:r>
        <w:t>SQLyog</w:t>
      </w:r>
      <w:r>
        <w:t>可以快速直观地让您从世界的任何角落通过网络来维护远端的</w:t>
      </w:r>
      <w:r>
        <w:t>MySQL</w:t>
      </w:r>
      <w:r>
        <w:t>数据库</w:t>
      </w:r>
    </w:p>
    <w:p w:rsidR="00F67589" w:rsidRDefault="00F67589" w:rsidP="00646C9F">
      <w:pPr>
        <w:jc w:val="center"/>
      </w:pPr>
      <w:r>
        <w:rPr>
          <w:noProof/>
        </w:rPr>
        <w:drawing>
          <wp:inline distT="0" distB="0" distL="0" distR="0" wp14:anchorId="0FA00870" wp14:editId="0970758D">
            <wp:extent cx="1699146" cy="1732959"/>
            <wp:effectExtent l="0" t="0" r="0" b="635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SQLYog介绍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35" cy="1768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512" w:rsidRDefault="00F67589" w:rsidP="005A29B3">
      <w:pPr>
        <w:pStyle w:val="3"/>
      </w:pPr>
      <w:r>
        <w:t xml:space="preserve">使用SQLyog登录数据库 </w:t>
      </w:r>
    </w:p>
    <w:p w:rsidR="00F67589" w:rsidRDefault="00F67589" w:rsidP="00E54512">
      <w:pPr>
        <w:widowControl/>
        <w:snapToGrid/>
        <w:spacing w:after="200" w:line="240" w:lineRule="auto"/>
        <w:jc w:val="center"/>
      </w:pPr>
      <w:r>
        <w:rPr>
          <w:noProof/>
        </w:rPr>
        <w:drawing>
          <wp:inline distT="0" distB="0" distL="0" distR="0" wp14:anchorId="3A5A52ED" wp14:editId="362C2A7C">
            <wp:extent cx="3029291" cy="3464394"/>
            <wp:effectExtent l="0" t="0" r="0" b="3175"/>
            <wp:docPr id="4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SQLyog使用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/>
                    <a:srcRect l="29860"/>
                    <a:stretch/>
                  </pic:blipFill>
                  <pic:spPr bwMode="auto">
                    <a:xfrm>
                      <a:off x="0" y="0"/>
                      <a:ext cx="3033415" cy="34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589" w:rsidRDefault="00F67589" w:rsidP="00C152F5">
      <w:pPr>
        <w:pStyle w:val="2"/>
      </w:pPr>
      <w:bookmarkStart w:id="14" w:name="header-n252"/>
      <w:r>
        <w:t>数据库管理系统、数据库和表的关系</w:t>
      </w:r>
      <w:bookmarkEnd w:id="14"/>
    </w:p>
    <w:p w:rsidR="00325707" w:rsidRDefault="00F67589" w:rsidP="00747E04">
      <w:pPr>
        <w:ind w:firstLine="420"/>
        <w:rPr>
          <w:rFonts w:eastAsia="黑体"/>
        </w:rPr>
      </w:pPr>
      <w:r>
        <w:t>数据库管理程序</w:t>
      </w:r>
      <w:r>
        <w:t>(DBMS)</w:t>
      </w:r>
      <w:r>
        <w:t>可以管理多个数据库，一般开发人员会针对每一个应用创建一个数据库。为保存应用中实体的数据，一般会在数据库创建多个表，以保存程序中实体的数据。</w:t>
      </w:r>
    </w:p>
    <w:p w:rsidR="00747E04" w:rsidRDefault="00F67589" w:rsidP="00747E04">
      <w:pPr>
        <w:ind w:firstLine="420"/>
        <w:rPr>
          <w:rFonts w:eastAsia="黑体"/>
        </w:rPr>
      </w:pPr>
      <w:r>
        <w:t>数据库管理系统、数据库和表的关系如图所示：</w:t>
      </w:r>
    </w:p>
    <w:p w:rsidR="00F67589" w:rsidRDefault="00325707" w:rsidP="00747E04">
      <w:r>
        <w:rPr>
          <w:noProof/>
        </w:rPr>
        <w:lastRenderedPageBreak/>
        <w:drawing>
          <wp:inline distT="0" distB="0" distL="0" distR="0" wp14:anchorId="210B31E1" wp14:editId="458555E3">
            <wp:extent cx="6720688" cy="2594169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003" cy="26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89" w:rsidRDefault="00B23739" w:rsidP="005A29B3">
      <w:pPr>
        <w:pStyle w:val="3"/>
      </w:pPr>
      <w:r>
        <w:t>结论：</w:t>
      </w:r>
    </w:p>
    <w:p w:rsidR="00B23739" w:rsidRDefault="007F48CD" w:rsidP="00DE2995">
      <w:pPr>
        <w:pStyle w:val="a0"/>
        <w:numPr>
          <w:ilvl w:val="0"/>
          <w:numId w:val="42"/>
        </w:numPr>
        <w:spacing w:beforeLines="0" w:before="0"/>
        <w:jc w:val="both"/>
      </w:pPr>
      <w:r>
        <w:rPr>
          <w:rFonts w:hint="eastAsia"/>
        </w:rPr>
        <w:t>一个服务器中包含多个数据库</w:t>
      </w:r>
    </w:p>
    <w:p w:rsidR="00B23739" w:rsidRDefault="007F48CD" w:rsidP="00DE2995">
      <w:pPr>
        <w:pStyle w:val="a0"/>
        <w:numPr>
          <w:ilvl w:val="0"/>
          <w:numId w:val="42"/>
        </w:numPr>
        <w:spacing w:beforeLines="0" w:before="0"/>
        <w:jc w:val="both"/>
      </w:pPr>
      <w:r>
        <w:rPr>
          <w:rFonts w:hint="eastAsia"/>
        </w:rPr>
        <w:t>一个数据库中包含多张表</w:t>
      </w:r>
    </w:p>
    <w:p w:rsidR="00B23739" w:rsidRPr="00FF4E0B" w:rsidRDefault="007F48CD" w:rsidP="00DE2995">
      <w:pPr>
        <w:pStyle w:val="a0"/>
        <w:numPr>
          <w:ilvl w:val="0"/>
          <w:numId w:val="42"/>
        </w:numPr>
        <w:spacing w:beforeLines="0" w:before="0"/>
        <w:jc w:val="both"/>
      </w:pPr>
      <w:r>
        <w:rPr>
          <w:rFonts w:hint="eastAsia"/>
        </w:rPr>
        <w:t>一张表中包含多条记录</w:t>
      </w:r>
    </w:p>
    <w:p w:rsidR="00F67589" w:rsidRDefault="00F67589" w:rsidP="000A5407"/>
    <w:p w:rsidR="00F67589" w:rsidRDefault="00F67589" w:rsidP="00D275AB">
      <w:pPr>
        <w:pStyle w:val="1"/>
      </w:pPr>
      <w:bookmarkStart w:id="15" w:name="header-n264"/>
      <w:r>
        <w:t>SQL的概念</w:t>
      </w:r>
      <w:bookmarkEnd w:id="15"/>
    </w:p>
    <w:p w:rsidR="00F67589" w:rsidRDefault="00F67589" w:rsidP="00C152F5">
      <w:pPr>
        <w:pStyle w:val="2"/>
      </w:pPr>
      <w:bookmarkStart w:id="16" w:name="header-n265"/>
      <w:r>
        <w:t>什么是SQL</w:t>
      </w:r>
      <w:bookmarkEnd w:id="16"/>
    </w:p>
    <w:p w:rsidR="00DD7AFE" w:rsidRPr="00DD7AFE" w:rsidRDefault="002B4B8C" w:rsidP="00DD7AFE">
      <w:pPr>
        <w:rPr>
          <w:rFonts w:eastAsia="黑体"/>
        </w:rPr>
      </w:pPr>
      <w:r>
        <w:rPr>
          <w:rFonts w:eastAsia="黑体" w:hint="eastAsia"/>
        </w:rPr>
        <w:t>SQL: Str</w:t>
      </w:r>
      <w:r>
        <w:rPr>
          <w:rFonts w:eastAsia="黑体"/>
        </w:rPr>
        <w:t xml:space="preserve">uctured Query Language </w:t>
      </w:r>
      <w:r>
        <w:rPr>
          <w:rFonts w:eastAsia="黑体"/>
        </w:rPr>
        <w:t>结构化查询语言</w:t>
      </w:r>
    </w:p>
    <w:p w:rsidR="00F67589" w:rsidRDefault="00F67589" w:rsidP="00C152F5">
      <w:pPr>
        <w:pStyle w:val="2"/>
      </w:pPr>
      <w:bookmarkStart w:id="17" w:name="header-n267"/>
      <w:r>
        <w:t>SQL作用</w:t>
      </w:r>
      <w:bookmarkEnd w:id="17"/>
    </w:p>
    <w:p w:rsidR="00DD7AFE" w:rsidRDefault="00126A3E" w:rsidP="00DD7AFE">
      <w:pPr>
        <w:pStyle w:val="a1"/>
        <w:numPr>
          <w:ilvl w:val="0"/>
          <w:numId w:val="38"/>
        </w:numPr>
      </w:pPr>
      <w:r>
        <w:t>是一种数据库管理语言的规范，所有的数据库都支持这种语言。</w:t>
      </w:r>
      <w:r w:rsidR="007027EE">
        <w:t>如：</w:t>
      </w:r>
      <w:r w:rsidR="007027EE">
        <w:rPr>
          <w:rFonts w:hint="eastAsia"/>
        </w:rPr>
        <w:t>MySQL</w:t>
      </w:r>
      <w:r w:rsidR="007027EE">
        <w:rPr>
          <w:rFonts w:hint="eastAsia"/>
        </w:rPr>
        <w:t>或</w:t>
      </w:r>
      <w:r w:rsidR="007027EE">
        <w:rPr>
          <w:rFonts w:hint="eastAsia"/>
        </w:rPr>
        <w:t>Oracle</w:t>
      </w:r>
    </w:p>
    <w:p w:rsidR="00DD7AFE" w:rsidRDefault="007027EE" w:rsidP="00DD7AFE">
      <w:pPr>
        <w:pStyle w:val="a1"/>
        <w:numPr>
          <w:ilvl w:val="0"/>
          <w:numId w:val="38"/>
        </w:numPr>
      </w:pPr>
      <w:r>
        <w:t>用来管理和维护数据库的语言，所有的</w:t>
      </w:r>
      <w:r>
        <w:rPr>
          <w:rFonts w:hint="eastAsia"/>
        </w:rPr>
        <w:t>数据库</w:t>
      </w:r>
      <w:r>
        <w:rPr>
          <w:rFonts w:hint="eastAsia"/>
        </w:rPr>
        <w:t>SQL</w:t>
      </w:r>
      <w:r>
        <w:rPr>
          <w:rFonts w:hint="eastAsia"/>
        </w:rPr>
        <w:t>都大同小异。也有一些区别。</w:t>
      </w:r>
    </w:p>
    <w:p w:rsidR="00F67589" w:rsidRDefault="00F67589" w:rsidP="00F64F93">
      <w:pPr>
        <w:pStyle w:val="FirstParagraph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9135CF8" wp14:editId="06E27ABA">
            <wp:extent cx="4820716" cy="2112448"/>
            <wp:effectExtent l="0" t="0" r="0" b="254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SQL规范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42" cy="2119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F67589" w:rsidP="00C152F5">
      <w:pPr>
        <w:pStyle w:val="2"/>
      </w:pPr>
      <w:bookmarkStart w:id="18" w:name="header-n273"/>
      <w:r>
        <w:t>SQL语句分类</w:t>
      </w:r>
      <w:bookmarkEnd w:id="18"/>
    </w:p>
    <w:p w:rsidR="00F67589" w:rsidRPr="009D6444" w:rsidRDefault="00FF5ED6" w:rsidP="009D6444">
      <w:pPr>
        <w:pStyle w:val="a1"/>
        <w:numPr>
          <w:ilvl w:val="0"/>
          <w:numId w:val="26"/>
        </w:numPr>
        <w:spacing w:line="360" w:lineRule="auto"/>
        <w:ind w:hangingChars="200"/>
      </w:pPr>
      <w:r>
        <w:t>Data Definition Language</w:t>
      </w:r>
      <w:r w:rsidR="007027EE">
        <w:t xml:space="preserve"> - DDL </w:t>
      </w:r>
      <w:r w:rsidR="007027EE">
        <w:t>数据定义语言，如：</w:t>
      </w:r>
      <w:r w:rsidR="007027EE">
        <w:rPr>
          <w:rFonts w:hint="eastAsia"/>
        </w:rPr>
        <w:t>建库，建表</w:t>
      </w:r>
    </w:p>
    <w:p w:rsidR="00D9025F" w:rsidRDefault="00FF5ED6" w:rsidP="009D6444">
      <w:pPr>
        <w:pStyle w:val="a1"/>
        <w:numPr>
          <w:ilvl w:val="0"/>
          <w:numId w:val="26"/>
        </w:numPr>
        <w:spacing w:line="360" w:lineRule="auto"/>
        <w:ind w:hangingChars="200"/>
      </w:pPr>
      <w:r>
        <w:t>Data Manipulation Language</w:t>
      </w:r>
      <w:r w:rsidR="007027EE">
        <w:t xml:space="preserve"> - DML </w:t>
      </w:r>
      <w:r w:rsidR="007027EE">
        <w:t>数据操纵语言，如：对记录</w:t>
      </w:r>
      <w:r w:rsidR="007027EE">
        <w:rPr>
          <w:rFonts w:hint="eastAsia"/>
        </w:rPr>
        <w:t>增删改的操作</w:t>
      </w:r>
    </w:p>
    <w:p w:rsidR="00D9025F" w:rsidRDefault="00FF5ED6" w:rsidP="009D6444">
      <w:pPr>
        <w:pStyle w:val="a1"/>
        <w:numPr>
          <w:ilvl w:val="0"/>
          <w:numId w:val="26"/>
        </w:numPr>
        <w:spacing w:line="360" w:lineRule="auto"/>
        <w:ind w:hangingChars="200"/>
      </w:pPr>
      <w:r>
        <w:t>Data Query Language</w:t>
      </w:r>
      <w:r w:rsidR="007027EE">
        <w:t xml:space="preserve"> - DQL </w:t>
      </w:r>
      <w:r w:rsidR="007027EE">
        <w:t>数据查询语言，如：对记录进行查询</w:t>
      </w:r>
    </w:p>
    <w:p w:rsidR="00D9025F" w:rsidRDefault="00FF5ED6" w:rsidP="009D6444">
      <w:pPr>
        <w:pStyle w:val="a1"/>
        <w:numPr>
          <w:ilvl w:val="0"/>
          <w:numId w:val="26"/>
        </w:numPr>
        <w:spacing w:line="360" w:lineRule="auto"/>
        <w:ind w:hangingChars="200"/>
      </w:pPr>
      <w:r>
        <w:t>Data Control Language</w:t>
      </w:r>
      <w:r w:rsidR="007027EE">
        <w:t xml:space="preserve"> - DCL </w:t>
      </w:r>
      <w:r w:rsidR="007027EE">
        <w:t>数据控制语言，如：对用户进行管理</w:t>
      </w:r>
    </w:p>
    <w:p w:rsidR="00F67589" w:rsidRDefault="00F67589" w:rsidP="00027E86">
      <w:pPr>
        <w:pStyle w:val="a1"/>
        <w:numPr>
          <w:ilvl w:val="0"/>
          <w:numId w:val="0"/>
        </w:numPr>
        <w:ind w:left="420"/>
      </w:pPr>
    </w:p>
    <w:p w:rsidR="00F67589" w:rsidRDefault="00496AA4" w:rsidP="00C152F5">
      <w:pPr>
        <w:pStyle w:val="2"/>
      </w:pPr>
      <w:bookmarkStart w:id="19" w:name="header-n291"/>
      <w:r>
        <w:lastRenderedPageBreak/>
        <w:t>My</w:t>
      </w:r>
      <w:r w:rsidR="00F67589">
        <w:t>SQL</w:t>
      </w:r>
      <w:r w:rsidR="00266597">
        <w:rPr>
          <w:rFonts w:hint="eastAsia"/>
        </w:rPr>
        <w:t>的</w:t>
      </w:r>
      <w:r w:rsidR="00F67589">
        <w:t>语法</w:t>
      </w:r>
      <w:bookmarkEnd w:id="19"/>
    </w:p>
    <w:p w:rsidR="00F67589" w:rsidRDefault="001C70F6" w:rsidP="00266597">
      <w:pPr>
        <w:pStyle w:val="a1"/>
        <w:numPr>
          <w:ilvl w:val="0"/>
          <w:numId w:val="39"/>
        </w:numPr>
      </w:pPr>
      <w:r>
        <w:rPr>
          <w:rFonts w:hint="eastAsia"/>
        </w:rPr>
        <w:t>所</w:t>
      </w:r>
      <w:r>
        <w:t>有的</w:t>
      </w:r>
      <w:r>
        <w:rPr>
          <w:rFonts w:hint="eastAsia"/>
        </w:rPr>
        <w:t>SQL</w:t>
      </w:r>
      <w:r>
        <w:rPr>
          <w:rFonts w:hint="eastAsia"/>
        </w:rPr>
        <w:t>语句以分号结尾</w:t>
      </w:r>
      <w:r w:rsidR="00266597">
        <w:t xml:space="preserve"> </w:t>
      </w:r>
    </w:p>
    <w:p w:rsidR="00F67589" w:rsidRDefault="001C70F6" w:rsidP="00266597">
      <w:pPr>
        <w:pStyle w:val="a1"/>
        <w:numPr>
          <w:ilvl w:val="0"/>
          <w:numId w:val="39"/>
        </w:numPr>
      </w:pPr>
      <w:r>
        <w:t>SQL</w:t>
      </w:r>
      <w:r>
        <w:t>是不区分大小写，关键字一般使用大写。</w:t>
      </w:r>
    </w:p>
    <w:p w:rsidR="00266597" w:rsidRDefault="00F67589" w:rsidP="00266597">
      <w:pPr>
        <w:pStyle w:val="a1"/>
        <w:numPr>
          <w:ilvl w:val="0"/>
          <w:numId w:val="39"/>
        </w:numPr>
      </w:pPr>
      <w:r>
        <w:t>3</w:t>
      </w:r>
      <w:r>
        <w:t>种注释</w:t>
      </w:r>
      <w:r w:rsidR="00266597"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838"/>
        <w:gridCol w:w="8080"/>
      </w:tblGrid>
      <w:tr w:rsidR="00863211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863211" w:rsidRDefault="00863211" w:rsidP="00C85ACF">
            <w:r>
              <w:rPr>
                <w:rFonts w:hint="eastAsia"/>
              </w:rPr>
              <w:t>注释的语法</w:t>
            </w:r>
          </w:p>
        </w:tc>
        <w:tc>
          <w:tcPr>
            <w:tcW w:w="8080" w:type="dxa"/>
          </w:tcPr>
          <w:p w:rsidR="00863211" w:rsidRDefault="00863211" w:rsidP="00C85A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3211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863211" w:rsidRDefault="001C70F6" w:rsidP="00C85ACF">
            <w:r>
              <w:t xml:space="preserve">-- </w:t>
            </w:r>
            <w:r>
              <w:t>空格</w:t>
            </w:r>
          </w:p>
        </w:tc>
        <w:tc>
          <w:tcPr>
            <w:tcW w:w="8080" w:type="dxa"/>
          </w:tcPr>
          <w:p w:rsidR="00863211" w:rsidRDefault="001C70F6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单行注释</w:t>
            </w:r>
          </w:p>
        </w:tc>
      </w:tr>
      <w:tr w:rsidR="00863211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863211" w:rsidRDefault="001C70F6" w:rsidP="00C85ACF">
            <w:r>
              <w:rPr>
                <w:rFonts w:hint="eastAsia"/>
              </w:rPr>
              <w:t>/* */</w:t>
            </w:r>
          </w:p>
        </w:tc>
        <w:tc>
          <w:tcPr>
            <w:tcW w:w="8080" w:type="dxa"/>
          </w:tcPr>
          <w:p w:rsidR="00863211" w:rsidRDefault="001C70F6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多行注释</w:t>
            </w:r>
          </w:p>
        </w:tc>
      </w:tr>
      <w:tr w:rsidR="00863211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863211" w:rsidRDefault="001C70F6" w:rsidP="00C85ACF">
            <w:r>
              <w:rPr>
                <w:rFonts w:hint="eastAsia"/>
              </w:rPr>
              <w:t xml:space="preserve"># </w:t>
            </w:r>
          </w:p>
        </w:tc>
        <w:tc>
          <w:tcPr>
            <w:tcW w:w="8080" w:type="dxa"/>
          </w:tcPr>
          <w:p w:rsidR="00863211" w:rsidRDefault="001C70F6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单行注释，不推荐，只在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中支持</w:t>
            </w:r>
          </w:p>
        </w:tc>
      </w:tr>
    </w:tbl>
    <w:p w:rsidR="00F67589" w:rsidRPr="00863211" w:rsidRDefault="00F67589" w:rsidP="00863211">
      <w:pPr>
        <w:pStyle w:val="a0"/>
        <w:numPr>
          <w:ilvl w:val="0"/>
          <w:numId w:val="0"/>
        </w:numPr>
        <w:rPr>
          <w:rFonts w:eastAsia="黑体"/>
        </w:rPr>
      </w:pPr>
    </w:p>
    <w:p w:rsidR="00F67589" w:rsidRDefault="00F67589" w:rsidP="00D275AB">
      <w:pPr>
        <w:pStyle w:val="1"/>
      </w:pPr>
      <w:bookmarkStart w:id="20" w:name="header-n304"/>
      <w:r>
        <w:t>DDL</w:t>
      </w:r>
      <w:bookmarkEnd w:id="20"/>
      <w:r w:rsidR="00241188">
        <w:t>操作数据库</w:t>
      </w:r>
    </w:p>
    <w:p w:rsidR="00F67589" w:rsidRDefault="008B2AA2" w:rsidP="00C152F5">
      <w:pPr>
        <w:pStyle w:val="2"/>
      </w:pPr>
      <w:r>
        <w:rPr>
          <w:rFonts w:hint="eastAsia"/>
        </w:rPr>
        <w:t>创建</w:t>
      </w:r>
      <w:r>
        <w:t>数据库</w:t>
      </w:r>
    </w:p>
    <w:p w:rsidR="008C2F30" w:rsidRPr="008C2F30" w:rsidRDefault="008C2F30" w:rsidP="005A29B3">
      <w:pPr>
        <w:pStyle w:val="3"/>
      </w:pPr>
      <w:r>
        <w:t>创建数据库的几种方式</w:t>
      </w:r>
    </w:p>
    <w:p w:rsidR="003253C2" w:rsidRPr="00E54B52" w:rsidRDefault="008F5168" w:rsidP="00D04094">
      <w:pPr>
        <w:pStyle w:val="a0"/>
      </w:pPr>
      <w:r w:rsidRPr="00E54B52">
        <w:t>创</w:t>
      </w:r>
      <w:r w:rsidR="00F67589" w:rsidRPr="00E54B52">
        <w:t>建数据库</w:t>
      </w:r>
      <w:r w:rsidR="00F67589" w:rsidRPr="00E54B52"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91ECC" w:rsidRPr="00DA71E8" w:rsidTr="00491E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491ECC" w:rsidRPr="00DA71E8" w:rsidRDefault="00491ECC" w:rsidP="00491ECC">
            <w:r w:rsidRPr="00DA71E8">
              <w:t xml:space="preserve">CREATE DATABASE </w:t>
            </w:r>
            <w:r w:rsidRPr="00DA71E8">
              <w:t>数据库名</w:t>
            </w:r>
            <w:r w:rsidRPr="00DA71E8">
              <w:t>;</w:t>
            </w:r>
          </w:p>
        </w:tc>
      </w:tr>
    </w:tbl>
    <w:p w:rsidR="003253C2" w:rsidRPr="00E54B52" w:rsidRDefault="00F67589" w:rsidP="00D04094">
      <w:pPr>
        <w:pStyle w:val="a0"/>
      </w:pPr>
      <w:r w:rsidRPr="00E54B52">
        <w:t>判断</w:t>
      </w:r>
      <w:r w:rsidR="00315D72">
        <w:t>数据库</w:t>
      </w:r>
      <w:r w:rsidRPr="00E54B52">
        <w:t>是否</w:t>
      </w:r>
      <w:r w:rsidR="00315D72">
        <w:t>已经</w:t>
      </w:r>
      <w:r w:rsidRPr="00E54B52">
        <w:t>存在</w:t>
      </w:r>
      <w:r w:rsidR="00315D72">
        <w:t>，不存在则</w:t>
      </w:r>
      <w:r w:rsidRPr="00E54B52">
        <w:t>创建数据库</w:t>
      </w:r>
      <w:r w:rsidRPr="00E54B52"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68AF" w:rsidRPr="00DA71E8" w:rsidTr="00066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0668AF" w:rsidRPr="00DA71E8" w:rsidRDefault="000668AF" w:rsidP="000668AF">
            <w:r w:rsidRPr="00DA71E8">
              <w:t xml:space="preserve">CREATE DATABASE IF NOT EXISTS </w:t>
            </w:r>
            <w:r w:rsidRPr="00DA71E8">
              <w:t>数据库名</w:t>
            </w:r>
            <w:r w:rsidRPr="00DA71E8">
              <w:t>;</w:t>
            </w:r>
          </w:p>
        </w:tc>
      </w:tr>
    </w:tbl>
    <w:p w:rsidR="003253C2" w:rsidRPr="00E54B52" w:rsidRDefault="00F67589" w:rsidP="00D04094">
      <w:pPr>
        <w:pStyle w:val="a0"/>
      </w:pPr>
      <w:r w:rsidRPr="00E54B52">
        <w:t>创建数据库并指定字符集</w:t>
      </w:r>
      <w:r w:rsidRPr="00E54B52"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0346B" w:rsidRPr="00DA71E8" w:rsidTr="00E034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E0346B" w:rsidRPr="00DA71E8" w:rsidRDefault="00E0346B" w:rsidP="00E0346B">
            <w:r w:rsidRPr="00DA71E8">
              <w:t xml:space="preserve">CREATE DATABASE </w:t>
            </w:r>
            <w:r w:rsidRPr="00DA71E8">
              <w:t>数据库名</w:t>
            </w:r>
            <w:r w:rsidRPr="00DA71E8">
              <w:t xml:space="preserve"> CHARACTER SET </w:t>
            </w:r>
            <w:r w:rsidRPr="00DA71E8">
              <w:t>字符集</w:t>
            </w:r>
            <w:r w:rsidRPr="00DA71E8">
              <w:t>;</w:t>
            </w:r>
          </w:p>
        </w:tc>
      </w:tr>
    </w:tbl>
    <w:p w:rsidR="00F67589" w:rsidRDefault="00F67589" w:rsidP="007356C4">
      <w:pPr>
        <w:pStyle w:val="3"/>
      </w:pPr>
      <w:r>
        <w:t>具体操作：</w:t>
      </w:r>
    </w:p>
    <w:p w:rsidR="007673EF" w:rsidRDefault="007673EF" w:rsidP="007673EF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直接创建数据库</w:t>
      </w:r>
      <w:r>
        <w:rPr>
          <w:rFonts w:hint="eastAsia"/>
        </w:rPr>
        <w:t>db1</w:t>
      </w:r>
    </w:p>
    <w:p w:rsidR="007673EF" w:rsidRDefault="007673EF" w:rsidP="007673EF">
      <w:pPr>
        <w:pStyle w:val="af7"/>
      </w:pPr>
      <w:r>
        <w:t>create database db1;</w:t>
      </w:r>
    </w:p>
    <w:p w:rsidR="007673EF" w:rsidRDefault="007673EF" w:rsidP="007673EF">
      <w:pPr>
        <w:pStyle w:val="af7"/>
      </w:pPr>
    </w:p>
    <w:p w:rsidR="007673EF" w:rsidRDefault="007673EF" w:rsidP="007673EF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显示创建的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7673EF" w:rsidRDefault="007673EF" w:rsidP="007673EF">
      <w:pPr>
        <w:pStyle w:val="af7"/>
      </w:pPr>
      <w:r>
        <w:t>show create database db1;</w:t>
      </w:r>
    </w:p>
    <w:p w:rsidR="007673EF" w:rsidRDefault="007673EF" w:rsidP="007673EF">
      <w:pPr>
        <w:pStyle w:val="af7"/>
      </w:pPr>
    </w:p>
    <w:p w:rsidR="007673EF" w:rsidRDefault="007673EF" w:rsidP="007673EF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按</w:t>
      </w:r>
      <w:r>
        <w:rPr>
          <w:rFonts w:hint="eastAsia"/>
        </w:rPr>
        <w:t>Tab</w:t>
      </w:r>
      <w:r>
        <w:rPr>
          <w:rFonts w:hint="eastAsia"/>
        </w:rPr>
        <w:t>可以进行关键字的补全</w:t>
      </w:r>
    </w:p>
    <w:p w:rsidR="007673EF" w:rsidRDefault="007673EF" w:rsidP="007673EF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判断是否存在，如果不存在则创建数据库</w:t>
      </w:r>
      <w:r>
        <w:rPr>
          <w:rFonts w:hint="eastAsia"/>
        </w:rPr>
        <w:t>db2</w:t>
      </w:r>
    </w:p>
    <w:p w:rsidR="007673EF" w:rsidRDefault="007673EF" w:rsidP="007673EF">
      <w:pPr>
        <w:pStyle w:val="af7"/>
      </w:pPr>
      <w:r>
        <w:t>create database if not exists db1;</w:t>
      </w:r>
    </w:p>
    <w:p w:rsidR="007673EF" w:rsidRDefault="007673EF" w:rsidP="007673EF">
      <w:pPr>
        <w:pStyle w:val="af7"/>
      </w:pPr>
      <w:r>
        <w:t>create database if not exists db2;</w:t>
      </w:r>
    </w:p>
    <w:p w:rsidR="007673EF" w:rsidRDefault="007673EF" w:rsidP="007673EF">
      <w:pPr>
        <w:pStyle w:val="af7"/>
      </w:pPr>
    </w:p>
    <w:p w:rsidR="007673EF" w:rsidRDefault="007673EF" w:rsidP="007673EF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创建数据库并指定字符集为</w:t>
      </w:r>
      <w:r>
        <w:rPr>
          <w:rFonts w:hint="eastAsia"/>
        </w:rPr>
        <w:t>gbk</w:t>
      </w:r>
    </w:p>
    <w:p w:rsidR="007673EF" w:rsidRDefault="007673EF" w:rsidP="007673EF">
      <w:pPr>
        <w:pStyle w:val="af7"/>
      </w:pPr>
      <w:r>
        <w:t>create database db3 character set gbk;</w:t>
      </w:r>
    </w:p>
    <w:p w:rsidR="00F67589" w:rsidRDefault="007673EF" w:rsidP="007673EF">
      <w:pPr>
        <w:pStyle w:val="af7"/>
      </w:pPr>
      <w:r>
        <w:t>show create database db3;</w:t>
      </w:r>
    </w:p>
    <w:p w:rsidR="007356C4" w:rsidRPr="00437BF1" w:rsidRDefault="007356C4" w:rsidP="007356C4">
      <w:pPr>
        <w:pStyle w:val="af7"/>
      </w:pPr>
    </w:p>
    <w:p w:rsidR="00F67589" w:rsidRDefault="00F67589" w:rsidP="00C152F5">
      <w:pPr>
        <w:pStyle w:val="2"/>
      </w:pPr>
      <w:bookmarkStart w:id="21" w:name="header-n346"/>
      <w:r>
        <w:t>查看数据库</w:t>
      </w:r>
      <w:bookmarkEnd w:id="21"/>
    </w:p>
    <w:p w:rsidR="00894BB6" w:rsidRDefault="00894BB6" w:rsidP="00894BB6">
      <w:pPr>
        <w:pStyle w:val="af7"/>
      </w:pPr>
      <w:r>
        <w:t xml:space="preserve">-- </w:t>
      </w:r>
      <w:r>
        <w:rPr>
          <w:rFonts w:hint="eastAsia"/>
        </w:rPr>
        <w:t>查看所有的数据库</w:t>
      </w:r>
      <w:r>
        <w:t xml:space="preserve"> </w:t>
      </w:r>
    </w:p>
    <w:p w:rsidR="00894BB6" w:rsidRDefault="00934710" w:rsidP="00894BB6">
      <w:pPr>
        <w:pStyle w:val="af7"/>
      </w:pPr>
      <w:r>
        <w:rPr>
          <w:rFonts w:hint="eastAsia"/>
        </w:rPr>
        <w:t>show databases;</w:t>
      </w:r>
    </w:p>
    <w:p w:rsidR="00E54B52" w:rsidRDefault="00894BB6" w:rsidP="00894BB6">
      <w:pPr>
        <w:pStyle w:val="af7"/>
      </w:pPr>
      <w:r>
        <w:t xml:space="preserve">-- </w:t>
      </w:r>
      <w:r>
        <w:rPr>
          <w:rFonts w:hint="eastAsia"/>
        </w:rPr>
        <w:t>查看某个数据库的定义信息</w:t>
      </w:r>
      <w:r>
        <w:t xml:space="preserve"> </w:t>
      </w:r>
      <w:r w:rsidR="00F67589" w:rsidRPr="00E54B52">
        <w:t xml:space="preserve"> </w:t>
      </w:r>
    </w:p>
    <w:p w:rsidR="00934710" w:rsidRPr="00E54B52" w:rsidRDefault="00934710" w:rsidP="00894BB6">
      <w:pPr>
        <w:pStyle w:val="af7"/>
      </w:pPr>
      <w:r>
        <w:t>show create database db1;</w:t>
      </w:r>
    </w:p>
    <w:p w:rsidR="00F67589" w:rsidRDefault="00934710" w:rsidP="00894BB6">
      <w:pPr>
        <w:pStyle w:val="af7"/>
      </w:pPr>
      <w:r>
        <w:rPr>
          <w:noProof/>
        </w:rPr>
        <w:lastRenderedPageBreak/>
        <w:drawing>
          <wp:inline distT="0" distB="0" distL="0" distR="0" wp14:anchorId="43D69728" wp14:editId="16435678">
            <wp:extent cx="4812656" cy="3405554"/>
            <wp:effectExtent l="0" t="0" r="762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4616" cy="34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89" w:rsidRDefault="00F67589" w:rsidP="00C152F5">
      <w:pPr>
        <w:pStyle w:val="2"/>
      </w:pPr>
      <w:bookmarkStart w:id="22" w:name="header-n358"/>
      <w:r>
        <w:t>修改数据库</w:t>
      </w:r>
      <w:bookmarkEnd w:id="22"/>
    </w:p>
    <w:p w:rsidR="00F67589" w:rsidRDefault="00F67589" w:rsidP="005A29B3">
      <w:pPr>
        <w:pStyle w:val="3"/>
      </w:pPr>
      <w:r>
        <w:t>修改数据库</w:t>
      </w:r>
      <w:r w:rsidR="00161580">
        <w:t>默认的字符集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788B" w:rsidRPr="00DA71E8" w:rsidTr="00F77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7788B" w:rsidRPr="00DA71E8" w:rsidRDefault="00F7788B" w:rsidP="00C2191D">
            <w:r w:rsidRPr="00DA71E8">
              <w:t xml:space="preserve">ALTER DATABASE </w:t>
            </w:r>
            <w:r w:rsidRPr="00DA71E8">
              <w:t>数据库名</w:t>
            </w:r>
            <w:r w:rsidRPr="00DA71E8">
              <w:t xml:space="preserve"> CHARACTER SET </w:t>
            </w:r>
            <w:r w:rsidRPr="00DA71E8">
              <w:t>字符集</w:t>
            </w:r>
            <w:r w:rsidRPr="00DA71E8">
              <w:t>;</w:t>
            </w:r>
          </w:p>
        </w:tc>
      </w:tr>
    </w:tbl>
    <w:p w:rsidR="00F67589" w:rsidRDefault="00F67589" w:rsidP="005A29B3">
      <w:pPr>
        <w:pStyle w:val="3"/>
      </w:pPr>
      <w:r>
        <w:t>具体操作：</w:t>
      </w:r>
    </w:p>
    <w:p w:rsidR="00934710" w:rsidRPr="00934710" w:rsidRDefault="00934710" w:rsidP="00934710">
      <w:pPr>
        <w:pStyle w:val="af7"/>
        <w:rPr>
          <w:rFonts w:eastAsia="黑体" w:hint="eastAsia"/>
        </w:rPr>
      </w:pPr>
      <w:r w:rsidRPr="00934710">
        <w:rPr>
          <w:rFonts w:eastAsia="黑体" w:hint="eastAsia"/>
        </w:rPr>
        <w:t xml:space="preserve">-- </w:t>
      </w:r>
      <w:r w:rsidRPr="00934710">
        <w:rPr>
          <w:rFonts w:eastAsia="黑体" w:hint="eastAsia"/>
        </w:rPr>
        <w:t>将</w:t>
      </w:r>
      <w:r w:rsidRPr="00934710">
        <w:rPr>
          <w:rFonts w:eastAsia="黑体" w:hint="eastAsia"/>
        </w:rPr>
        <w:t>db3</w:t>
      </w:r>
      <w:r w:rsidRPr="00934710">
        <w:rPr>
          <w:rFonts w:eastAsia="黑体" w:hint="eastAsia"/>
        </w:rPr>
        <w:t>数据库的字符集改成</w:t>
      </w:r>
      <w:r w:rsidRPr="00934710">
        <w:rPr>
          <w:rFonts w:eastAsia="黑体" w:hint="eastAsia"/>
        </w:rPr>
        <w:t>utf8</w:t>
      </w:r>
    </w:p>
    <w:p w:rsidR="00F67589" w:rsidRPr="00F251D5" w:rsidRDefault="00934710" w:rsidP="00F251D5">
      <w:pPr>
        <w:pStyle w:val="af7"/>
      </w:pPr>
      <w:r w:rsidRPr="00934710">
        <w:rPr>
          <w:rFonts w:eastAsia="黑体"/>
        </w:rPr>
        <w:t>alter database db3 character set utf8;</w:t>
      </w:r>
    </w:p>
    <w:p w:rsidR="00F67589" w:rsidRDefault="00F67589" w:rsidP="00C152F5">
      <w:pPr>
        <w:pStyle w:val="2"/>
      </w:pPr>
      <w:bookmarkStart w:id="23" w:name="header-n367"/>
      <w:r>
        <w:t>删除数据库</w:t>
      </w:r>
      <w:bookmarkEnd w:id="23"/>
    </w:p>
    <w:p w:rsidR="00DF3FD3" w:rsidRPr="00DF3FD3" w:rsidRDefault="00DF3FD3" w:rsidP="005A29B3">
      <w:pPr>
        <w:pStyle w:val="3"/>
      </w:pPr>
      <w:r w:rsidRPr="00DF3FD3">
        <w:t>删除数据库的语法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38C0" w:rsidRPr="00977CFC" w:rsidTr="003138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3138C0" w:rsidRPr="00977CFC" w:rsidRDefault="003138C0" w:rsidP="003138C0">
            <w:r w:rsidRPr="00977CFC">
              <w:t xml:space="preserve">DROP DATABASE </w:t>
            </w:r>
            <w:r w:rsidRPr="00977CFC">
              <w:t>数据库名</w:t>
            </w:r>
            <w:r w:rsidRPr="00977CFC">
              <w:t>;</w:t>
            </w:r>
          </w:p>
        </w:tc>
      </w:tr>
    </w:tbl>
    <w:p w:rsidR="00F67589" w:rsidRDefault="00F67589" w:rsidP="005A29B3">
      <w:pPr>
        <w:pStyle w:val="3"/>
      </w:pPr>
      <w:r>
        <w:t>具体操作：</w:t>
      </w:r>
    </w:p>
    <w:p w:rsidR="00352FFD" w:rsidRPr="00352FFD" w:rsidRDefault="00352FFD" w:rsidP="00352FFD">
      <w:pPr>
        <w:pStyle w:val="af7"/>
        <w:rPr>
          <w:rFonts w:eastAsia="黑体" w:hint="eastAsia"/>
        </w:rPr>
      </w:pPr>
      <w:r w:rsidRPr="00352FFD">
        <w:rPr>
          <w:rFonts w:eastAsia="黑体" w:hint="eastAsia"/>
        </w:rPr>
        <w:t xml:space="preserve">-- </w:t>
      </w:r>
      <w:r w:rsidRPr="00352FFD">
        <w:rPr>
          <w:rFonts w:eastAsia="黑体" w:hint="eastAsia"/>
        </w:rPr>
        <w:t>删除</w:t>
      </w:r>
      <w:r w:rsidRPr="00352FFD">
        <w:rPr>
          <w:rFonts w:eastAsia="黑体" w:hint="eastAsia"/>
        </w:rPr>
        <w:t>db2</w:t>
      </w:r>
      <w:r w:rsidRPr="00352FFD">
        <w:rPr>
          <w:rFonts w:eastAsia="黑体" w:hint="eastAsia"/>
        </w:rPr>
        <w:t>数据库</w:t>
      </w:r>
    </w:p>
    <w:p w:rsidR="00F67589" w:rsidRPr="00AB3185" w:rsidRDefault="00352FFD" w:rsidP="00352FFD">
      <w:pPr>
        <w:pStyle w:val="af7"/>
      </w:pPr>
      <w:r w:rsidRPr="00352FFD">
        <w:rPr>
          <w:rFonts w:eastAsia="黑体"/>
        </w:rPr>
        <w:t>drop database db2;</w:t>
      </w:r>
    </w:p>
    <w:p w:rsidR="00F67589" w:rsidRDefault="00F67589" w:rsidP="00C152F5">
      <w:pPr>
        <w:pStyle w:val="2"/>
      </w:pPr>
      <w:bookmarkStart w:id="24" w:name="header-n384"/>
      <w:r>
        <w:t>使用数据库</w:t>
      </w:r>
      <w:bookmarkEnd w:id="24"/>
    </w:p>
    <w:p w:rsidR="00024AE6" w:rsidRDefault="00F67589" w:rsidP="005A29B3">
      <w:pPr>
        <w:pStyle w:val="3"/>
      </w:pPr>
      <w:r>
        <w:t xml:space="preserve">查看正在使用的数据库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521A8" w:rsidRPr="00B54B6A" w:rsidTr="00552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5521A8" w:rsidRPr="00B54B6A" w:rsidRDefault="005521A8" w:rsidP="005521A8">
            <w:r w:rsidRPr="00B54B6A">
              <w:t>SELECT DATABASE();</w:t>
            </w:r>
            <w:r w:rsidR="00260E66">
              <w:t xml:space="preserve">    -- </w:t>
            </w:r>
            <w:r w:rsidR="00260E66">
              <w:t>调用一个方法</w:t>
            </w:r>
          </w:p>
        </w:tc>
      </w:tr>
    </w:tbl>
    <w:p w:rsidR="00A41841" w:rsidRDefault="00F67589" w:rsidP="005A29B3">
      <w:pPr>
        <w:pStyle w:val="3"/>
      </w:pPr>
      <w:r>
        <w:t xml:space="preserve">使用/切换数据库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42D3" w:rsidRPr="00B54B6A" w:rsidTr="00C04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042D3" w:rsidRPr="00B54B6A" w:rsidRDefault="00C042D3" w:rsidP="00C042D3">
            <w:r w:rsidRPr="00B54B6A">
              <w:t xml:space="preserve">USE </w:t>
            </w:r>
            <w:r w:rsidRPr="00B54B6A">
              <w:t>数据库名</w:t>
            </w:r>
            <w:r w:rsidRPr="00B54B6A">
              <w:t>;</w:t>
            </w:r>
          </w:p>
        </w:tc>
      </w:tr>
    </w:tbl>
    <w:p w:rsidR="00F67589" w:rsidRDefault="00F67589" w:rsidP="005A29B3">
      <w:pPr>
        <w:pStyle w:val="3"/>
      </w:pPr>
      <w:r>
        <w:lastRenderedPageBreak/>
        <w:t>具体操作：</w:t>
      </w:r>
    </w:p>
    <w:p w:rsidR="00F67589" w:rsidRDefault="004F145B" w:rsidP="004F145B">
      <w:r>
        <w:rPr>
          <w:noProof/>
        </w:rPr>
        <w:drawing>
          <wp:inline distT="0" distB="0" distL="0" distR="0" wp14:anchorId="69119B06" wp14:editId="72CCB61B">
            <wp:extent cx="2298457" cy="3616569"/>
            <wp:effectExtent l="0" t="0" r="698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0110" cy="36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89" w:rsidRPr="003E3BA6" w:rsidRDefault="00F67589" w:rsidP="004F145B"/>
    <w:p w:rsidR="003E3BA6" w:rsidRDefault="003E3BA6" w:rsidP="003E3BA6">
      <w:pPr>
        <w:rPr>
          <w:rFonts w:eastAsia="黑体"/>
        </w:rPr>
      </w:pPr>
    </w:p>
    <w:p w:rsidR="00DF7647" w:rsidRDefault="00DF7647" w:rsidP="005A29B3">
      <w:pPr>
        <w:pStyle w:val="3"/>
        <w:rPr>
          <w:rFonts w:eastAsia="黑体"/>
        </w:rPr>
      </w:pPr>
      <w:r>
        <w:t>面试题：</w:t>
      </w:r>
    </w:p>
    <w:p w:rsidR="00DF7647" w:rsidRDefault="00DF7647" w:rsidP="00DF7647">
      <w:pPr>
        <w:ind w:firstLine="420"/>
        <w:rPr>
          <w:rFonts w:eastAsia="黑体"/>
        </w:rPr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数据库软件中，有如下三个数据库：</w:t>
      </w:r>
    </w:p>
    <w:p w:rsidR="00DF7647" w:rsidRPr="00DF7647" w:rsidRDefault="00DF7647" w:rsidP="00DF7647">
      <w:pPr>
        <w:rPr>
          <w:rFonts w:eastAsia="黑体"/>
        </w:rPr>
      </w:pPr>
      <w:r w:rsidRPr="00B864EF">
        <w:rPr>
          <w:rFonts w:ascii="Consolas" w:eastAsia="宋体" w:hAnsi="Consolas" w:cs="宋体"/>
          <w:noProof/>
          <w:color w:val="000000"/>
          <w:kern w:val="0"/>
          <w:sz w:val="18"/>
          <w:szCs w:val="18"/>
        </w:rPr>
        <w:drawing>
          <wp:inline distT="0" distB="0" distL="0" distR="0" wp14:anchorId="398AE2E0" wp14:editId="202E72C9">
            <wp:extent cx="861695" cy="763270"/>
            <wp:effectExtent l="0" t="0" r="0" b="0"/>
            <wp:docPr id="34" name="图片 34" descr="http://tlias3.boxuegu.com:5801/att/2017/10/24/71e1da01ac8c43d29ca1327eccc8c0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lias3.boxuegu.com:5801/att/2017/10/24/71e1da01ac8c43d29ca1327eccc8c07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</w:rPr>
        <w:t xml:space="preserve"> </w:t>
      </w:r>
      <w:r>
        <w:rPr>
          <w:rFonts w:hint="eastAsia"/>
        </w:rPr>
        <w:t>登录数据库之后，输入语句：</w:t>
      </w:r>
      <w:r>
        <w:rPr>
          <w:rFonts w:hint="eastAsia"/>
        </w:rPr>
        <w:t xml:space="preserve">select </w:t>
      </w:r>
      <w:r>
        <w:t xml:space="preserve">database test2; </w:t>
      </w:r>
      <w:r>
        <w:rPr>
          <w:rFonts w:hint="eastAsia"/>
        </w:rPr>
        <w:t>运行结果是什么</w:t>
      </w:r>
      <w:r>
        <w:rPr>
          <w:rFonts w:hint="eastAsia"/>
        </w:rPr>
        <w:t>?</w:t>
      </w:r>
    </w:p>
    <w:p w:rsidR="00DF7647" w:rsidRPr="003E3BA6" w:rsidRDefault="004F145B" w:rsidP="003E3BA6">
      <w:pPr>
        <w:rPr>
          <w:rFonts w:eastAsia="黑体"/>
        </w:rPr>
      </w:pPr>
      <w:r>
        <w:rPr>
          <w:rFonts w:eastAsia="黑体" w:hint="eastAsia"/>
        </w:rPr>
        <w:t>答：这条语句错误，如果要使用某个数据库：</w:t>
      </w:r>
      <w:r>
        <w:rPr>
          <w:rFonts w:eastAsia="黑体" w:hint="eastAsia"/>
        </w:rPr>
        <w:t>use test2;</w:t>
      </w:r>
    </w:p>
    <w:p w:rsidR="00F67589" w:rsidRDefault="00F67589" w:rsidP="00D275AB">
      <w:pPr>
        <w:pStyle w:val="1"/>
      </w:pPr>
      <w:bookmarkStart w:id="25" w:name="header-n409"/>
      <w:r>
        <w:t>DDL</w:t>
      </w:r>
      <w:bookmarkEnd w:id="25"/>
      <w:r w:rsidR="00EB1F20">
        <w:t>操作表</w:t>
      </w:r>
      <w:r w:rsidR="008F4528">
        <w:t>结构</w:t>
      </w:r>
    </w:p>
    <w:p w:rsidR="00F67589" w:rsidRPr="00FE507C" w:rsidRDefault="00F67589" w:rsidP="00FE507C">
      <w:pPr>
        <w:ind w:firstLine="284"/>
        <w:rPr>
          <w:rFonts w:eastAsia="黑体"/>
        </w:rPr>
      </w:pPr>
      <w:r>
        <w:t>前提先使用某个数据库</w:t>
      </w:r>
      <w:r w:rsidR="00365D8F">
        <w:rPr>
          <w:rFonts w:hint="eastAsia"/>
        </w:rPr>
        <w:t xml:space="preserve">: use </w:t>
      </w:r>
      <w:r w:rsidR="00365D8F">
        <w:rPr>
          <w:rFonts w:hint="eastAsia"/>
        </w:rPr>
        <w:t>数据库名</w:t>
      </w:r>
    </w:p>
    <w:p w:rsidR="00F67589" w:rsidRDefault="00F67589" w:rsidP="00C152F5">
      <w:pPr>
        <w:pStyle w:val="2"/>
      </w:pPr>
      <w:bookmarkStart w:id="26" w:name="header-n411"/>
      <w:r>
        <w:t>创建表</w:t>
      </w:r>
      <w:bookmarkEnd w:id="26"/>
    </w:p>
    <w:p w:rsidR="00F67589" w:rsidRDefault="00A41841" w:rsidP="005A29B3">
      <w:pPr>
        <w:pStyle w:val="3"/>
      </w:pPr>
      <w:r>
        <w:rPr>
          <w:rFonts w:ascii="黑体" w:eastAsia="黑体" w:hAnsi="黑体" w:hint="eastAsia"/>
        </w:rPr>
        <w:t>创建</w:t>
      </w:r>
      <w:r>
        <w:t>表的格式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F0A" w:rsidRPr="00265F5A" w:rsidTr="00347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347F0A" w:rsidRPr="00265F5A" w:rsidRDefault="00347F0A" w:rsidP="00347F0A">
            <w:pPr>
              <w:ind w:left="211" w:hangingChars="100" w:hanging="211"/>
            </w:pPr>
            <w:r w:rsidRPr="00265F5A">
              <w:t xml:space="preserve">CREATE TABLE </w:t>
            </w:r>
            <w:r w:rsidRPr="00265F5A">
              <w:t>表名</w:t>
            </w:r>
            <w:r w:rsidRPr="00265F5A">
              <w:t xml:space="preserve"> (</w:t>
            </w:r>
            <w:r w:rsidRPr="00265F5A">
              <w:br/>
            </w:r>
            <w:r w:rsidRPr="00265F5A">
              <w:t>字段名</w:t>
            </w:r>
            <w:r w:rsidRPr="00265F5A">
              <w:t xml:space="preserve">1 </w:t>
            </w:r>
            <w:r w:rsidRPr="00265F5A">
              <w:t>字段类型</w:t>
            </w:r>
            <w:r w:rsidRPr="00265F5A">
              <w:t xml:space="preserve">1, </w:t>
            </w:r>
          </w:p>
          <w:p w:rsidR="00347F0A" w:rsidRPr="00265F5A" w:rsidRDefault="00347F0A" w:rsidP="00347F0A">
            <w:pPr>
              <w:ind w:leftChars="100" w:left="210"/>
            </w:pPr>
            <w:r w:rsidRPr="00265F5A">
              <w:t>字段名</w:t>
            </w:r>
            <w:r w:rsidRPr="00265F5A">
              <w:t xml:space="preserve">2 </w:t>
            </w:r>
            <w:r w:rsidRPr="00265F5A">
              <w:t>字段类型</w:t>
            </w:r>
            <w:r w:rsidRPr="00265F5A">
              <w:t>2</w:t>
            </w:r>
          </w:p>
          <w:p w:rsidR="00347F0A" w:rsidRPr="00265F5A" w:rsidRDefault="00347F0A" w:rsidP="00347F0A">
            <w:r w:rsidRPr="00265F5A">
              <w:t>);</w:t>
            </w:r>
          </w:p>
        </w:tc>
      </w:tr>
    </w:tbl>
    <w:p w:rsidR="00F67589" w:rsidRPr="003626E5" w:rsidRDefault="00F67589" w:rsidP="00FE507C">
      <w:pPr>
        <w:pStyle w:val="a0"/>
        <w:numPr>
          <w:ilvl w:val="0"/>
          <w:numId w:val="0"/>
        </w:numPr>
        <w:rPr>
          <w:rFonts w:eastAsia="黑体"/>
        </w:rPr>
      </w:pPr>
    </w:p>
    <w:p w:rsidR="00A41841" w:rsidRDefault="00F67589" w:rsidP="00C152F5">
      <w:pPr>
        <w:pStyle w:val="2"/>
      </w:pPr>
      <w:r>
        <w:lastRenderedPageBreak/>
        <w:t xml:space="preserve">MySQL数据类型 </w:t>
      </w:r>
    </w:p>
    <w:p w:rsidR="00F67589" w:rsidRDefault="00F67589" w:rsidP="005A29B3">
      <w:pPr>
        <w:pStyle w:val="3"/>
        <w:rPr>
          <w:noProof/>
        </w:rPr>
      </w:pPr>
      <w:r>
        <w:t xml:space="preserve">常使用的数据类型如下： </w:t>
      </w:r>
    </w:p>
    <w:p w:rsidR="00A41841" w:rsidRPr="00A41841" w:rsidRDefault="00A41841" w:rsidP="00DB18F8">
      <w:pPr>
        <w:pStyle w:val="afa"/>
        <w:jc w:val="center"/>
        <w:rPr>
          <w:rFonts w:eastAsia="黑体"/>
        </w:rPr>
      </w:pPr>
      <w:r>
        <w:rPr>
          <w:noProof/>
        </w:rPr>
        <w:drawing>
          <wp:inline distT="0" distB="0" distL="0" distR="0" wp14:anchorId="30F64078" wp14:editId="7213FEF4">
            <wp:extent cx="5159141" cy="1097280"/>
            <wp:effectExtent l="0" t="0" r="0" b="0"/>
            <wp:docPr id="5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6(mysql)\讲义\image\MYSQL常用数据类型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41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89" w:rsidRDefault="00582759" w:rsidP="005A29B3">
      <w:pPr>
        <w:pStyle w:val="3"/>
      </w:pPr>
      <w:r>
        <w:t>常用</w:t>
      </w:r>
      <w:r w:rsidR="00F67589">
        <w:t>数据类型</w:t>
      </w:r>
      <w:r>
        <w:t>说明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7254"/>
      </w:tblGrid>
      <w:tr w:rsidR="005C1445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5C1445" w:rsidRPr="00D062B6" w:rsidRDefault="005C1445" w:rsidP="00C85ACF">
            <w:pPr>
              <w:jc w:val="center"/>
              <w:rPr>
                <w:b w:val="0"/>
              </w:rPr>
            </w:pPr>
            <w:r w:rsidRPr="00D062B6">
              <w:rPr>
                <w:rFonts w:hint="eastAsia"/>
              </w:rPr>
              <w:t>分类</w:t>
            </w:r>
          </w:p>
        </w:tc>
        <w:tc>
          <w:tcPr>
            <w:tcW w:w="1560" w:type="dxa"/>
            <w:vAlign w:val="center"/>
          </w:tcPr>
          <w:p w:rsidR="005C1445" w:rsidRPr="00D062B6" w:rsidRDefault="005C1445" w:rsidP="00C85A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062B6">
              <w:rPr>
                <w:rFonts w:hint="eastAsia"/>
              </w:rPr>
              <w:t>类型名称</w:t>
            </w:r>
          </w:p>
        </w:tc>
        <w:tc>
          <w:tcPr>
            <w:tcW w:w="7254" w:type="dxa"/>
            <w:vAlign w:val="center"/>
          </w:tcPr>
          <w:p w:rsidR="005C1445" w:rsidRPr="00D062B6" w:rsidRDefault="005C1445" w:rsidP="00C85A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类型</w:t>
            </w:r>
            <w:r w:rsidRPr="00D062B6">
              <w:rPr>
                <w:rFonts w:hint="eastAsia"/>
              </w:rPr>
              <w:t>说明</w:t>
            </w:r>
          </w:p>
        </w:tc>
      </w:tr>
      <w:tr w:rsidR="005C1445" w:rsidTr="0025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vAlign w:val="center"/>
          </w:tcPr>
          <w:p w:rsidR="005C1445" w:rsidRPr="00D062B6" w:rsidRDefault="005C1445" w:rsidP="00C85ACF">
            <w:pPr>
              <w:jc w:val="center"/>
              <w:rPr>
                <w:b w:val="0"/>
              </w:rPr>
            </w:pPr>
            <w:r w:rsidRPr="00D062B6">
              <w:rPr>
                <w:rFonts w:hint="eastAsia"/>
              </w:rPr>
              <w:t>整数</w:t>
            </w:r>
          </w:p>
        </w:tc>
        <w:tc>
          <w:tcPr>
            <w:tcW w:w="1560" w:type="dxa"/>
            <w:vAlign w:val="center"/>
          </w:tcPr>
          <w:p w:rsidR="005C1445" w:rsidRPr="002B703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7038">
              <w:rPr>
                <w:rFonts w:hint="eastAsia"/>
              </w:rPr>
              <w:t>tinyInt</w:t>
            </w:r>
          </w:p>
        </w:tc>
        <w:tc>
          <w:tcPr>
            <w:tcW w:w="7254" w:type="dxa"/>
            <w:vAlign w:val="center"/>
          </w:tcPr>
          <w:p w:rsidR="005C1445" w:rsidRPr="002B703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微整型：</w:t>
            </w:r>
            <w:r w:rsidRPr="002B7038">
              <w:rPr>
                <w:rFonts w:hint="eastAsia"/>
              </w:rPr>
              <w:t>很小的整数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占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位二进制</w:t>
            </w:r>
            <w:r>
              <w:rPr>
                <w:rFonts w:hint="eastAsia"/>
              </w:rPr>
              <w:t>)</w:t>
            </w:r>
            <w:r w:rsidR="00365D8F">
              <w:t xml:space="preserve"> 255</w:t>
            </w:r>
          </w:p>
        </w:tc>
      </w:tr>
      <w:tr w:rsidR="005C1445" w:rsidTr="002572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BE5F1" w:themeFill="accent1" w:themeFillTint="33"/>
            <w:vAlign w:val="center"/>
          </w:tcPr>
          <w:p w:rsidR="005C1445" w:rsidRPr="00D062B6" w:rsidRDefault="005C1445" w:rsidP="00C85ACF">
            <w:pPr>
              <w:jc w:val="center"/>
            </w:pPr>
          </w:p>
        </w:tc>
        <w:tc>
          <w:tcPr>
            <w:tcW w:w="1560" w:type="dxa"/>
            <w:vAlign w:val="center"/>
          </w:tcPr>
          <w:p w:rsidR="005C1445" w:rsidRPr="002B703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038">
              <w:rPr>
                <w:rFonts w:hint="eastAsia"/>
              </w:rPr>
              <w:t>smallint</w:t>
            </w:r>
          </w:p>
        </w:tc>
        <w:tc>
          <w:tcPr>
            <w:tcW w:w="7254" w:type="dxa"/>
            <w:vAlign w:val="center"/>
          </w:tcPr>
          <w:p w:rsidR="005C1445" w:rsidRPr="002B703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038">
              <w:rPr>
                <w:rFonts w:hint="eastAsia"/>
              </w:rPr>
              <w:t>小</w:t>
            </w:r>
            <w:r>
              <w:rPr>
                <w:rFonts w:hint="eastAsia"/>
              </w:rPr>
              <w:t>整型：小</w:t>
            </w:r>
            <w:r w:rsidRPr="002B7038">
              <w:rPr>
                <w:rFonts w:hint="eastAsia"/>
              </w:rPr>
              <w:t>的整数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占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位二进制</w:t>
            </w:r>
            <w:r>
              <w:rPr>
                <w:rFonts w:hint="eastAsia"/>
              </w:rPr>
              <w:t>)</w:t>
            </w:r>
            <w:r w:rsidR="00365D8F">
              <w:t xml:space="preserve"> 16K</w:t>
            </w:r>
          </w:p>
        </w:tc>
      </w:tr>
      <w:tr w:rsidR="005C1445" w:rsidTr="0025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:rsidR="005C1445" w:rsidRPr="00D062B6" w:rsidRDefault="005C1445" w:rsidP="00C85ACF">
            <w:pPr>
              <w:jc w:val="center"/>
            </w:pPr>
          </w:p>
        </w:tc>
        <w:tc>
          <w:tcPr>
            <w:tcW w:w="1560" w:type="dxa"/>
            <w:vAlign w:val="center"/>
          </w:tcPr>
          <w:p w:rsidR="005C1445" w:rsidRPr="00155FC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0486">
              <w:t>mediumint</w:t>
            </w:r>
          </w:p>
        </w:tc>
        <w:tc>
          <w:tcPr>
            <w:tcW w:w="7254" w:type="dxa"/>
            <w:vAlign w:val="center"/>
          </w:tcPr>
          <w:p w:rsidR="005C1445" w:rsidRPr="00155FC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中整型：中等长度的整数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占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位二进制</w:t>
            </w:r>
            <w:r>
              <w:rPr>
                <w:rFonts w:hint="eastAsia"/>
              </w:rPr>
              <w:t>)</w:t>
            </w:r>
          </w:p>
        </w:tc>
      </w:tr>
      <w:tr w:rsidR="005C1445" w:rsidTr="002572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BE5F1" w:themeFill="accent1" w:themeFillTint="33"/>
            <w:vAlign w:val="center"/>
          </w:tcPr>
          <w:p w:rsidR="005C1445" w:rsidRPr="00D062B6" w:rsidRDefault="005C1445" w:rsidP="00C85ACF">
            <w:pPr>
              <w:jc w:val="center"/>
            </w:pPr>
          </w:p>
        </w:tc>
        <w:tc>
          <w:tcPr>
            <w:tcW w:w="1560" w:type="dxa"/>
            <w:vAlign w:val="center"/>
          </w:tcPr>
          <w:p w:rsidR="005C1445" w:rsidRPr="00C75994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75994">
              <w:rPr>
                <w:rFonts w:hint="eastAsia"/>
                <w:color w:val="FF0000"/>
              </w:rPr>
              <w:t>int(integer)</w:t>
            </w:r>
          </w:p>
        </w:tc>
        <w:tc>
          <w:tcPr>
            <w:tcW w:w="7254" w:type="dxa"/>
            <w:vAlign w:val="center"/>
          </w:tcPr>
          <w:p w:rsidR="005C1445" w:rsidRPr="00C75994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75994">
              <w:rPr>
                <w:color w:val="FF0000"/>
              </w:rPr>
              <w:t>整型：整数类型</w:t>
            </w:r>
            <w:r w:rsidRPr="00C75994">
              <w:rPr>
                <w:rFonts w:hint="eastAsia"/>
                <w:color w:val="FF0000"/>
              </w:rPr>
              <w:t>(</w:t>
            </w:r>
            <w:r w:rsidRPr="00C75994">
              <w:rPr>
                <w:rFonts w:hint="eastAsia"/>
                <w:color w:val="FF0000"/>
              </w:rPr>
              <w:t>占</w:t>
            </w:r>
            <w:r w:rsidRPr="00C75994">
              <w:rPr>
                <w:rFonts w:hint="eastAsia"/>
                <w:color w:val="FF0000"/>
              </w:rPr>
              <w:t>32</w:t>
            </w:r>
            <w:r w:rsidRPr="00C75994">
              <w:rPr>
                <w:rFonts w:hint="eastAsia"/>
                <w:color w:val="FF0000"/>
              </w:rPr>
              <w:t>位二进制</w:t>
            </w:r>
            <w:r w:rsidRPr="00C75994">
              <w:rPr>
                <w:rFonts w:hint="eastAsia"/>
                <w:color w:val="FF0000"/>
              </w:rPr>
              <w:t>)</w:t>
            </w:r>
          </w:p>
        </w:tc>
      </w:tr>
      <w:tr w:rsidR="0025724F" w:rsidTr="0025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:rsidR="0025724F" w:rsidRDefault="0025724F" w:rsidP="00C85ACF">
            <w:pPr>
              <w:jc w:val="center"/>
            </w:pPr>
          </w:p>
        </w:tc>
        <w:tc>
          <w:tcPr>
            <w:tcW w:w="1560" w:type="dxa"/>
            <w:vAlign w:val="center"/>
          </w:tcPr>
          <w:p w:rsidR="0025724F" w:rsidRPr="0025724F" w:rsidRDefault="0025724F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黑体"/>
              </w:rPr>
            </w:pPr>
            <w:r>
              <w:rPr>
                <w:rFonts w:eastAsia="黑体" w:hint="eastAsia"/>
              </w:rPr>
              <w:t>bigint</w:t>
            </w:r>
          </w:p>
        </w:tc>
        <w:tc>
          <w:tcPr>
            <w:tcW w:w="7254" w:type="dxa"/>
            <w:vAlign w:val="center"/>
          </w:tcPr>
          <w:p w:rsidR="0025724F" w:rsidRPr="0025724F" w:rsidRDefault="0025724F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724F">
              <w:rPr>
                <w:rFonts w:hint="eastAsia"/>
              </w:rPr>
              <w:t>大整型：占</w:t>
            </w:r>
            <w:r w:rsidRPr="0025724F">
              <w:rPr>
                <w:rFonts w:hint="eastAsia"/>
              </w:rPr>
              <w:t>64</w:t>
            </w:r>
            <w:r w:rsidRPr="0025724F">
              <w:rPr>
                <w:rFonts w:hint="eastAsia"/>
              </w:rPr>
              <w:t>位二进制</w:t>
            </w:r>
          </w:p>
        </w:tc>
      </w:tr>
      <w:tr w:rsidR="005C1445" w:rsidTr="002572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vAlign w:val="center"/>
          </w:tcPr>
          <w:p w:rsidR="005C1445" w:rsidRPr="00D062B6" w:rsidRDefault="005C1445" w:rsidP="00C85ACF">
            <w:pPr>
              <w:jc w:val="center"/>
              <w:rPr>
                <w:b w:val="0"/>
              </w:rPr>
            </w:pPr>
            <w:r>
              <w:rPr>
                <w:rFonts w:hint="eastAsia"/>
              </w:rPr>
              <w:t>小数</w:t>
            </w:r>
          </w:p>
        </w:tc>
        <w:tc>
          <w:tcPr>
            <w:tcW w:w="1560" w:type="dxa"/>
            <w:vAlign w:val="center"/>
          </w:tcPr>
          <w:p w:rsidR="005C1445" w:rsidRPr="00155FC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5FC8">
              <w:rPr>
                <w:rFonts w:hint="eastAsia"/>
              </w:rPr>
              <w:t>float</w:t>
            </w:r>
          </w:p>
        </w:tc>
        <w:tc>
          <w:tcPr>
            <w:tcW w:w="7254" w:type="dxa"/>
            <w:vAlign w:val="center"/>
          </w:tcPr>
          <w:p w:rsidR="005C1445" w:rsidRPr="00155FC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5FC8">
              <w:rPr>
                <w:rFonts w:hint="eastAsia"/>
              </w:rPr>
              <w:t>单精度浮点数</w:t>
            </w:r>
            <w:r>
              <w:rPr>
                <w:rFonts w:hint="eastAsia"/>
              </w:rPr>
              <w:t>，占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</w:t>
            </w:r>
          </w:p>
        </w:tc>
      </w:tr>
      <w:tr w:rsidR="005C1445" w:rsidTr="0025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:rsidR="005C1445" w:rsidRPr="00D062B6" w:rsidRDefault="005C1445" w:rsidP="00C85ACF">
            <w:pPr>
              <w:jc w:val="center"/>
            </w:pPr>
          </w:p>
        </w:tc>
        <w:tc>
          <w:tcPr>
            <w:tcW w:w="1560" w:type="dxa"/>
            <w:vAlign w:val="center"/>
          </w:tcPr>
          <w:p w:rsidR="005C1445" w:rsidRPr="00155FC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5FC8">
              <w:rPr>
                <w:rFonts w:hint="eastAsia"/>
              </w:rPr>
              <w:t>double</w:t>
            </w:r>
          </w:p>
        </w:tc>
        <w:tc>
          <w:tcPr>
            <w:tcW w:w="7254" w:type="dxa"/>
            <w:vAlign w:val="center"/>
          </w:tcPr>
          <w:p w:rsidR="005C1445" w:rsidRPr="00155FC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5FC8">
              <w:rPr>
                <w:rFonts w:hint="eastAsia"/>
              </w:rPr>
              <w:t>双精度浮点数</w:t>
            </w:r>
            <w:r>
              <w:rPr>
                <w:rFonts w:hint="eastAsia"/>
              </w:rPr>
              <w:t>，占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个字节</w:t>
            </w:r>
          </w:p>
        </w:tc>
      </w:tr>
      <w:tr w:rsidR="005C1445" w:rsidTr="002572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vAlign w:val="center"/>
          </w:tcPr>
          <w:p w:rsidR="005C1445" w:rsidRPr="00D062B6" w:rsidRDefault="005C1445" w:rsidP="00C85ACF">
            <w:pPr>
              <w:jc w:val="center"/>
            </w:pPr>
            <w:r>
              <w:t>日期</w:t>
            </w:r>
          </w:p>
        </w:tc>
        <w:tc>
          <w:tcPr>
            <w:tcW w:w="1560" w:type="dxa"/>
            <w:vAlign w:val="center"/>
          </w:tcPr>
          <w:p w:rsidR="005C1445" w:rsidRPr="00155FC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5FC8">
              <w:rPr>
                <w:rFonts w:hint="eastAsia"/>
              </w:rPr>
              <w:t>time</w:t>
            </w:r>
          </w:p>
        </w:tc>
        <w:tc>
          <w:tcPr>
            <w:tcW w:w="7254" w:type="dxa"/>
            <w:vAlign w:val="center"/>
          </w:tcPr>
          <w:p w:rsidR="005C1445" w:rsidRPr="00155FC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表示时间类型</w:t>
            </w:r>
          </w:p>
        </w:tc>
      </w:tr>
      <w:tr w:rsidR="005C1445" w:rsidTr="0025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:rsidR="005C1445" w:rsidRPr="00D062B6" w:rsidRDefault="005C1445" w:rsidP="00C85ACF">
            <w:pPr>
              <w:jc w:val="center"/>
            </w:pPr>
          </w:p>
        </w:tc>
        <w:tc>
          <w:tcPr>
            <w:tcW w:w="1560" w:type="dxa"/>
            <w:vAlign w:val="center"/>
          </w:tcPr>
          <w:p w:rsidR="005C1445" w:rsidRPr="00155FC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5FC8">
              <w:rPr>
                <w:rFonts w:hint="eastAsia"/>
              </w:rPr>
              <w:t>date</w:t>
            </w:r>
          </w:p>
        </w:tc>
        <w:tc>
          <w:tcPr>
            <w:tcW w:w="7254" w:type="dxa"/>
            <w:vAlign w:val="center"/>
          </w:tcPr>
          <w:p w:rsidR="005C1445" w:rsidRPr="00155FC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表示日期类型</w:t>
            </w:r>
          </w:p>
        </w:tc>
      </w:tr>
      <w:tr w:rsidR="005C1445" w:rsidTr="002572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:rsidR="005C1445" w:rsidRPr="00D062B6" w:rsidRDefault="005C1445" w:rsidP="00C85ACF">
            <w:pPr>
              <w:jc w:val="center"/>
            </w:pPr>
          </w:p>
        </w:tc>
        <w:tc>
          <w:tcPr>
            <w:tcW w:w="1560" w:type="dxa"/>
            <w:vAlign w:val="center"/>
          </w:tcPr>
          <w:p w:rsidR="005C1445" w:rsidRPr="00155FC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5FC8">
              <w:rPr>
                <w:rFonts w:hint="eastAsia"/>
              </w:rPr>
              <w:t xml:space="preserve">datetime </w:t>
            </w:r>
          </w:p>
        </w:tc>
        <w:tc>
          <w:tcPr>
            <w:tcW w:w="7254" w:type="dxa"/>
            <w:vAlign w:val="center"/>
          </w:tcPr>
          <w:p w:rsidR="005C1445" w:rsidRPr="00155FC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同时可以表示日期和时间类型</w:t>
            </w:r>
          </w:p>
        </w:tc>
      </w:tr>
      <w:tr w:rsidR="005C1445" w:rsidTr="0025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vAlign w:val="center"/>
          </w:tcPr>
          <w:p w:rsidR="005C1445" w:rsidRPr="00D062B6" w:rsidRDefault="005C1445" w:rsidP="00C85ACF">
            <w:pPr>
              <w:jc w:val="center"/>
              <w:rPr>
                <w:b w:val="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560" w:type="dxa"/>
            <w:vAlign w:val="center"/>
          </w:tcPr>
          <w:p w:rsidR="005C1445" w:rsidRPr="00155FC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5FC8">
              <w:t>char(m)</w:t>
            </w:r>
            <w:r w:rsidRPr="00155FC8">
              <w:tab/>
            </w:r>
          </w:p>
        </w:tc>
        <w:tc>
          <w:tcPr>
            <w:tcW w:w="7254" w:type="dxa"/>
            <w:vAlign w:val="center"/>
          </w:tcPr>
          <w:p w:rsidR="005C1445" w:rsidRPr="00155FC8" w:rsidRDefault="005C1445" w:rsidP="0025724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5994">
              <w:rPr>
                <w:color w:val="FF0000"/>
              </w:rPr>
              <w:t>固定长度的字符串</w:t>
            </w:r>
            <w:r>
              <w:t>，无论使用几个字符都占满全部，</w:t>
            </w:r>
            <w:r w:rsidRPr="00155FC8">
              <w:rPr>
                <w:rFonts w:hint="eastAsia"/>
              </w:rPr>
              <w:t>M</w:t>
            </w:r>
            <w:r w:rsidRPr="00155FC8">
              <w:rPr>
                <w:rFonts w:hint="eastAsia"/>
              </w:rPr>
              <w:t>为</w:t>
            </w:r>
            <w:r w:rsidRPr="00155FC8">
              <w:rPr>
                <w:rFonts w:hint="eastAsia"/>
              </w:rPr>
              <w:t>0~255</w:t>
            </w:r>
            <w:r w:rsidRPr="00155FC8">
              <w:rPr>
                <w:rFonts w:hint="eastAsia"/>
              </w:rPr>
              <w:t>之间的整数</w:t>
            </w:r>
          </w:p>
        </w:tc>
      </w:tr>
      <w:tr w:rsidR="005C1445" w:rsidTr="002572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:rsidR="005C1445" w:rsidRPr="00D062B6" w:rsidRDefault="005C1445" w:rsidP="00C85ACF">
            <w:pPr>
              <w:jc w:val="center"/>
            </w:pPr>
          </w:p>
        </w:tc>
        <w:tc>
          <w:tcPr>
            <w:tcW w:w="1560" w:type="dxa"/>
            <w:vAlign w:val="center"/>
          </w:tcPr>
          <w:p w:rsidR="005C1445" w:rsidRPr="00155FC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5FC8">
              <w:t>varchar(m)</w:t>
            </w:r>
          </w:p>
        </w:tc>
        <w:tc>
          <w:tcPr>
            <w:tcW w:w="7254" w:type="dxa"/>
            <w:vAlign w:val="center"/>
          </w:tcPr>
          <w:p w:rsidR="005C1445" w:rsidRPr="00155FC8" w:rsidRDefault="005C1445" w:rsidP="0025724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5994">
              <w:rPr>
                <w:rFonts w:hint="eastAsia"/>
                <w:color w:val="FF0000"/>
              </w:rPr>
              <w:t>可变长度的字符串</w:t>
            </w:r>
            <w:r>
              <w:rPr>
                <w:rFonts w:hint="eastAsia"/>
              </w:rPr>
              <w:t>，使用几个字符就占用几个，</w:t>
            </w:r>
            <w:r w:rsidRPr="00155FC8">
              <w:rPr>
                <w:rFonts w:hint="eastAsia"/>
              </w:rPr>
              <w:t>M</w:t>
            </w:r>
            <w:r w:rsidRPr="00155FC8">
              <w:rPr>
                <w:rFonts w:hint="eastAsia"/>
              </w:rPr>
              <w:t>为</w:t>
            </w:r>
            <w:r w:rsidRPr="00155FC8">
              <w:rPr>
                <w:rFonts w:hint="eastAsia"/>
              </w:rPr>
              <w:t>0~65535</w:t>
            </w:r>
            <w:r w:rsidRPr="00155FC8">
              <w:rPr>
                <w:rFonts w:hint="eastAsia"/>
              </w:rPr>
              <w:t>之间的整数</w:t>
            </w:r>
          </w:p>
        </w:tc>
      </w:tr>
    </w:tbl>
    <w:p w:rsidR="003B1651" w:rsidRPr="0025724F" w:rsidRDefault="003B1651" w:rsidP="003B1651">
      <w:pPr>
        <w:rPr>
          <w:rFonts w:eastAsia="黑体"/>
        </w:rPr>
      </w:pPr>
    </w:p>
    <w:p w:rsidR="00F67589" w:rsidRDefault="00F67589" w:rsidP="005A29B3">
      <w:pPr>
        <w:pStyle w:val="3"/>
      </w:pPr>
      <w:r>
        <w:t xml:space="preserve">具体操作: </w:t>
      </w:r>
    </w:p>
    <w:p w:rsidR="00C75994" w:rsidRPr="00C75994" w:rsidRDefault="00C75994" w:rsidP="00C75994">
      <w:pPr>
        <w:pStyle w:val="af7"/>
        <w:rPr>
          <w:rFonts w:eastAsia="黑体" w:hint="eastAsia"/>
        </w:rPr>
      </w:pPr>
      <w:r w:rsidRPr="00C75994">
        <w:rPr>
          <w:rFonts w:eastAsia="黑体" w:hint="eastAsia"/>
        </w:rPr>
        <w:t xml:space="preserve">-- </w:t>
      </w:r>
      <w:r w:rsidRPr="00C75994">
        <w:rPr>
          <w:rFonts w:eastAsia="黑体" w:hint="eastAsia"/>
        </w:rPr>
        <w:t>创建</w:t>
      </w:r>
      <w:r w:rsidRPr="00C75994">
        <w:rPr>
          <w:rFonts w:eastAsia="黑体" w:hint="eastAsia"/>
        </w:rPr>
        <w:t>student</w:t>
      </w:r>
      <w:r w:rsidRPr="00C75994">
        <w:rPr>
          <w:rFonts w:eastAsia="黑体" w:hint="eastAsia"/>
        </w:rPr>
        <w:t>表包含</w:t>
      </w:r>
      <w:r w:rsidRPr="00C75994">
        <w:rPr>
          <w:rFonts w:eastAsia="黑体" w:hint="eastAsia"/>
        </w:rPr>
        <w:t>id,name,birthday</w:t>
      </w:r>
      <w:r w:rsidRPr="00C75994">
        <w:rPr>
          <w:rFonts w:eastAsia="黑体" w:hint="eastAsia"/>
        </w:rPr>
        <w:t>字段</w:t>
      </w:r>
    </w:p>
    <w:p w:rsidR="00C75994" w:rsidRPr="00C75994" w:rsidRDefault="00C75994" w:rsidP="00C75994">
      <w:pPr>
        <w:pStyle w:val="af7"/>
        <w:rPr>
          <w:rFonts w:eastAsia="黑体"/>
        </w:rPr>
      </w:pPr>
      <w:r w:rsidRPr="00C75994">
        <w:rPr>
          <w:rFonts w:eastAsia="黑体"/>
        </w:rPr>
        <w:t>create table student (</w:t>
      </w:r>
    </w:p>
    <w:p w:rsidR="00C75994" w:rsidRPr="00C75994" w:rsidRDefault="00C75994" w:rsidP="00C75994">
      <w:pPr>
        <w:pStyle w:val="af7"/>
        <w:rPr>
          <w:rFonts w:eastAsia="黑体"/>
        </w:rPr>
      </w:pPr>
      <w:r w:rsidRPr="00C75994">
        <w:rPr>
          <w:rFonts w:eastAsia="黑体"/>
        </w:rPr>
        <w:t xml:space="preserve">   id int,</w:t>
      </w:r>
    </w:p>
    <w:p w:rsidR="00C75994" w:rsidRPr="00C75994" w:rsidRDefault="00C75994" w:rsidP="00C75994">
      <w:pPr>
        <w:pStyle w:val="af7"/>
        <w:rPr>
          <w:rFonts w:eastAsia="黑体"/>
        </w:rPr>
      </w:pPr>
      <w:r w:rsidRPr="00C75994">
        <w:rPr>
          <w:rFonts w:eastAsia="黑体"/>
        </w:rPr>
        <w:t xml:space="preserve">   name varchar(20),</w:t>
      </w:r>
    </w:p>
    <w:p w:rsidR="00C75994" w:rsidRPr="00C75994" w:rsidRDefault="00C75994" w:rsidP="00C75994">
      <w:pPr>
        <w:pStyle w:val="af7"/>
        <w:rPr>
          <w:rFonts w:eastAsia="黑体"/>
        </w:rPr>
      </w:pPr>
      <w:r w:rsidRPr="00C75994">
        <w:rPr>
          <w:rFonts w:eastAsia="黑体"/>
        </w:rPr>
        <w:t xml:space="preserve">   birthday date</w:t>
      </w:r>
    </w:p>
    <w:p w:rsidR="00F67589" w:rsidRPr="007038DC" w:rsidRDefault="00C75994" w:rsidP="00F251D5">
      <w:pPr>
        <w:pStyle w:val="af7"/>
      </w:pPr>
      <w:r w:rsidRPr="00C75994">
        <w:rPr>
          <w:rFonts w:eastAsia="黑体"/>
        </w:rPr>
        <w:t>);</w:t>
      </w:r>
    </w:p>
    <w:p w:rsidR="00F67589" w:rsidRDefault="00F67589" w:rsidP="00C152F5">
      <w:pPr>
        <w:pStyle w:val="2"/>
      </w:pPr>
      <w:bookmarkStart w:id="27" w:name="header-n534"/>
      <w:r>
        <w:t>查看表</w:t>
      </w:r>
      <w:bookmarkEnd w:id="27"/>
    </w:p>
    <w:p w:rsidR="00E36858" w:rsidRDefault="00F67589" w:rsidP="005A29B3">
      <w:pPr>
        <w:pStyle w:val="3"/>
      </w:pPr>
      <w:r>
        <w:t xml:space="preserve">查看某个数据库中的所有表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283A" w:rsidRPr="00265F5A" w:rsidTr="001628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16283A" w:rsidRPr="00265F5A" w:rsidRDefault="0016283A" w:rsidP="0016283A">
            <w:r w:rsidRPr="00265F5A">
              <w:t>SHOW TABLES;</w:t>
            </w:r>
          </w:p>
        </w:tc>
      </w:tr>
    </w:tbl>
    <w:p w:rsidR="00F67589" w:rsidRPr="00525DDA" w:rsidRDefault="00F67589" w:rsidP="0016283A"/>
    <w:p w:rsidR="00E36858" w:rsidRDefault="00F67589" w:rsidP="005A29B3">
      <w:pPr>
        <w:pStyle w:val="3"/>
      </w:pPr>
      <w:r>
        <w:t xml:space="preserve">查看表结构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A7293" w:rsidRPr="00265F5A" w:rsidTr="00CA7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A7293" w:rsidRPr="00265F5A" w:rsidRDefault="00CA7293" w:rsidP="00CA7293">
            <w:r w:rsidRPr="00265F5A">
              <w:t xml:space="preserve">DESC </w:t>
            </w:r>
            <w:r w:rsidRPr="00265F5A">
              <w:t>表名</w:t>
            </w:r>
            <w:r w:rsidRPr="00265F5A">
              <w:t>;</w:t>
            </w:r>
          </w:p>
        </w:tc>
      </w:tr>
    </w:tbl>
    <w:p w:rsidR="00F67589" w:rsidRDefault="00110794" w:rsidP="00CA7293">
      <w:r>
        <w:rPr>
          <w:noProof/>
        </w:rPr>
        <w:drawing>
          <wp:inline distT="0" distB="0" distL="0" distR="0" wp14:anchorId="4141A277" wp14:editId="7F26F337">
            <wp:extent cx="6645910" cy="7810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58" w:rsidRDefault="00F67589" w:rsidP="005A29B3">
      <w:pPr>
        <w:pStyle w:val="3"/>
      </w:pPr>
      <w:r>
        <w:lastRenderedPageBreak/>
        <w:t xml:space="preserve">查看创建表的SQL语句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2D57" w:rsidRPr="00265F5A" w:rsidTr="00F32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32D57" w:rsidRPr="00265F5A" w:rsidRDefault="00F32D57" w:rsidP="00F32D57">
            <w:r w:rsidRPr="00265F5A">
              <w:t xml:space="preserve">SHOW CREATE TABLE </w:t>
            </w:r>
            <w:r w:rsidRPr="00265F5A">
              <w:t>表名</w:t>
            </w:r>
            <w:r w:rsidRPr="00265F5A">
              <w:t>;</w:t>
            </w:r>
          </w:p>
        </w:tc>
      </w:tr>
    </w:tbl>
    <w:p w:rsidR="00F67589" w:rsidRDefault="00F67589" w:rsidP="00F32D57"/>
    <w:p w:rsidR="00F67589" w:rsidRDefault="00F67589" w:rsidP="005A29B3">
      <w:pPr>
        <w:pStyle w:val="3"/>
      </w:pPr>
      <w:r>
        <w:t xml:space="preserve"> 具体操作：</w:t>
      </w:r>
    </w:p>
    <w:p w:rsidR="00555CC4" w:rsidRPr="00555CC4" w:rsidRDefault="00555CC4" w:rsidP="00555CC4">
      <w:pPr>
        <w:pStyle w:val="af7"/>
        <w:rPr>
          <w:rFonts w:eastAsia="黑体" w:hint="eastAsia"/>
        </w:rPr>
      </w:pPr>
      <w:r w:rsidRPr="00555CC4">
        <w:rPr>
          <w:rFonts w:eastAsia="黑体" w:hint="eastAsia"/>
        </w:rPr>
        <w:t xml:space="preserve">-- </w:t>
      </w:r>
      <w:r w:rsidRPr="00555CC4">
        <w:rPr>
          <w:rFonts w:eastAsia="黑体" w:hint="eastAsia"/>
        </w:rPr>
        <w:t>查看</w:t>
      </w:r>
      <w:r w:rsidRPr="00555CC4">
        <w:rPr>
          <w:rFonts w:eastAsia="黑体" w:hint="eastAsia"/>
        </w:rPr>
        <w:t>mysql</w:t>
      </w:r>
      <w:r w:rsidRPr="00555CC4">
        <w:rPr>
          <w:rFonts w:eastAsia="黑体" w:hint="eastAsia"/>
        </w:rPr>
        <w:t>数据库中的所有表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>show tables;</w:t>
      </w:r>
    </w:p>
    <w:p w:rsidR="00555CC4" w:rsidRPr="00555CC4" w:rsidRDefault="00555CC4" w:rsidP="00555CC4">
      <w:pPr>
        <w:pStyle w:val="af7"/>
        <w:rPr>
          <w:rFonts w:eastAsia="黑体"/>
        </w:rPr>
      </w:pPr>
    </w:p>
    <w:p w:rsidR="00555CC4" w:rsidRPr="00555CC4" w:rsidRDefault="00555CC4" w:rsidP="00555CC4">
      <w:pPr>
        <w:pStyle w:val="af7"/>
        <w:rPr>
          <w:rFonts w:eastAsia="黑体" w:hint="eastAsia"/>
        </w:rPr>
      </w:pPr>
      <w:r w:rsidRPr="00555CC4">
        <w:rPr>
          <w:rFonts w:eastAsia="黑体" w:hint="eastAsia"/>
        </w:rPr>
        <w:t xml:space="preserve">-- </w:t>
      </w:r>
      <w:r w:rsidRPr="00555CC4">
        <w:rPr>
          <w:rFonts w:eastAsia="黑体" w:hint="eastAsia"/>
        </w:rPr>
        <w:t>查看</w:t>
      </w:r>
      <w:r w:rsidRPr="00555CC4">
        <w:rPr>
          <w:rFonts w:eastAsia="黑体" w:hint="eastAsia"/>
        </w:rPr>
        <w:t>student</w:t>
      </w:r>
      <w:r w:rsidRPr="00555CC4">
        <w:rPr>
          <w:rFonts w:eastAsia="黑体" w:hint="eastAsia"/>
        </w:rPr>
        <w:t>表的结构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>desc student;</w:t>
      </w:r>
    </w:p>
    <w:p w:rsidR="00555CC4" w:rsidRPr="00555CC4" w:rsidRDefault="00555CC4" w:rsidP="00555CC4">
      <w:pPr>
        <w:pStyle w:val="af7"/>
        <w:rPr>
          <w:rFonts w:eastAsia="黑体"/>
        </w:rPr>
      </w:pPr>
    </w:p>
    <w:p w:rsidR="00555CC4" w:rsidRPr="00555CC4" w:rsidRDefault="00555CC4" w:rsidP="00555CC4">
      <w:pPr>
        <w:pStyle w:val="af7"/>
        <w:rPr>
          <w:rFonts w:eastAsia="黑体" w:hint="eastAsia"/>
        </w:rPr>
      </w:pPr>
      <w:r w:rsidRPr="00555CC4">
        <w:rPr>
          <w:rFonts w:eastAsia="黑体" w:hint="eastAsia"/>
        </w:rPr>
        <w:t xml:space="preserve">-- </w:t>
      </w:r>
      <w:r w:rsidRPr="00555CC4">
        <w:rPr>
          <w:rFonts w:eastAsia="黑体" w:hint="eastAsia"/>
        </w:rPr>
        <w:t>查看</w:t>
      </w:r>
      <w:r w:rsidRPr="00555CC4">
        <w:rPr>
          <w:rFonts w:eastAsia="黑体" w:hint="eastAsia"/>
        </w:rPr>
        <w:t>student</w:t>
      </w:r>
      <w:r w:rsidRPr="00555CC4">
        <w:rPr>
          <w:rFonts w:eastAsia="黑体" w:hint="eastAsia"/>
        </w:rPr>
        <w:t>的创建表</w:t>
      </w:r>
      <w:r w:rsidRPr="00555CC4">
        <w:rPr>
          <w:rFonts w:eastAsia="黑体" w:hint="eastAsia"/>
        </w:rPr>
        <w:t>SQL</w:t>
      </w:r>
      <w:r w:rsidRPr="00555CC4">
        <w:rPr>
          <w:rFonts w:eastAsia="黑体" w:hint="eastAsia"/>
        </w:rPr>
        <w:t>语句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>show create table student;</w:t>
      </w:r>
    </w:p>
    <w:p w:rsidR="00555CC4" w:rsidRPr="00555CC4" w:rsidRDefault="00555CC4" w:rsidP="00555CC4">
      <w:pPr>
        <w:pStyle w:val="af7"/>
        <w:rPr>
          <w:rFonts w:eastAsia="黑体"/>
        </w:rPr>
      </w:pPr>
    </w:p>
    <w:p w:rsidR="00555CC4" w:rsidRPr="00555CC4" w:rsidRDefault="00555CC4" w:rsidP="00555CC4">
      <w:pPr>
        <w:pStyle w:val="af7"/>
        <w:rPr>
          <w:rFonts w:eastAsia="黑体" w:hint="eastAsia"/>
        </w:rPr>
      </w:pPr>
      <w:r w:rsidRPr="00555CC4">
        <w:rPr>
          <w:rFonts w:eastAsia="黑体" w:hint="eastAsia"/>
        </w:rPr>
        <w:t xml:space="preserve">-- </w:t>
      </w:r>
      <w:r w:rsidRPr="00555CC4">
        <w:rPr>
          <w:rFonts w:eastAsia="黑体" w:hint="eastAsia"/>
        </w:rPr>
        <w:t>生成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>CREATE TABLE `student` (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 xml:space="preserve">  `id` int(11) DEFAULT NULL,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 xml:space="preserve">  `name` varchar(20) DEFAULT NULL,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 xml:space="preserve">  `birthday` date DEFAULT NULL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>) ENGINE=InnoDB DEFAULT CHARSET=utf8</w:t>
      </w:r>
    </w:p>
    <w:p w:rsidR="00555CC4" w:rsidRPr="00555CC4" w:rsidRDefault="00555CC4" w:rsidP="00555CC4">
      <w:pPr>
        <w:pStyle w:val="af7"/>
        <w:rPr>
          <w:rFonts w:eastAsia="黑体"/>
        </w:rPr>
      </w:pPr>
    </w:p>
    <w:p w:rsidR="00555CC4" w:rsidRPr="00555CC4" w:rsidRDefault="00555CC4" w:rsidP="00555CC4">
      <w:pPr>
        <w:pStyle w:val="af7"/>
        <w:rPr>
          <w:rFonts w:eastAsia="黑体" w:hint="eastAsia"/>
        </w:rPr>
      </w:pPr>
      <w:r w:rsidRPr="00555CC4">
        <w:rPr>
          <w:rFonts w:eastAsia="黑体" w:hint="eastAsia"/>
        </w:rPr>
        <w:t xml:space="preserve">-- ` </w:t>
      </w:r>
      <w:r w:rsidRPr="00555CC4">
        <w:rPr>
          <w:rFonts w:eastAsia="黑体" w:hint="eastAsia"/>
        </w:rPr>
        <w:t>引用起来的目的是为了避免关键字的冲突</w:t>
      </w:r>
    </w:p>
    <w:p w:rsidR="00555CC4" w:rsidRPr="00555CC4" w:rsidRDefault="00555CC4" w:rsidP="00555CC4">
      <w:pPr>
        <w:pStyle w:val="af7"/>
        <w:rPr>
          <w:rFonts w:eastAsia="黑体" w:hint="eastAsia"/>
        </w:rPr>
      </w:pPr>
      <w:r w:rsidRPr="00555CC4">
        <w:rPr>
          <w:rFonts w:eastAsia="黑体" w:hint="eastAsia"/>
        </w:rPr>
        <w:t xml:space="preserve">-- </w:t>
      </w:r>
      <w:r w:rsidRPr="00555CC4">
        <w:rPr>
          <w:rFonts w:eastAsia="黑体" w:hint="eastAsia"/>
        </w:rPr>
        <w:t>创建一个表，表名叫</w:t>
      </w:r>
      <w:r w:rsidRPr="00555CC4">
        <w:rPr>
          <w:rFonts w:eastAsia="黑体" w:hint="eastAsia"/>
        </w:rPr>
        <w:t xml:space="preserve">create 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>create table a (a int);</w:t>
      </w: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>create table `create`(a int);</w:t>
      </w:r>
    </w:p>
    <w:p w:rsidR="00555CC4" w:rsidRPr="00555CC4" w:rsidRDefault="00555CC4" w:rsidP="00555CC4">
      <w:pPr>
        <w:pStyle w:val="af7"/>
        <w:rPr>
          <w:rFonts w:eastAsia="黑体"/>
        </w:rPr>
      </w:pPr>
    </w:p>
    <w:p w:rsidR="00555CC4" w:rsidRPr="00555CC4" w:rsidRDefault="00555CC4" w:rsidP="00555CC4">
      <w:pPr>
        <w:pStyle w:val="af7"/>
        <w:rPr>
          <w:rFonts w:eastAsia="黑体"/>
        </w:rPr>
      </w:pPr>
      <w:r w:rsidRPr="00555CC4">
        <w:rPr>
          <w:rFonts w:eastAsia="黑体"/>
        </w:rPr>
        <w:t>desc a;</w:t>
      </w:r>
    </w:p>
    <w:p w:rsidR="00F67589" w:rsidRDefault="00555CC4" w:rsidP="00555CC4">
      <w:pPr>
        <w:pStyle w:val="af7"/>
      </w:pPr>
      <w:r w:rsidRPr="00555CC4">
        <w:rPr>
          <w:rFonts w:eastAsia="黑体"/>
        </w:rPr>
        <w:t>desc `create`;</w:t>
      </w:r>
    </w:p>
    <w:p w:rsidR="00F67589" w:rsidRDefault="00F67589" w:rsidP="00C152F5">
      <w:pPr>
        <w:pStyle w:val="2"/>
      </w:pPr>
      <w:bookmarkStart w:id="28" w:name="header-n569"/>
      <w:r>
        <w:t>快速创建一个表结构相同的表</w:t>
      </w:r>
      <w:bookmarkEnd w:id="28"/>
    </w:p>
    <w:p w:rsidR="00CD6360" w:rsidRPr="00CD6360" w:rsidRDefault="00CD6360" w:rsidP="005A29B3">
      <w:pPr>
        <w:pStyle w:val="3"/>
      </w:pPr>
      <w:r>
        <w:t>语法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12C97" w:rsidRPr="0079681E" w:rsidTr="00B12C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B12C97" w:rsidRPr="0079681E" w:rsidRDefault="00B12C97" w:rsidP="00B12C97">
            <w:r w:rsidRPr="0079681E">
              <w:t xml:space="preserve">CREATE TABLE </w:t>
            </w:r>
            <w:r w:rsidRPr="0079681E">
              <w:t>新表名</w:t>
            </w:r>
            <w:r w:rsidRPr="0079681E">
              <w:t xml:space="preserve"> LIKE </w:t>
            </w:r>
            <w:r w:rsidRPr="0079681E">
              <w:t>旧表名</w:t>
            </w:r>
            <w:r w:rsidRPr="0079681E">
              <w:t>;</w:t>
            </w:r>
          </w:p>
        </w:tc>
      </w:tr>
    </w:tbl>
    <w:p w:rsidR="00F67589" w:rsidRPr="00B26587" w:rsidRDefault="00F67589" w:rsidP="00B12C97"/>
    <w:p w:rsidR="00F67589" w:rsidRDefault="00F67589" w:rsidP="005A29B3">
      <w:pPr>
        <w:pStyle w:val="3"/>
      </w:pPr>
      <w:r>
        <w:t>具体操作：</w:t>
      </w:r>
    </w:p>
    <w:p w:rsidR="00555CC4" w:rsidRDefault="00555CC4" w:rsidP="00555CC4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</w:t>
      </w:r>
      <w:r>
        <w:rPr>
          <w:rFonts w:hint="eastAsia"/>
        </w:rPr>
        <w:t>s1</w:t>
      </w:r>
      <w:r>
        <w:rPr>
          <w:rFonts w:hint="eastAsia"/>
        </w:rPr>
        <w:t>表，</w:t>
      </w:r>
      <w:r>
        <w:rPr>
          <w:rFonts w:hint="eastAsia"/>
        </w:rPr>
        <w:t>s1</w:t>
      </w:r>
      <w:r>
        <w:rPr>
          <w:rFonts w:hint="eastAsia"/>
        </w:rPr>
        <w:t>表结构和</w:t>
      </w:r>
      <w:r>
        <w:rPr>
          <w:rFonts w:hint="eastAsia"/>
        </w:rPr>
        <w:t>student</w:t>
      </w:r>
      <w:r>
        <w:rPr>
          <w:rFonts w:hint="eastAsia"/>
        </w:rPr>
        <w:t>表结构相同</w:t>
      </w:r>
    </w:p>
    <w:p w:rsidR="00555CC4" w:rsidRDefault="00555CC4" w:rsidP="00555CC4">
      <w:pPr>
        <w:pStyle w:val="af7"/>
      </w:pPr>
      <w:r>
        <w:t>create table s1 like student;</w:t>
      </w:r>
    </w:p>
    <w:p w:rsidR="00555CC4" w:rsidRDefault="00555CC4" w:rsidP="00555CC4">
      <w:pPr>
        <w:pStyle w:val="af7"/>
      </w:pPr>
    </w:p>
    <w:p w:rsidR="00F67589" w:rsidRDefault="00555CC4" w:rsidP="00555CC4">
      <w:pPr>
        <w:pStyle w:val="af7"/>
      </w:pPr>
      <w:r>
        <w:t>desc s1;</w:t>
      </w:r>
    </w:p>
    <w:p w:rsidR="00555CC4" w:rsidRPr="00B26587" w:rsidRDefault="00555CC4" w:rsidP="00555CC4">
      <w:pPr>
        <w:pStyle w:val="af7"/>
      </w:pPr>
      <w:r>
        <w:rPr>
          <w:noProof/>
        </w:rPr>
        <w:drawing>
          <wp:inline distT="0" distB="0" distL="0" distR="0" wp14:anchorId="4823A459" wp14:editId="104983EE">
            <wp:extent cx="6645910" cy="8121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89" w:rsidRDefault="00F67589" w:rsidP="00B26587"/>
    <w:p w:rsidR="00F67589" w:rsidRDefault="00F67589" w:rsidP="00C152F5">
      <w:pPr>
        <w:pStyle w:val="2"/>
      </w:pPr>
      <w:bookmarkStart w:id="29" w:name="header-n581"/>
      <w:r>
        <w:lastRenderedPageBreak/>
        <w:t>删除表</w:t>
      </w:r>
      <w:bookmarkEnd w:id="29"/>
    </w:p>
    <w:p w:rsidR="001C1392" w:rsidRDefault="00F67589" w:rsidP="005A29B3">
      <w:pPr>
        <w:pStyle w:val="3"/>
      </w:pPr>
      <w:r>
        <w:t xml:space="preserve">直接删除表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729A" w:rsidRPr="00025F3B" w:rsidTr="00E17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E1729A" w:rsidRPr="00025F3B" w:rsidRDefault="00E1729A" w:rsidP="00E1729A">
            <w:r w:rsidRPr="00025F3B">
              <w:t xml:space="preserve">DROP TABLE </w:t>
            </w:r>
            <w:r w:rsidRPr="00025F3B">
              <w:t>表名</w:t>
            </w:r>
            <w:r w:rsidRPr="00025F3B">
              <w:t>;</w:t>
            </w:r>
          </w:p>
        </w:tc>
      </w:tr>
    </w:tbl>
    <w:p w:rsidR="00F67589" w:rsidRPr="001C1392" w:rsidRDefault="00F67589" w:rsidP="00E1729A"/>
    <w:p w:rsidR="001C1392" w:rsidRDefault="00F67589" w:rsidP="005A29B3">
      <w:pPr>
        <w:pStyle w:val="3"/>
      </w:pPr>
      <w:r>
        <w:t>判断表是否存在</w:t>
      </w:r>
      <w:r w:rsidR="00CD6360">
        <w:t>，如果存在则</w:t>
      </w:r>
      <w:r>
        <w:t xml:space="preserve">删除表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8FA" w:rsidRPr="00025F3B" w:rsidTr="00F408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408FA" w:rsidRPr="00025F3B" w:rsidRDefault="00F408FA" w:rsidP="00E1729A">
            <w:r w:rsidRPr="00025F3B">
              <w:t xml:space="preserve">DROP TABLE IF EXISTS </w:t>
            </w:r>
            <w:r w:rsidRPr="00025F3B">
              <w:t>表名</w:t>
            </w:r>
            <w:r w:rsidRPr="00025F3B">
              <w:t>;</w:t>
            </w:r>
          </w:p>
        </w:tc>
      </w:tr>
    </w:tbl>
    <w:p w:rsidR="00F67589" w:rsidRPr="001C1392" w:rsidRDefault="00F67589" w:rsidP="00E1729A"/>
    <w:p w:rsidR="00F67589" w:rsidRDefault="00F67589" w:rsidP="005A29B3">
      <w:pPr>
        <w:pStyle w:val="3"/>
      </w:pPr>
      <w:r>
        <w:t>具体操作：</w:t>
      </w:r>
    </w:p>
    <w:p w:rsidR="00B164A3" w:rsidRPr="00B164A3" w:rsidRDefault="00B164A3" w:rsidP="00B164A3">
      <w:pPr>
        <w:pStyle w:val="af7"/>
        <w:rPr>
          <w:rFonts w:eastAsia="黑体" w:hint="eastAsia"/>
        </w:rPr>
      </w:pPr>
      <w:r w:rsidRPr="00B164A3">
        <w:rPr>
          <w:rFonts w:eastAsia="黑体" w:hint="eastAsia"/>
        </w:rPr>
        <w:t xml:space="preserve">-- </w:t>
      </w:r>
      <w:r w:rsidRPr="00B164A3">
        <w:rPr>
          <w:rFonts w:eastAsia="黑体" w:hint="eastAsia"/>
        </w:rPr>
        <w:t>直接删除表</w:t>
      </w:r>
      <w:r w:rsidRPr="00B164A3">
        <w:rPr>
          <w:rFonts w:eastAsia="黑体" w:hint="eastAsia"/>
        </w:rPr>
        <w:t>s1</w:t>
      </w:r>
      <w:r w:rsidRPr="00B164A3">
        <w:rPr>
          <w:rFonts w:eastAsia="黑体" w:hint="eastAsia"/>
        </w:rPr>
        <w:t>表</w:t>
      </w:r>
    </w:p>
    <w:p w:rsidR="00B164A3" w:rsidRPr="00B164A3" w:rsidRDefault="00B164A3" w:rsidP="00B164A3">
      <w:pPr>
        <w:pStyle w:val="af7"/>
        <w:rPr>
          <w:rFonts w:eastAsia="黑体"/>
        </w:rPr>
      </w:pPr>
      <w:r w:rsidRPr="00B164A3">
        <w:rPr>
          <w:rFonts w:eastAsia="黑体"/>
        </w:rPr>
        <w:t>drop table s1;</w:t>
      </w:r>
    </w:p>
    <w:p w:rsidR="00B164A3" w:rsidRPr="00B164A3" w:rsidRDefault="00B164A3" w:rsidP="00B164A3">
      <w:pPr>
        <w:pStyle w:val="af7"/>
        <w:rPr>
          <w:rFonts w:eastAsia="黑体"/>
        </w:rPr>
      </w:pPr>
    </w:p>
    <w:p w:rsidR="00B164A3" w:rsidRPr="00B164A3" w:rsidRDefault="00B164A3" w:rsidP="00B164A3">
      <w:pPr>
        <w:pStyle w:val="af7"/>
        <w:rPr>
          <w:rFonts w:eastAsia="黑体" w:hint="eastAsia"/>
        </w:rPr>
      </w:pPr>
      <w:r w:rsidRPr="00B164A3">
        <w:rPr>
          <w:rFonts w:eastAsia="黑体" w:hint="eastAsia"/>
        </w:rPr>
        <w:t xml:space="preserve">-- </w:t>
      </w:r>
      <w:r w:rsidRPr="00B164A3">
        <w:rPr>
          <w:rFonts w:eastAsia="黑体" w:hint="eastAsia"/>
        </w:rPr>
        <w:t>判断表是否存在并删除</w:t>
      </w:r>
      <w:r w:rsidRPr="00B164A3">
        <w:rPr>
          <w:rFonts w:eastAsia="黑体" w:hint="eastAsia"/>
        </w:rPr>
        <w:t>s1</w:t>
      </w:r>
      <w:r w:rsidRPr="00B164A3">
        <w:rPr>
          <w:rFonts w:eastAsia="黑体" w:hint="eastAsia"/>
        </w:rPr>
        <w:t>表</w:t>
      </w:r>
    </w:p>
    <w:p w:rsidR="00F67589" w:rsidRPr="00E57AF8" w:rsidRDefault="00B164A3" w:rsidP="00B164A3">
      <w:pPr>
        <w:pStyle w:val="af7"/>
      </w:pPr>
      <w:r w:rsidRPr="00B164A3">
        <w:rPr>
          <w:rFonts w:eastAsia="黑体"/>
        </w:rPr>
        <w:t>drop table if exists s1;</w:t>
      </w:r>
    </w:p>
    <w:p w:rsidR="00815A04" w:rsidRPr="00815A04" w:rsidRDefault="00815A04" w:rsidP="00E57AF8">
      <w:pPr>
        <w:rPr>
          <w:rFonts w:eastAsia="黑体"/>
        </w:rPr>
      </w:pPr>
    </w:p>
    <w:p w:rsidR="00F67589" w:rsidRDefault="00F67589" w:rsidP="00C152F5">
      <w:pPr>
        <w:pStyle w:val="2"/>
      </w:pPr>
      <w:bookmarkStart w:id="30" w:name="header-n606"/>
      <w:r>
        <w:t>修改表结构</w:t>
      </w:r>
      <w:bookmarkEnd w:id="30"/>
    </w:p>
    <w:p w:rsidR="00E86EEC" w:rsidRDefault="00F67589" w:rsidP="005A29B3">
      <w:pPr>
        <w:pStyle w:val="3"/>
      </w:pPr>
      <w:r>
        <w:t>添加表列</w:t>
      </w:r>
      <w:r w:rsidR="00E86EEC">
        <w:t>ADD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B058C" w:rsidRPr="0010794C" w:rsidTr="001B05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1B058C" w:rsidRPr="0010794C" w:rsidRDefault="001B058C" w:rsidP="001B058C">
            <w:r w:rsidRPr="0010794C">
              <w:t xml:space="preserve">ALTER TABLE </w:t>
            </w:r>
            <w:r w:rsidRPr="0010794C">
              <w:t>表名</w:t>
            </w:r>
            <w:r w:rsidRPr="0010794C">
              <w:t xml:space="preserve"> ADD </w:t>
            </w:r>
            <w:r w:rsidRPr="0010794C">
              <w:t>列名</w:t>
            </w:r>
            <w:r w:rsidRPr="0010794C">
              <w:t xml:space="preserve"> </w:t>
            </w:r>
            <w:r w:rsidRPr="0010794C">
              <w:t>类型</w:t>
            </w:r>
            <w:r w:rsidRPr="0010794C">
              <w:t>;</w:t>
            </w:r>
          </w:p>
        </w:tc>
      </w:tr>
    </w:tbl>
    <w:p w:rsidR="00F67589" w:rsidRPr="00646FA3" w:rsidRDefault="00F67589" w:rsidP="001B058C"/>
    <w:p w:rsidR="00F67589" w:rsidRDefault="006F139F" w:rsidP="006F139F">
      <w:pPr>
        <w:pStyle w:val="af7"/>
      </w:pPr>
      <w:r>
        <w:rPr>
          <w:rFonts w:eastAsia="黑体" w:hint="eastAsia"/>
        </w:rPr>
        <w:t xml:space="preserve">-- </w:t>
      </w:r>
      <w:r w:rsidR="00F67589">
        <w:t>为学生表添加一个新的字段</w:t>
      </w:r>
      <w:r w:rsidR="00F67589">
        <w:t>remark,</w:t>
      </w:r>
      <w:r w:rsidR="00F67589">
        <w:t>类型为</w:t>
      </w:r>
      <w:r w:rsidR="00F67589">
        <w:t>char(20)</w:t>
      </w:r>
    </w:p>
    <w:p w:rsidR="00094E97" w:rsidRDefault="00094E97" w:rsidP="00094E97">
      <w:pPr>
        <w:pStyle w:val="af7"/>
      </w:pPr>
      <w:r>
        <w:t>alter table student add remark char(20);</w:t>
      </w:r>
    </w:p>
    <w:p w:rsidR="00094E97" w:rsidRDefault="00094E97" w:rsidP="00094E97">
      <w:pPr>
        <w:pStyle w:val="af7"/>
      </w:pPr>
    </w:p>
    <w:p w:rsidR="00F67589" w:rsidRPr="00646FA3" w:rsidRDefault="00094E97" w:rsidP="00094E97">
      <w:pPr>
        <w:pStyle w:val="af7"/>
      </w:pPr>
      <w:r>
        <w:t>desc student;</w:t>
      </w:r>
    </w:p>
    <w:p w:rsidR="00F67589" w:rsidRDefault="00094E97" w:rsidP="00E86EEC">
      <w:r>
        <w:rPr>
          <w:noProof/>
        </w:rPr>
        <w:drawing>
          <wp:inline distT="0" distB="0" distL="0" distR="0" wp14:anchorId="77E5EC9D" wp14:editId="4147311C">
            <wp:extent cx="6645910" cy="10864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A3" w:rsidRDefault="00F67589" w:rsidP="005A29B3">
      <w:pPr>
        <w:pStyle w:val="3"/>
      </w:pPr>
      <w:r>
        <w:t>修改列类型</w:t>
      </w:r>
      <w:r w:rsidR="006A109F">
        <w:t>MODIFY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8641B" w:rsidRPr="0010794C" w:rsidTr="00D86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D8641B" w:rsidRPr="0010794C" w:rsidRDefault="00D8641B" w:rsidP="00D8641B">
            <w:r w:rsidRPr="0010794C">
              <w:t xml:space="preserve">ALTER TABLE </w:t>
            </w:r>
            <w:r w:rsidRPr="0010794C">
              <w:t>表名</w:t>
            </w:r>
            <w:r w:rsidRPr="0010794C">
              <w:t xml:space="preserve"> MODIFY</w:t>
            </w:r>
            <w:r w:rsidRPr="0010794C">
              <w:t>列名</w:t>
            </w:r>
            <w:r w:rsidRPr="0010794C">
              <w:t xml:space="preserve"> </w:t>
            </w:r>
            <w:r w:rsidRPr="0010794C">
              <w:t>新的类型</w:t>
            </w:r>
            <w:r w:rsidRPr="0010794C">
              <w:t>;</w:t>
            </w:r>
          </w:p>
        </w:tc>
      </w:tr>
    </w:tbl>
    <w:p w:rsidR="00261F89" w:rsidRDefault="00261F89" w:rsidP="00D8641B"/>
    <w:p w:rsidR="00F67589" w:rsidRDefault="006F139F" w:rsidP="006F139F">
      <w:pPr>
        <w:pStyle w:val="af7"/>
      </w:pPr>
      <w:r>
        <w:rPr>
          <w:rFonts w:eastAsia="黑体" w:hint="eastAsia"/>
        </w:rPr>
        <w:t xml:space="preserve">-- </w:t>
      </w:r>
      <w:r w:rsidR="00F67589">
        <w:t>将</w:t>
      </w:r>
      <w:r w:rsidR="00F67589">
        <w:t>student</w:t>
      </w:r>
      <w:r w:rsidR="00F67589">
        <w:t>表中的</w:t>
      </w:r>
      <w:r w:rsidR="00F67589">
        <w:t>remark</w:t>
      </w:r>
      <w:r w:rsidR="00F67589">
        <w:t>字段的改成</w:t>
      </w:r>
      <w:r w:rsidR="00F67589">
        <w:t>varchar(100)</w:t>
      </w:r>
    </w:p>
    <w:p w:rsidR="00F67589" w:rsidRPr="00646FA3" w:rsidRDefault="004D0079" w:rsidP="00F251D5">
      <w:pPr>
        <w:pStyle w:val="af7"/>
      </w:pPr>
      <w:r w:rsidRPr="004D0079">
        <w:t>alter table student modify remark varchar(100);</w:t>
      </w:r>
    </w:p>
    <w:p w:rsidR="00F67589" w:rsidRDefault="00F67589" w:rsidP="00646FA3"/>
    <w:p w:rsidR="007A298D" w:rsidRDefault="00F67589" w:rsidP="005A29B3">
      <w:pPr>
        <w:pStyle w:val="3"/>
      </w:pPr>
      <w:r>
        <w:t xml:space="preserve">修改列名 </w:t>
      </w:r>
      <w:r w:rsidR="006A109F">
        <w:t>CHANGE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9661D" w:rsidRPr="0010794C" w:rsidTr="00D96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D9661D" w:rsidRPr="0010794C" w:rsidRDefault="00D9661D" w:rsidP="00D9661D">
            <w:r w:rsidRPr="0010794C">
              <w:t xml:space="preserve">ALTER TABLE </w:t>
            </w:r>
            <w:r w:rsidRPr="0010794C">
              <w:t>表名</w:t>
            </w:r>
            <w:r w:rsidRPr="0010794C">
              <w:t xml:space="preserve"> CHANGE </w:t>
            </w:r>
            <w:r w:rsidRPr="0010794C">
              <w:t>旧列名</w:t>
            </w:r>
            <w:r w:rsidRPr="0010794C">
              <w:t xml:space="preserve"> </w:t>
            </w:r>
            <w:r w:rsidRPr="0010794C">
              <w:t>新列名</w:t>
            </w:r>
            <w:r w:rsidRPr="0010794C">
              <w:t xml:space="preserve"> </w:t>
            </w:r>
            <w:r w:rsidRPr="0010794C">
              <w:t>类型</w:t>
            </w:r>
            <w:r w:rsidRPr="0010794C">
              <w:t>;</w:t>
            </w:r>
          </w:p>
        </w:tc>
      </w:tr>
    </w:tbl>
    <w:p w:rsidR="00F67589" w:rsidRPr="007A298D" w:rsidRDefault="00F67589" w:rsidP="00D9661D"/>
    <w:p w:rsidR="00F67589" w:rsidRDefault="0089616F" w:rsidP="0089616F">
      <w:pPr>
        <w:pStyle w:val="af7"/>
      </w:pPr>
      <w:r>
        <w:rPr>
          <w:rFonts w:eastAsia="黑体" w:hint="eastAsia"/>
        </w:rPr>
        <w:t xml:space="preserve">-- </w:t>
      </w:r>
      <w:r w:rsidR="00F67589">
        <w:t>将</w:t>
      </w:r>
      <w:r w:rsidR="00F67589">
        <w:t>student</w:t>
      </w:r>
      <w:r w:rsidR="00F67589">
        <w:t>表中的</w:t>
      </w:r>
      <w:r w:rsidR="00F67589">
        <w:t>remark</w:t>
      </w:r>
      <w:r w:rsidR="00F67589">
        <w:t>字段名改成</w:t>
      </w:r>
      <w:r w:rsidR="00F67589">
        <w:t>intro</w:t>
      </w:r>
      <w:r w:rsidR="00F67589">
        <w:t>，类型</w:t>
      </w:r>
      <w:r w:rsidR="00F67589">
        <w:t>varchar(30)</w:t>
      </w:r>
    </w:p>
    <w:p w:rsidR="00B8037B" w:rsidRDefault="00B8037B" w:rsidP="00B8037B">
      <w:pPr>
        <w:pStyle w:val="af7"/>
      </w:pPr>
      <w:r>
        <w:t>alter table student change remark intro varchar(30);</w:t>
      </w:r>
    </w:p>
    <w:p w:rsidR="00F67589" w:rsidRPr="00D60C7B" w:rsidRDefault="00B8037B" w:rsidP="00B8037B">
      <w:pPr>
        <w:pStyle w:val="af7"/>
      </w:pPr>
      <w:r>
        <w:t>desc student;</w:t>
      </w:r>
    </w:p>
    <w:p w:rsidR="00F67589" w:rsidRDefault="00B8037B" w:rsidP="00D60C7B">
      <w:r>
        <w:rPr>
          <w:noProof/>
        </w:rPr>
        <w:lastRenderedPageBreak/>
        <w:drawing>
          <wp:inline distT="0" distB="0" distL="0" distR="0" wp14:anchorId="158EB71D" wp14:editId="37790FCD">
            <wp:extent cx="6645910" cy="11569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56" w:rsidRDefault="00F67589" w:rsidP="005A29B3">
      <w:pPr>
        <w:pStyle w:val="3"/>
      </w:pPr>
      <w:r>
        <w:t xml:space="preserve">删除列 </w:t>
      </w:r>
      <w:r w:rsidR="006A109F">
        <w:t>DROP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4791" w:rsidRPr="0010794C" w:rsidTr="002C47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2C4791" w:rsidRPr="0010794C" w:rsidRDefault="002C4791" w:rsidP="002C4791">
            <w:r w:rsidRPr="0010794C">
              <w:t xml:space="preserve">ALTER TABLE </w:t>
            </w:r>
            <w:r w:rsidRPr="0010794C">
              <w:t>表名</w:t>
            </w:r>
            <w:r w:rsidRPr="0010794C">
              <w:t xml:space="preserve"> DROP </w:t>
            </w:r>
            <w:r w:rsidRPr="0010794C">
              <w:t>列名</w:t>
            </w:r>
            <w:r w:rsidRPr="0010794C">
              <w:t>;</w:t>
            </w:r>
          </w:p>
        </w:tc>
      </w:tr>
    </w:tbl>
    <w:p w:rsidR="00F67589" w:rsidRPr="00812156" w:rsidRDefault="00F67589" w:rsidP="002C4791"/>
    <w:p w:rsidR="00F67589" w:rsidRDefault="00DF01FE" w:rsidP="00DF01FE">
      <w:pPr>
        <w:pStyle w:val="af7"/>
      </w:pPr>
      <w:r>
        <w:rPr>
          <w:rFonts w:eastAsia="黑体" w:hint="eastAsia"/>
        </w:rPr>
        <w:t xml:space="preserve">-- </w:t>
      </w:r>
      <w:r w:rsidR="00F67589">
        <w:t>删除</w:t>
      </w:r>
      <w:r w:rsidR="00F67589">
        <w:t>student</w:t>
      </w:r>
      <w:r w:rsidR="00F67589">
        <w:t>表中的字段</w:t>
      </w:r>
      <w:r w:rsidR="00F67589">
        <w:t>intro</w:t>
      </w:r>
    </w:p>
    <w:p w:rsidR="00F67589" w:rsidRPr="00812156" w:rsidRDefault="003C0FD4" w:rsidP="00F251D5">
      <w:pPr>
        <w:pStyle w:val="af7"/>
      </w:pPr>
      <w:r w:rsidRPr="003C0FD4">
        <w:t>alter table student drop intro;</w:t>
      </w:r>
    </w:p>
    <w:p w:rsidR="00F67589" w:rsidRDefault="00F67589" w:rsidP="00812156"/>
    <w:p w:rsidR="00D83B29" w:rsidRDefault="00F67589" w:rsidP="005A29B3">
      <w:pPr>
        <w:pStyle w:val="3"/>
      </w:pPr>
      <w:r>
        <w:t>修改表名</w:t>
      </w:r>
      <w:r w:rsidR="00A44468">
        <w:rPr>
          <w:rFonts w:hint="eastAsia"/>
        </w:rPr>
        <w:t>RENAME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D2DBC" w:rsidRPr="00E37343" w:rsidTr="008D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8D2DBC" w:rsidRPr="00E37343" w:rsidRDefault="008D2DBC" w:rsidP="008D2DBC">
            <w:r w:rsidRPr="00E37343">
              <w:t xml:space="preserve">RENAME TABLE </w:t>
            </w:r>
            <w:r w:rsidRPr="00E37343">
              <w:t>表名</w:t>
            </w:r>
            <w:r w:rsidRPr="00E37343">
              <w:t xml:space="preserve"> TO </w:t>
            </w:r>
            <w:r w:rsidRPr="00E37343">
              <w:t>新表名</w:t>
            </w:r>
            <w:r w:rsidRPr="00E37343">
              <w:t>;</w:t>
            </w:r>
          </w:p>
        </w:tc>
      </w:tr>
    </w:tbl>
    <w:p w:rsidR="00F67589" w:rsidRPr="00D83B29" w:rsidRDefault="00F67589" w:rsidP="008D2DBC"/>
    <w:p w:rsidR="00F67589" w:rsidRDefault="008B5C1F" w:rsidP="008B5C1F">
      <w:pPr>
        <w:pStyle w:val="af7"/>
      </w:pPr>
      <w:r>
        <w:rPr>
          <w:rFonts w:eastAsia="黑体" w:hint="eastAsia"/>
        </w:rPr>
        <w:t xml:space="preserve">-- </w:t>
      </w:r>
      <w:r w:rsidR="00F67589">
        <w:t>将学生表</w:t>
      </w:r>
      <w:r w:rsidR="00F67589">
        <w:t>student</w:t>
      </w:r>
      <w:r w:rsidR="00F67589">
        <w:t>改名成</w:t>
      </w:r>
      <w:r w:rsidR="00F67589">
        <w:t>student2</w:t>
      </w:r>
    </w:p>
    <w:p w:rsidR="00F67589" w:rsidRPr="00D83B29" w:rsidRDefault="00D8051D" w:rsidP="00F251D5">
      <w:pPr>
        <w:pStyle w:val="af7"/>
      </w:pPr>
      <w:r w:rsidRPr="00D8051D">
        <w:t>rename table student to student2;</w:t>
      </w:r>
    </w:p>
    <w:p w:rsidR="00F67589" w:rsidRDefault="00F67589" w:rsidP="00D83B29"/>
    <w:p w:rsidR="007A69D4" w:rsidRDefault="00F67589" w:rsidP="005A29B3">
      <w:pPr>
        <w:pStyle w:val="3"/>
      </w:pPr>
      <w:r>
        <w:t>修改字符集</w:t>
      </w:r>
      <w:r w:rsidR="008207B5">
        <w:t>character set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D0481" w:rsidRPr="00D80F7B" w:rsidTr="008D0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8D0481" w:rsidRPr="00D80F7B" w:rsidRDefault="008D0481" w:rsidP="008D0481">
            <w:r w:rsidRPr="00D80F7B">
              <w:t xml:space="preserve">ALTER TABLE </w:t>
            </w:r>
            <w:r w:rsidRPr="00D80F7B">
              <w:t>表名</w:t>
            </w:r>
            <w:r w:rsidRPr="00D80F7B">
              <w:t xml:space="preserve"> character set </w:t>
            </w:r>
            <w:r w:rsidRPr="00D80F7B">
              <w:t>字符集</w:t>
            </w:r>
            <w:r w:rsidRPr="00D80F7B">
              <w:t>;</w:t>
            </w:r>
          </w:p>
        </w:tc>
      </w:tr>
    </w:tbl>
    <w:p w:rsidR="00F67589" w:rsidRPr="007A69D4" w:rsidRDefault="00F67589" w:rsidP="008D0481"/>
    <w:p w:rsidR="00F67589" w:rsidRPr="00A1629E" w:rsidRDefault="00FB6D9B" w:rsidP="00FB6D9B">
      <w:pPr>
        <w:pStyle w:val="af7"/>
      </w:pPr>
      <w:r w:rsidRPr="00A1629E">
        <w:rPr>
          <w:rFonts w:hint="eastAsia"/>
        </w:rPr>
        <w:t xml:space="preserve">-- </w:t>
      </w:r>
      <w:r w:rsidR="00F67589" w:rsidRPr="00A1629E">
        <w:t>将</w:t>
      </w:r>
      <w:r w:rsidR="007A69D4" w:rsidRPr="00A1629E">
        <w:t>s</w:t>
      </w:r>
      <w:r w:rsidR="00F67589" w:rsidRPr="00A1629E">
        <w:t>t</w:t>
      </w:r>
      <w:r w:rsidR="007A69D4" w:rsidRPr="00A1629E">
        <w:t>u</w:t>
      </w:r>
      <w:r w:rsidR="00F67589" w:rsidRPr="00A1629E">
        <w:t>den</w:t>
      </w:r>
      <w:r w:rsidR="007A69D4" w:rsidRPr="00A1629E">
        <w:t>t</w:t>
      </w:r>
      <w:r w:rsidR="00F67589" w:rsidRPr="00A1629E">
        <w:t>2</w:t>
      </w:r>
      <w:r w:rsidR="00F67589" w:rsidRPr="00A1629E">
        <w:t>表的编码修改成</w:t>
      </w:r>
      <w:r w:rsidR="00F67589" w:rsidRPr="00A1629E">
        <w:t>gbk</w:t>
      </w:r>
    </w:p>
    <w:p w:rsidR="002E33F7" w:rsidRDefault="002E33F7" w:rsidP="002E33F7">
      <w:pPr>
        <w:pStyle w:val="af7"/>
      </w:pPr>
      <w:r>
        <w:t>show create table student2;</w:t>
      </w:r>
    </w:p>
    <w:p w:rsidR="002E33F7" w:rsidRDefault="002E33F7" w:rsidP="002E33F7">
      <w:pPr>
        <w:pStyle w:val="af7"/>
      </w:pPr>
    </w:p>
    <w:p w:rsidR="002E33F7" w:rsidRDefault="002E33F7" w:rsidP="002E33F7">
      <w:pPr>
        <w:pStyle w:val="af7"/>
      </w:pPr>
      <w:r>
        <w:t>CREATE TABLE `student2` (</w:t>
      </w:r>
    </w:p>
    <w:p w:rsidR="002E33F7" w:rsidRDefault="002E33F7" w:rsidP="002E33F7">
      <w:pPr>
        <w:pStyle w:val="af7"/>
      </w:pPr>
      <w:r>
        <w:t xml:space="preserve">  `id` int(11) DEFAULT NULL,</w:t>
      </w:r>
    </w:p>
    <w:p w:rsidR="002E33F7" w:rsidRDefault="002E33F7" w:rsidP="002E33F7">
      <w:pPr>
        <w:pStyle w:val="af7"/>
      </w:pPr>
      <w:r>
        <w:t xml:space="preserve">  `name` varchar(20) DEFAULT NULL,</w:t>
      </w:r>
    </w:p>
    <w:p w:rsidR="002E33F7" w:rsidRDefault="002E33F7" w:rsidP="002E33F7">
      <w:pPr>
        <w:pStyle w:val="af7"/>
      </w:pPr>
      <w:r>
        <w:t xml:space="preserve">  `birthday` date DEFAULT NULL</w:t>
      </w:r>
    </w:p>
    <w:p w:rsidR="002E33F7" w:rsidRDefault="002E33F7" w:rsidP="002E33F7">
      <w:pPr>
        <w:pStyle w:val="af7"/>
      </w:pPr>
      <w:r>
        <w:t>) ENGINE=InnoDB DEFAULT CHARSET=utf8</w:t>
      </w:r>
    </w:p>
    <w:p w:rsidR="002E33F7" w:rsidRDefault="002E33F7" w:rsidP="002E33F7">
      <w:pPr>
        <w:pStyle w:val="af7"/>
      </w:pPr>
    </w:p>
    <w:p w:rsidR="002E33F7" w:rsidRDefault="002E33F7" w:rsidP="002E33F7">
      <w:pPr>
        <w:pStyle w:val="af7"/>
      </w:pPr>
      <w:r>
        <w:t>alter table student2 character set gbk;</w:t>
      </w:r>
    </w:p>
    <w:p w:rsidR="002E33F7" w:rsidRDefault="002E33F7" w:rsidP="002E33F7">
      <w:pPr>
        <w:pStyle w:val="af7"/>
      </w:pPr>
    </w:p>
    <w:p w:rsidR="002E33F7" w:rsidRDefault="002E33F7" w:rsidP="002E33F7">
      <w:pPr>
        <w:pStyle w:val="af7"/>
      </w:pPr>
      <w:r>
        <w:t>CREATE TABLE `student2` (</w:t>
      </w:r>
    </w:p>
    <w:p w:rsidR="002E33F7" w:rsidRDefault="002E33F7" w:rsidP="002E33F7">
      <w:pPr>
        <w:pStyle w:val="af7"/>
      </w:pPr>
      <w:r>
        <w:t xml:space="preserve">  `id` int(11) DEFAULT NULL,</w:t>
      </w:r>
    </w:p>
    <w:p w:rsidR="002E33F7" w:rsidRDefault="002E33F7" w:rsidP="002E33F7">
      <w:pPr>
        <w:pStyle w:val="af7"/>
      </w:pPr>
      <w:r>
        <w:t xml:space="preserve">  `name` varchar(20) CHARACTER SET utf8 DEFAULT NULL,</w:t>
      </w:r>
    </w:p>
    <w:p w:rsidR="002E33F7" w:rsidRDefault="002E33F7" w:rsidP="002E33F7">
      <w:pPr>
        <w:pStyle w:val="af7"/>
      </w:pPr>
      <w:r>
        <w:t xml:space="preserve">  `birthday` date DEFAULT NULL</w:t>
      </w:r>
    </w:p>
    <w:p w:rsidR="00F67589" w:rsidRPr="008B40C3" w:rsidRDefault="002E33F7" w:rsidP="002E33F7">
      <w:pPr>
        <w:pStyle w:val="af7"/>
      </w:pPr>
      <w:r>
        <w:t>) ENGINE=InnoDB DEFAULT CHARSET=gbk</w:t>
      </w:r>
    </w:p>
    <w:p w:rsidR="00F67589" w:rsidRDefault="00F67589" w:rsidP="008B40C3">
      <w:r>
        <w:t xml:space="preserve"> </w:t>
      </w:r>
    </w:p>
    <w:p w:rsidR="00F67589" w:rsidRDefault="00F67589" w:rsidP="00D275AB">
      <w:pPr>
        <w:pStyle w:val="1"/>
      </w:pPr>
      <w:bookmarkStart w:id="31" w:name="header-n684"/>
      <w:r>
        <w:t>DML</w:t>
      </w:r>
      <w:bookmarkEnd w:id="31"/>
      <w:r w:rsidR="00EB1F20">
        <w:t>操作表中的数据</w:t>
      </w:r>
    </w:p>
    <w:p w:rsidR="00E74F66" w:rsidRPr="009E3D35" w:rsidRDefault="00F67589" w:rsidP="00E74F66">
      <w:pPr>
        <w:pStyle w:val="2"/>
      </w:pPr>
      <w:bookmarkStart w:id="32" w:name="header-n685"/>
      <w:r>
        <w:t>插入记录</w:t>
      </w:r>
      <w:bookmarkEnd w:id="32"/>
    </w:p>
    <w:p w:rsidR="00217C85" w:rsidRDefault="00F67589" w:rsidP="009D4253">
      <w:pPr>
        <w:pStyle w:val="3"/>
      </w:pPr>
      <w:bookmarkStart w:id="33" w:name="header-n686"/>
      <w:r>
        <w:t>插入全部字段</w:t>
      </w:r>
      <w:bookmarkEnd w:id="33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80FB8" w:rsidRPr="00A1629E" w:rsidTr="00080F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080FB8" w:rsidRPr="00A1629E" w:rsidRDefault="00080FB8" w:rsidP="00080FB8">
            <w:r w:rsidRPr="00A1629E">
              <w:t xml:space="preserve">INSERT INTO </w:t>
            </w:r>
            <w:r w:rsidRPr="00A1629E">
              <w:t>表名</w:t>
            </w:r>
            <w:r w:rsidRPr="00A1629E">
              <w:t xml:space="preserve"> VALUES (</w:t>
            </w:r>
            <w:r w:rsidRPr="00A1629E">
              <w:t>值</w:t>
            </w:r>
            <w:r w:rsidRPr="00A1629E">
              <w:t xml:space="preserve">1, </w:t>
            </w:r>
            <w:r w:rsidRPr="00A1629E">
              <w:t>值</w:t>
            </w:r>
            <w:r w:rsidRPr="00A1629E">
              <w:t xml:space="preserve">2, </w:t>
            </w:r>
            <w:r w:rsidRPr="00A1629E">
              <w:t>值</w:t>
            </w:r>
            <w:r w:rsidRPr="00A1629E">
              <w:t>3…);</w:t>
            </w:r>
          </w:p>
        </w:tc>
      </w:tr>
    </w:tbl>
    <w:p w:rsidR="00F67589" w:rsidRPr="00217C85" w:rsidRDefault="00F67589" w:rsidP="00080FB8"/>
    <w:p w:rsidR="001255FF" w:rsidRPr="00345199" w:rsidRDefault="00F67589" w:rsidP="005A29B3">
      <w:pPr>
        <w:pStyle w:val="3"/>
      </w:pPr>
      <w:bookmarkStart w:id="34" w:name="header-n696"/>
      <w:r>
        <w:lastRenderedPageBreak/>
        <w:t>插入部分数据</w:t>
      </w:r>
      <w:bookmarkEnd w:id="34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255FF" w:rsidRPr="00A1629E" w:rsidTr="0012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1255FF" w:rsidRPr="00A1629E" w:rsidRDefault="001255FF" w:rsidP="001255FF">
            <w:r w:rsidRPr="00A1629E">
              <w:t xml:space="preserve">INSERT INTO </w:t>
            </w:r>
            <w:r w:rsidRPr="00A1629E">
              <w:t>表名</w:t>
            </w:r>
            <w:r w:rsidRPr="00A1629E">
              <w:t xml:space="preserve"> (</w:t>
            </w:r>
            <w:r w:rsidRPr="00A1629E">
              <w:t>字段名</w:t>
            </w:r>
            <w:r w:rsidRPr="00A1629E">
              <w:t xml:space="preserve">1, </w:t>
            </w:r>
            <w:r w:rsidRPr="00A1629E">
              <w:t>字段名</w:t>
            </w:r>
            <w:r w:rsidRPr="00A1629E">
              <w:t>2, ...) VALUES (</w:t>
            </w:r>
            <w:r w:rsidRPr="00A1629E">
              <w:t>值</w:t>
            </w:r>
            <w:r w:rsidRPr="00A1629E">
              <w:t xml:space="preserve">1, </w:t>
            </w:r>
            <w:r w:rsidRPr="00A1629E">
              <w:t>值</w:t>
            </w:r>
            <w:r w:rsidRPr="00A1629E">
              <w:t>2, ...);</w:t>
            </w:r>
          </w:p>
        </w:tc>
      </w:tr>
    </w:tbl>
    <w:p w:rsidR="00F67589" w:rsidRDefault="002E3006" w:rsidP="002942D7">
      <w:pPr>
        <w:pStyle w:val="a"/>
      </w:pPr>
      <w:r>
        <w:t>注：</w:t>
      </w:r>
      <w:r w:rsidR="00F67589">
        <w:t>没有添加数据的字段会使用</w:t>
      </w:r>
      <w:r w:rsidR="00F67589">
        <w:t>NULL</w:t>
      </w:r>
    </w:p>
    <w:p w:rsidR="00F67589" w:rsidRDefault="00F67589" w:rsidP="002E3712">
      <w:pPr>
        <w:pStyle w:val="a0"/>
      </w:pPr>
      <w:r>
        <w:t>具体操作</w:t>
      </w:r>
      <w:r>
        <w:t>:</w:t>
      </w:r>
    </w:p>
    <w:p w:rsidR="00D113D5" w:rsidRPr="00D113D5" w:rsidRDefault="00D113D5" w:rsidP="00D113D5">
      <w:pPr>
        <w:pStyle w:val="af7"/>
        <w:rPr>
          <w:rFonts w:eastAsia="黑体" w:hint="eastAsia"/>
        </w:rPr>
      </w:pPr>
      <w:r w:rsidRPr="00D113D5">
        <w:rPr>
          <w:rFonts w:eastAsia="黑体" w:hint="eastAsia"/>
        </w:rPr>
        <w:t xml:space="preserve">-- </w:t>
      </w:r>
      <w:r w:rsidRPr="00D113D5">
        <w:rPr>
          <w:rFonts w:eastAsia="黑体" w:hint="eastAsia"/>
        </w:rPr>
        <w:t>向表中插入所有字段，不写字段名</w:t>
      </w:r>
    </w:p>
    <w:p w:rsidR="00D113D5" w:rsidRPr="00D113D5" w:rsidRDefault="00D113D5" w:rsidP="00D113D5">
      <w:pPr>
        <w:pStyle w:val="af7"/>
        <w:rPr>
          <w:rFonts w:eastAsia="黑体" w:hint="eastAsia"/>
        </w:rPr>
      </w:pPr>
      <w:r w:rsidRPr="00D113D5">
        <w:rPr>
          <w:rFonts w:eastAsia="黑体" w:hint="eastAsia"/>
        </w:rPr>
        <w:t xml:space="preserve">-- </w:t>
      </w:r>
      <w:r w:rsidRPr="00D113D5">
        <w:rPr>
          <w:rFonts w:eastAsia="黑体" w:hint="eastAsia"/>
        </w:rPr>
        <w:t>在</w:t>
      </w:r>
      <w:r w:rsidRPr="00D113D5">
        <w:rPr>
          <w:rFonts w:eastAsia="黑体" w:hint="eastAsia"/>
        </w:rPr>
        <w:t>SQL</w:t>
      </w:r>
      <w:r w:rsidRPr="00D113D5">
        <w:rPr>
          <w:rFonts w:eastAsia="黑体" w:hint="eastAsia"/>
        </w:rPr>
        <w:t>中字符串使用单引号，</w:t>
      </w:r>
      <w:r w:rsidRPr="00D113D5">
        <w:rPr>
          <w:rFonts w:eastAsia="黑体" w:hint="eastAsia"/>
        </w:rPr>
        <w:t>mysql</w:t>
      </w:r>
      <w:r w:rsidRPr="00D113D5">
        <w:rPr>
          <w:rFonts w:eastAsia="黑体" w:hint="eastAsia"/>
        </w:rPr>
        <w:t>中可以使用双引号，日期也使用单引号</w:t>
      </w:r>
    </w:p>
    <w:p w:rsidR="00D113D5" w:rsidRPr="00D113D5" w:rsidRDefault="00D113D5" w:rsidP="00D113D5">
      <w:pPr>
        <w:pStyle w:val="af7"/>
        <w:rPr>
          <w:rFonts w:eastAsia="黑体" w:hint="eastAsia"/>
        </w:rPr>
      </w:pPr>
      <w:r w:rsidRPr="00D113D5">
        <w:rPr>
          <w:rFonts w:eastAsia="黑体" w:hint="eastAsia"/>
        </w:rPr>
        <w:t>insert into student values(1, '</w:t>
      </w:r>
      <w:r w:rsidRPr="00D113D5">
        <w:rPr>
          <w:rFonts w:eastAsia="黑体" w:hint="eastAsia"/>
        </w:rPr>
        <w:t>白骨精</w:t>
      </w:r>
      <w:r w:rsidRPr="00D113D5">
        <w:rPr>
          <w:rFonts w:eastAsia="黑体" w:hint="eastAsia"/>
        </w:rPr>
        <w:t>', '1995-10-20');</w:t>
      </w:r>
    </w:p>
    <w:p w:rsidR="00D113D5" w:rsidRPr="00D113D5" w:rsidRDefault="00D113D5" w:rsidP="00D113D5">
      <w:pPr>
        <w:pStyle w:val="af7"/>
        <w:rPr>
          <w:rFonts w:eastAsia="黑体"/>
        </w:rPr>
      </w:pPr>
    </w:p>
    <w:p w:rsidR="00D113D5" w:rsidRPr="00D113D5" w:rsidRDefault="00D113D5" w:rsidP="00D113D5">
      <w:pPr>
        <w:pStyle w:val="af7"/>
        <w:rPr>
          <w:rFonts w:eastAsia="黑体" w:hint="eastAsia"/>
        </w:rPr>
      </w:pPr>
      <w:r w:rsidRPr="00D113D5">
        <w:rPr>
          <w:rFonts w:eastAsia="黑体" w:hint="eastAsia"/>
        </w:rPr>
        <w:t xml:space="preserve">-- </w:t>
      </w:r>
      <w:r w:rsidRPr="00D113D5">
        <w:rPr>
          <w:rFonts w:eastAsia="黑体" w:hint="eastAsia"/>
        </w:rPr>
        <w:t>插入部分数据，往学生表中添加</w:t>
      </w:r>
      <w:r w:rsidRPr="00D113D5">
        <w:rPr>
          <w:rFonts w:eastAsia="黑体" w:hint="eastAsia"/>
        </w:rPr>
        <w:t xml:space="preserve"> id, name</w:t>
      </w:r>
      <w:r w:rsidRPr="00D113D5">
        <w:rPr>
          <w:rFonts w:eastAsia="黑体" w:hint="eastAsia"/>
        </w:rPr>
        <w:t>数据</w:t>
      </w:r>
    </w:p>
    <w:p w:rsidR="00F67589" w:rsidRDefault="00D113D5" w:rsidP="00D113D5">
      <w:pPr>
        <w:pStyle w:val="af7"/>
      </w:pPr>
      <w:r w:rsidRPr="00D113D5">
        <w:rPr>
          <w:rFonts w:eastAsia="黑体" w:hint="eastAsia"/>
        </w:rPr>
        <w:t>insert into student (id,name) values (2,'</w:t>
      </w:r>
      <w:r w:rsidRPr="00D113D5">
        <w:rPr>
          <w:rFonts w:eastAsia="黑体" w:hint="eastAsia"/>
        </w:rPr>
        <w:t>孙悟空</w:t>
      </w:r>
      <w:r w:rsidRPr="00D113D5">
        <w:rPr>
          <w:rFonts w:eastAsia="黑体" w:hint="eastAsia"/>
        </w:rPr>
        <w:t>');</w:t>
      </w:r>
    </w:p>
    <w:p w:rsidR="00F67589" w:rsidRDefault="00D113D5" w:rsidP="00745402">
      <w:pPr>
        <w:pStyle w:val="af7"/>
        <w:rPr>
          <w:rFonts w:eastAsia="黑体"/>
        </w:rPr>
      </w:pPr>
      <w:r>
        <w:rPr>
          <w:noProof/>
        </w:rPr>
        <w:drawing>
          <wp:inline distT="0" distB="0" distL="0" distR="0" wp14:anchorId="1DC5F36B" wp14:editId="3EFC0DCD">
            <wp:extent cx="2600325" cy="7905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2" w:rsidRDefault="002E3712" w:rsidP="002E3712">
      <w:pPr>
        <w:pStyle w:val="3"/>
      </w:pPr>
      <w:r>
        <w:t>插入多条记录</w:t>
      </w:r>
      <w:r w:rsidR="00FD7A7A">
        <w:rPr>
          <w:rFonts w:hint="eastAsia"/>
        </w:rPr>
        <w:t>MySQL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E3712" w:rsidRPr="00C57236" w:rsidTr="002E3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2E3712" w:rsidRPr="00C57236" w:rsidRDefault="002E3712" w:rsidP="00C57236">
            <w:r w:rsidRPr="00C57236">
              <w:rPr>
                <w:rFonts w:hint="eastAsia"/>
              </w:rPr>
              <w:t xml:space="preserve">INSERT INTO </w:t>
            </w:r>
            <w:r w:rsidRPr="00C57236">
              <w:rPr>
                <w:rFonts w:hint="eastAsia"/>
              </w:rPr>
              <w:t>表名</w:t>
            </w:r>
            <w:r w:rsidRPr="00C57236">
              <w:rPr>
                <w:rFonts w:hint="eastAsia"/>
              </w:rPr>
              <w:t xml:space="preserve"> val</w:t>
            </w:r>
            <w:r w:rsidRPr="00C57236">
              <w:t>ues (</w:t>
            </w:r>
            <w:r w:rsidRPr="00C57236">
              <w:t>值</w:t>
            </w:r>
            <w:r w:rsidRPr="00C57236">
              <w:rPr>
                <w:rFonts w:hint="eastAsia"/>
              </w:rPr>
              <w:t>1,</w:t>
            </w:r>
            <w:r w:rsidRPr="00C57236">
              <w:rPr>
                <w:rFonts w:hint="eastAsia"/>
              </w:rPr>
              <w:t>值</w:t>
            </w:r>
            <w:r w:rsidRPr="00C57236">
              <w:rPr>
                <w:rFonts w:hint="eastAsia"/>
              </w:rPr>
              <w:t>2),(</w:t>
            </w:r>
            <w:r w:rsidRPr="00C57236">
              <w:rPr>
                <w:rFonts w:hint="eastAsia"/>
              </w:rPr>
              <w:t>值</w:t>
            </w:r>
            <w:r w:rsidRPr="00C57236">
              <w:rPr>
                <w:rFonts w:hint="eastAsia"/>
              </w:rPr>
              <w:t>1,</w:t>
            </w:r>
            <w:r w:rsidRPr="00C57236">
              <w:rPr>
                <w:rFonts w:hint="eastAsia"/>
              </w:rPr>
              <w:t>值</w:t>
            </w:r>
            <w:r w:rsidRPr="00C57236">
              <w:rPr>
                <w:rFonts w:hint="eastAsia"/>
              </w:rPr>
              <w:t>2),(</w:t>
            </w:r>
            <w:r w:rsidRPr="00C57236">
              <w:rPr>
                <w:rFonts w:hint="eastAsia"/>
              </w:rPr>
              <w:t>值</w:t>
            </w:r>
            <w:r w:rsidRPr="00C57236">
              <w:rPr>
                <w:rFonts w:hint="eastAsia"/>
              </w:rPr>
              <w:t>1,</w:t>
            </w:r>
            <w:r w:rsidRPr="00C57236">
              <w:rPr>
                <w:rFonts w:hint="eastAsia"/>
              </w:rPr>
              <w:t>值</w:t>
            </w:r>
            <w:r w:rsidRPr="00C57236">
              <w:rPr>
                <w:rFonts w:hint="eastAsia"/>
              </w:rPr>
              <w:t>2);</w:t>
            </w:r>
          </w:p>
        </w:tc>
      </w:tr>
    </w:tbl>
    <w:p w:rsidR="00E11532" w:rsidRDefault="00527350" w:rsidP="00E11532">
      <w:pPr>
        <w:pStyle w:val="af7"/>
      </w:pPr>
      <w:r w:rsidRPr="00527350">
        <w:rPr>
          <w:rFonts w:hint="eastAsia"/>
        </w:rPr>
        <w:t>insert into student values(3, '</w:t>
      </w:r>
      <w:r w:rsidRPr="00527350">
        <w:rPr>
          <w:rFonts w:hint="eastAsia"/>
        </w:rPr>
        <w:t>蜘蛛精</w:t>
      </w:r>
      <w:r w:rsidRPr="00527350">
        <w:rPr>
          <w:rFonts w:hint="eastAsia"/>
        </w:rPr>
        <w:t>', '1993-10-20'),(4, '</w:t>
      </w:r>
      <w:r w:rsidRPr="00527350">
        <w:rPr>
          <w:rFonts w:hint="eastAsia"/>
        </w:rPr>
        <w:t>狐狸精</w:t>
      </w:r>
      <w:r w:rsidRPr="00527350">
        <w:rPr>
          <w:rFonts w:hint="eastAsia"/>
        </w:rPr>
        <w:t>', '1993-10-20'),(5, '</w:t>
      </w:r>
      <w:r w:rsidRPr="00527350">
        <w:rPr>
          <w:rFonts w:hint="eastAsia"/>
        </w:rPr>
        <w:t>琵琶精</w:t>
      </w:r>
      <w:r w:rsidRPr="00527350">
        <w:rPr>
          <w:rFonts w:hint="eastAsia"/>
        </w:rPr>
        <w:t>', '1993-10-20');</w:t>
      </w:r>
    </w:p>
    <w:p w:rsidR="00527350" w:rsidRDefault="00527350" w:rsidP="00E11532">
      <w:pPr>
        <w:pStyle w:val="af7"/>
      </w:pPr>
      <w:r>
        <w:rPr>
          <w:noProof/>
        </w:rPr>
        <w:drawing>
          <wp:inline distT="0" distB="0" distL="0" distR="0" wp14:anchorId="6DB8AB77" wp14:editId="429502CC">
            <wp:extent cx="2619375" cy="13144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2" w:rsidRPr="002E3712" w:rsidRDefault="002E3712" w:rsidP="002E3712">
      <w:pPr>
        <w:pStyle w:val="3"/>
      </w:pPr>
      <w:r>
        <w:rPr>
          <w:rFonts w:hint="eastAsia"/>
        </w:rPr>
        <w:t>插入记录小结：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4253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9D4253" w:rsidRDefault="009D4253" w:rsidP="00C85ACF">
            <w:pPr>
              <w:pStyle w:val="a1"/>
              <w:numPr>
                <w:ilvl w:val="0"/>
                <w:numId w:val="9"/>
              </w:numPr>
              <w:ind w:left="29" w:firstLine="0"/>
              <w:jc w:val="both"/>
            </w:pPr>
            <w:bookmarkStart w:id="35" w:name="header-n779"/>
            <w:r>
              <w:rPr>
                <w:rFonts w:hint="eastAsia"/>
              </w:rPr>
              <w:t>插入的数据应与字段的数据类型相同</w:t>
            </w:r>
          </w:p>
          <w:p w:rsidR="009D4253" w:rsidRDefault="009D4253" w:rsidP="00C85ACF">
            <w:pPr>
              <w:pStyle w:val="a1"/>
              <w:numPr>
                <w:ilvl w:val="0"/>
                <w:numId w:val="9"/>
              </w:numPr>
              <w:ind w:left="29" w:firstLine="0"/>
              <w:jc w:val="both"/>
            </w:pPr>
            <w:r>
              <w:rPr>
                <w:rFonts w:hint="eastAsia"/>
              </w:rPr>
              <w:t>数据的大小应在列的规定范围内，例如：不能将一个长度为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的字符串加入到长度为</w:t>
            </w:r>
            <w:r>
              <w:rPr>
                <w:rFonts w:hint="eastAsia"/>
              </w:rPr>
              <w:t>40</w:t>
            </w:r>
            <w:r>
              <w:rPr>
                <w:rFonts w:hint="eastAsia"/>
              </w:rPr>
              <w:t>的列中。</w:t>
            </w:r>
          </w:p>
          <w:p w:rsidR="009D4253" w:rsidRPr="008207B5" w:rsidRDefault="009D4253" w:rsidP="00C85ACF">
            <w:pPr>
              <w:pStyle w:val="a1"/>
              <w:numPr>
                <w:ilvl w:val="0"/>
                <w:numId w:val="9"/>
              </w:numPr>
              <w:ind w:left="29" w:firstLine="0"/>
              <w:jc w:val="both"/>
            </w:pPr>
            <w:r w:rsidRPr="008207B5">
              <w:rPr>
                <w:rFonts w:hint="eastAsia"/>
              </w:rPr>
              <w:t>在</w:t>
            </w:r>
            <w:r w:rsidRPr="008207B5">
              <w:rPr>
                <w:rFonts w:hint="eastAsia"/>
              </w:rPr>
              <w:t>values</w:t>
            </w:r>
            <w:r w:rsidRPr="008207B5">
              <w:rPr>
                <w:rFonts w:hint="eastAsia"/>
              </w:rPr>
              <w:t>中列出的数据位置必须与被加入的列的排列位置相对应。在</w:t>
            </w:r>
            <w:r w:rsidRPr="008207B5">
              <w:rPr>
                <w:rFonts w:hint="eastAsia"/>
              </w:rPr>
              <w:t>mysql</w:t>
            </w:r>
            <w:r w:rsidRPr="008207B5">
              <w:rPr>
                <w:rFonts w:hint="eastAsia"/>
              </w:rPr>
              <w:t>中可以使用</w:t>
            </w:r>
            <w:r w:rsidRPr="008207B5">
              <w:rPr>
                <w:rFonts w:hint="eastAsia"/>
              </w:rPr>
              <w:t>value</w:t>
            </w:r>
            <w:r w:rsidRPr="008207B5">
              <w:rPr>
                <w:rFonts w:hint="eastAsia"/>
              </w:rPr>
              <w:t>，但不建议</w:t>
            </w:r>
            <w:r>
              <w:rPr>
                <w:rFonts w:hint="eastAsia"/>
              </w:rPr>
              <w:t>使用，功能与</w:t>
            </w:r>
            <w:r>
              <w:rPr>
                <w:rFonts w:eastAsia="黑体" w:hint="eastAsia"/>
              </w:rPr>
              <w:t>values</w:t>
            </w:r>
            <w:r w:rsidRPr="00C7188F">
              <w:rPr>
                <w:rFonts w:hint="eastAsia"/>
              </w:rPr>
              <w:t>相同</w:t>
            </w:r>
            <w:r w:rsidRPr="008207B5">
              <w:rPr>
                <w:rFonts w:hint="eastAsia"/>
              </w:rPr>
              <w:t>。</w:t>
            </w:r>
          </w:p>
          <w:p w:rsidR="009D4253" w:rsidRDefault="009D4253" w:rsidP="00C85ACF">
            <w:pPr>
              <w:pStyle w:val="a1"/>
              <w:numPr>
                <w:ilvl w:val="0"/>
                <w:numId w:val="9"/>
              </w:numPr>
              <w:ind w:left="29" w:firstLine="0"/>
              <w:jc w:val="both"/>
            </w:pPr>
            <w:r>
              <w:rPr>
                <w:rFonts w:hint="eastAsia"/>
              </w:rPr>
              <w:t>字符和日期型数据应包含在单引号中。</w:t>
            </w:r>
            <w:r w:rsidRPr="009D4253">
              <w:rPr>
                <w:rFonts w:hint="eastAsia"/>
                <w:color w:val="FFFF00"/>
              </w:rPr>
              <w:t>MySQL</w:t>
            </w:r>
            <w:r w:rsidRPr="009D4253">
              <w:rPr>
                <w:rFonts w:hint="eastAsia"/>
                <w:color w:val="FFFF00"/>
              </w:rPr>
              <w:t>中也可以使用双引号做为分隔符。</w:t>
            </w:r>
          </w:p>
          <w:p w:rsidR="009D4253" w:rsidRPr="00E40A13" w:rsidRDefault="009D4253" w:rsidP="00C85ACF">
            <w:pPr>
              <w:pStyle w:val="a1"/>
              <w:numPr>
                <w:ilvl w:val="0"/>
                <w:numId w:val="9"/>
              </w:numPr>
              <w:ind w:left="0" w:firstLine="40"/>
            </w:pPr>
            <w:r w:rsidRPr="00E40A13">
              <w:rPr>
                <w:rFonts w:hint="eastAsia"/>
              </w:rPr>
              <w:t>不指定列或使用</w:t>
            </w:r>
            <w:r w:rsidRPr="00E40A13">
              <w:rPr>
                <w:rFonts w:hint="eastAsia"/>
              </w:rPr>
              <w:t>null</w:t>
            </w:r>
            <w:r w:rsidRPr="00E40A13">
              <w:rPr>
                <w:rFonts w:hint="eastAsia"/>
              </w:rPr>
              <w:t>，表示插入空值。</w:t>
            </w:r>
          </w:p>
        </w:tc>
      </w:tr>
    </w:tbl>
    <w:p w:rsidR="009D4253" w:rsidRPr="009D4253" w:rsidRDefault="009D4253" w:rsidP="009D4253"/>
    <w:p w:rsidR="00F67589" w:rsidRDefault="00F67589" w:rsidP="00C152F5">
      <w:pPr>
        <w:pStyle w:val="2"/>
      </w:pPr>
      <w:r>
        <w:t>蠕虫复制</w:t>
      </w:r>
      <w:bookmarkEnd w:id="35"/>
    </w:p>
    <w:p w:rsidR="00163B00" w:rsidRDefault="00F67589" w:rsidP="005A29B3">
      <w:pPr>
        <w:pStyle w:val="3"/>
      </w:pPr>
      <w:r>
        <w:t>什么是蠕虫复制：</w:t>
      </w:r>
    </w:p>
    <w:p w:rsidR="00163B00" w:rsidRDefault="0016731D" w:rsidP="00AA7B9F">
      <w:r>
        <w:rPr>
          <w:rFonts w:hint="eastAsia"/>
        </w:rPr>
        <w:t>从一张已经存在的表中复制记录到当前表中</w:t>
      </w:r>
    </w:p>
    <w:p w:rsidR="00163B00" w:rsidRDefault="00F67589" w:rsidP="005A29B3">
      <w:pPr>
        <w:pStyle w:val="3"/>
      </w:pPr>
      <w:r>
        <w:t>语法格式：</w:t>
      </w:r>
    </w:p>
    <w:p w:rsidR="00AA7B9F" w:rsidRPr="00AA7B9F" w:rsidRDefault="00AA7B9F" w:rsidP="00AA7B9F">
      <w:pPr>
        <w:pStyle w:val="a0"/>
        <w:rPr>
          <w:rFonts w:eastAsia="黑体"/>
        </w:rPr>
      </w:pPr>
      <w:r>
        <w:t>将</w:t>
      </w:r>
      <w:r>
        <w:rPr>
          <w:rStyle w:val="VerbatimChar"/>
        </w:rPr>
        <w:t>表名</w:t>
      </w:r>
      <w:r>
        <w:rPr>
          <w:rStyle w:val="VerbatimChar"/>
        </w:rPr>
        <w:t>2</w:t>
      </w:r>
      <w:r>
        <w:t>中的</w:t>
      </w:r>
      <w:r w:rsidR="00E24F61">
        <w:t>所有的列</w:t>
      </w:r>
      <w:r>
        <w:t>复制到</w:t>
      </w:r>
      <w:r>
        <w:rPr>
          <w:rStyle w:val="VerbatimChar"/>
        </w:rPr>
        <w:t>表名</w:t>
      </w:r>
      <w:r>
        <w:rPr>
          <w:rStyle w:val="VerbatimChar"/>
        </w:rPr>
        <w:t>1</w:t>
      </w:r>
      <w:r>
        <w:t>中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E63DB" w:rsidRPr="00E24F61" w:rsidTr="004E63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4E63DB" w:rsidRPr="00E24F61" w:rsidRDefault="004E63DB" w:rsidP="004E63DB">
            <w:r w:rsidRPr="00E24F61">
              <w:t xml:space="preserve">INSERT INTO </w:t>
            </w:r>
            <w:r w:rsidRPr="00E24F61">
              <w:t>表名</w:t>
            </w:r>
            <w:r w:rsidRPr="00E24F61">
              <w:t xml:space="preserve">1 SELECT * FROM </w:t>
            </w:r>
            <w:r w:rsidRPr="00E24F61">
              <w:t>表名</w:t>
            </w:r>
            <w:r w:rsidRPr="00E24F61">
              <w:t>2;</w:t>
            </w:r>
          </w:p>
        </w:tc>
      </w:tr>
    </w:tbl>
    <w:p w:rsidR="00163B00" w:rsidRPr="00B904B1" w:rsidRDefault="00E24F61" w:rsidP="00E24F61">
      <w:pPr>
        <w:pStyle w:val="a0"/>
      </w:pPr>
      <w:r>
        <w:t>只复制部分列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24F61" w:rsidRPr="00E24F61" w:rsidTr="00E24F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E24F61" w:rsidRPr="00E24F61" w:rsidRDefault="00E24F61" w:rsidP="00163B00">
            <w:r w:rsidRPr="00E24F61">
              <w:lastRenderedPageBreak/>
              <w:t xml:space="preserve">INSERT INTO </w:t>
            </w:r>
            <w:r w:rsidRPr="00E24F61">
              <w:t>表名</w:t>
            </w:r>
            <w:r w:rsidRPr="00E24F61">
              <w:rPr>
                <w:rFonts w:hint="eastAsia"/>
              </w:rPr>
              <w:t>1</w:t>
            </w:r>
            <w:r w:rsidRPr="00E24F61">
              <w:t>(</w:t>
            </w:r>
            <w:r w:rsidRPr="00E24F61">
              <w:rPr>
                <w:rFonts w:hint="eastAsia"/>
              </w:rPr>
              <w:t>列</w:t>
            </w:r>
            <w:r w:rsidRPr="00E24F61">
              <w:rPr>
                <w:rFonts w:hint="eastAsia"/>
              </w:rPr>
              <w:t>1</w:t>
            </w:r>
            <w:r w:rsidRPr="00E24F61">
              <w:t xml:space="preserve">, </w:t>
            </w:r>
            <w:r w:rsidRPr="00E24F61">
              <w:t>列</w:t>
            </w:r>
            <w:r w:rsidRPr="00E24F61">
              <w:rPr>
                <w:rFonts w:hint="eastAsia"/>
              </w:rPr>
              <w:t>2</w:t>
            </w:r>
            <w:r w:rsidRPr="00E24F61">
              <w:t xml:space="preserve">) SELECT </w:t>
            </w:r>
            <w:r w:rsidRPr="00E24F61">
              <w:t>列</w:t>
            </w:r>
            <w:r w:rsidRPr="00E24F61">
              <w:rPr>
                <w:rFonts w:hint="eastAsia"/>
              </w:rPr>
              <w:t>1</w:t>
            </w:r>
            <w:r w:rsidRPr="00E24F61">
              <w:t xml:space="preserve">, </w:t>
            </w:r>
            <w:r w:rsidRPr="00E24F61">
              <w:t>列</w:t>
            </w:r>
            <w:r w:rsidRPr="00E24F61">
              <w:rPr>
                <w:rFonts w:hint="eastAsia"/>
              </w:rPr>
              <w:t>2</w:t>
            </w:r>
            <w:r w:rsidRPr="00E24F61">
              <w:t xml:space="preserve"> FROM student;</w:t>
            </w:r>
          </w:p>
        </w:tc>
      </w:tr>
    </w:tbl>
    <w:p w:rsidR="00F67589" w:rsidRDefault="00F67589" w:rsidP="00163B00"/>
    <w:p w:rsidR="00F67589" w:rsidRDefault="00F67589" w:rsidP="005A29B3">
      <w:pPr>
        <w:pStyle w:val="3"/>
      </w:pPr>
      <w:r>
        <w:t>具体操作:</w:t>
      </w:r>
    </w:p>
    <w:p w:rsidR="00F67589" w:rsidRPr="00163B00" w:rsidRDefault="006D5FB9" w:rsidP="006D5FB9">
      <w:pPr>
        <w:pStyle w:val="af7"/>
        <w:rPr>
          <w:rFonts w:hint="eastAsia"/>
        </w:rPr>
      </w:pPr>
      <w:r>
        <w:rPr>
          <w:rFonts w:eastAsia="黑体" w:hint="eastAsia"/>
        </w:rPr>
        <w:t xml:space="preserve">-- </w:t>
      </w:r>
      <w:r w:rsidR="00F67589">
        <w:t>创建</w:t>
      </w:r>
      <w:r w:rsidR="00F67589">
        <w:t>student2</w:t>
      </w:r>
      <w:r w:rsidR="00F67589">
        <w:t>表，</w:t>
      </w:r>
      <w:r w:rsidR="00F67589">
        <w:t>student2</w:t>
      </w:r>
      <w:r w:rsidR="00F67589">
        <w:t>结构和</w:t>
      </w:r>
      <w:r w:rsidR="00F67589">
        <w:t>student</w:t>
      </w:r>
      <w:r w:rsidR="00F67589">
        <w:t>表结构一样</w:t>
      </w:r>
    </w:p>
    <w:p w:rsidR="0016731D" w:rsidRDefault="0016731D" w:rsidP="0016731D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将</w:t>
      </w:r>
      <w:r>
        <w:rPr>
          <w:rFonts w:hint="eastAsia"/>
        </w:rPr>
        <w:t>student</w:t>
      </w:r>
      <w:r>
        <w:rPr>
          <w:rFonts w:hint="eastAsia"/>
        </w:rPr>
        <w:t>表中的数据添加到</w:t>
      </w:r>
      <w:r>
        <w:rPr>
          <w:rFonts w:hint="eastAsia"/>
        </w:rPr>
        <w:t>student2</w:t>
      </w:r>
      <w:r>
        <w:rPr>
          <w:rFonts w:hint="eastAsia"/>
        </w:rPr>
        <w:t>表中</w:t>
      </w:r>
    </w:p>
    <w:p w:rsidR="0016731D" w:rsidRDefault="0016731D" w:rsidP="0016731D">
      <w:pPr>
        <w:pStyle w:val="af7"/>
      </w:pPr>
      <w:r>
        <w:t>insert into student2 select * from student;</w:t>
      </w:r>
    </w:p>
    <w:p w:rsidR="0016731D" w:rsidRDefault="0016731D" w:rsidP="0016731D">
      <w:pPr>
        <w:pStyle w:val="af7"/>
      </w:pPr>
    </w:p>
    <w:p w:rsidR="0016731D" w:rsidRDefault="0016731D" w:rsidP="0016731D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如果只想复制</w:t>
      </w:r>
      <w:r>
        <w:rPr>
          <w:rFonts w:hint="eastAsia"/>
        </w:rPr>
        <w:t>student</w:t>
      </w:r>
      <w:r>
        <w:rPr>
          <w:rFonts w:hint="eastAsia"/>
        </w:rPr>
        <w:t>表中</w:t>
      </w:r>
      <w:r>
        <w:rPr>
          <w:rFonts w:hint="eastAsia"/>
        </w:rPr>
        <w:t>id,name</w:t>
      </w:r>
      <w:r>
        <w:rPr>
          <w:rFonts w:hint="eastAsia"/>
        </w:rPr>
        <w:t>字段数据到</w:t>
      </w:r>
      <w:r>
        <w:rPr>
          <w:rFonts w:hint="eastAsia"/>
        </w:rPr>
        <w:t>student2</w:t>
      </w:r>
      <w:r>
        <w:rPr>
          <w:rFonts w:hint="eastAsia"/>
        </w:rPr>
        <w:t>表中，两张表都写出相应的列名</w:t>
      </w:r>
    </w:p>
    <w:p w:rsidR="00B904B1" w:rsidRDefault="0016731D" w:rsidP="00390C2F">
      <w:pPr>
        <w:pStyle w:val="af7"/>
      </w:pPr>
      <w:r>
        <w:t>insert into student2(id,name) select id,name from student;</w:t>
      </w:r>
    </w:p>
    <w:p w:rsidR="00BF188B" w:rsidRDefault="00BF188B" w:rsidP="00390C2F">
      <w:pPr>
        <w:pStyle w:val="af7"/>
      </w:pPr>
      <w:r>
        <w:rPr>
          <w:noProof/>
        </w:rPr>
        <w:drawing>
          <wp:inline distT="0" distB="0" distL="0" distR="0" wp14:anchorId="04A91782" wp14:editId="62BB6376">
            <wp:extent cx="2552700" cy="28384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89" w:rsidRDefault="00F67589" w:rsidP="00C152F5">
      <w:pPr>
        <w:pStyle w:val="2"/>
      </w:pPr>
      <w:bookmarkStart w:id="36" w:name="header-n801"/>
      <w:r>
        <w:t>更新表记录</w:t>
      </w:r>
      <w:bookmarkEnd w:id="36"/>
    </w:p>
    <w:p w:rsidR="002B26AB" w:rsidRDefault="00F67589" w:rsidP="005A29B3">
      <w:pPr>
        <w:pStyle w:val="3"/>
      </w:pPr>
      <w:r>
        <w:t xml:space="preserve">不带条件修改数据 </w:t>
      </w:r>
    </w:p>
    <w:p w:rsidR="00146D12" w:rsidRPr="00146D12" w:rsidRDefault="00146D12" w:rsidP="00146D12">
      <w:pPr>
        <w:ind w:left="420"/>
        <w:rPr>
          <w:rFonts w:hint="eastAsia"/>
        </w:rPr>
      </w:pPr>
      <w:r>
        <w:rPr>
          <w:rFonts w:hint="eastAsia"/>
        </w:rPr>
        <w:t>如果不指定条件，则是修改所有的记录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85A" w:rsidRPr="00D412CE" w:rsidTr="007558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75585A" w:rsidRPr="00D412CE" w:rsidRDefault="0075585A" w:rsidP="0075585A">
            <w:r w:rsidRPr="00D412CE">
              <w:t xml:space="preserve">UPDATE </w:t>
            </w:r>
            <w:r w:rsidRPr="00D412CE">
              <w:t>表名</w:t>
            </w:r>
            <w:r w:rsidRPr="00D412CE">
              <w:t xml:space="preserve"> SET </w:t>
            </w:r>
            <w:r w:rsidRPr="00D412CE">
              <w:t>字段名</w:t>
            </w:r>
            <w:r w:rsidRPr="00D412CE">
              <w:t>=</w:t>
            </w:r>
            <w:r w:rsidRPr="00D412CE">
              <w:t>值</w:t>
            </w:r>
            <w:r w:rsidRPr="00D412CE">
              <w:t>;</w:t>
            </w:r>
          </w:p>
        </w:tc>
      </w:tr>
    </w:tbl>
    <w:p w:rsidR="002B26AB" w:rsidRDefault="00F67589" w:rsidP="005A29B3">
      <w:pPr>
        <w:pStyle w:val="3"/>
      </w:pPr>
      <w:r>
        <w:t xml:space="preserve">带条件修改数据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85A" w:rsidRPr="00D412CE" w:rsidTr="007558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75585A" w:rsidRPr="00D412CE" w:rsidRDefault="0075585A" w:rsidP="0075585A">
            <w:r w:rsidRPr="00D412CE">
              <w:t xml:space="preserve">UPDATE </w:t>
            </w:r>
            <w:r w:rsidRPr="00D412CE">
              <w:t>表名</w:t>
            </w:r>
            <w:r w:rsidRPr="00D412CE">
              <w:t xml:space="preserve"> SET </w:t>
            </w:r>
            <w:r w:rsidRPr="00D412CE">
              <w:t>字段名</w:t>
            </w:r>
            <w:r w:rsidRPr="00D412CE">
              <w:t>=</w:t>
            </w:r>
            <w:r w:rsidRPr="00D412CE">
              <w:t>值</w:t>
            </w:r>
            <w:r w:rsidRPr="00D412CE">
              <w:t xml:space="preserve"> WHERE </w:t>
            </w:r>
            <w:r w:rsidRPr="00D412CE">
              <w:t>字段名</w:t>
            </w:r>
            <w:r w:rsidRPr="00D412CE">
              <w:t>=</w:t>
            </w:r>
            <w:r w:rsidRPr="00D412CE">
              <w:t>值</w:t>
            </w:r>
            <w:r w:rsidRPr="00D412CE">
              <w:t>;</w:t>
            </w:r>
          </w:p>
        </w:tc>
      </w:tr>
    </w:tbl>
    <w:p w:rsidR="00F67589" w:rsidRDefault="00F67589" w:rsidP="005A29B3">
      <w:pPr>
        <w:pStyle w:val="3"/>
      </w:pPr>
      <w:r>
        <w:t>具体操作：</w:t>
      </w:r>
    </w:p>
    <w:p w:rsidR="000F22F7" w:rsidRPr="000F22F7" w:rsidRDefault="000F22F7" w:rsidP="000F22F7">
      <w:pPr>
        <w:pStyle w:val="af7"/>
        <w:rPr>
          <w:rFonts w:eastAsia="黑体" w:hint="eastAsia"/>
        </w:rPr>
      </w:pPr>
      <w:r w:rsidRPr="000F22F7">
        <w:rPr>
          <w:rFonts w:eastAsia="黑体" w:hint="eastAsia"/>
        </w:rPr>
        <w:t xml:space="preserve">-- </w:t>
      </w:r>
      <w:r w:rsidRPr="000F22F7">
        <w:rPr>
          <w:rFonts w:eastAsia="黑体" w:hint="eastAsia"/>
        </w:rPr>
        <w:t>不带条件修改数据，将所有的性别改成女</w:t>
      </w:r>
    </w:p>
    <w:p w:rsidR="000F22F7" w:rsidRPr="000F22F7" w:rsidRDefault="000F22F7" w:rsidP="000F22F7">
      <w:pPr>
        <w:pStyle w:val="af7"/>
        <w:rPr>
          <w:rFonts w:eastAsia="黑体" w:hint="eastAsia"/>
        </w:rPr>
      </w:pPr>
      <w:r w:rsidRPr="000F22F7">
        <w:rPr>
          <w:rFonts w:eastAsia="黑体" w:hint="eastAsia"/>
        </w:rPr>
        <w:t xml:space="preserve">-- </w:t>
      </w:r>
      <w:r w:rsidRPr="000F22F7">
        <w:rPr>
          <w:rFonts w:eastAsia="黑体" w:hint="eastAsia"/>
        </w:rPr>
        <w:t>添加性别和地址</w:t>
      </w:r>
    </w:p>
    <w:p w:rsidR="000F22F7" w:rsidRPr="000F22F7" w:rsidRDefault="000F22F7" w:rsidP="000F22F7">
      <w:pPr>
        <w:pStyle w:val="af7"/>
        <w:rPr>
          <w:rFonts w:eastAsia="黑体"/>
        </w:rPr>
      </w:pPr>
      <w:r w:rsidRPr="000F22F7">
        <w:rPr>
          <w:rFonts w:eastAsia="黑体"/>
        </w:rPr>
        <w:t>alter table student add gender char(1), add address varchar(30);</w:t>
      </w:r>
    </w:p>
    <w:p w:rsidR="000F22F7" w:rsidRPr="000F22F7" w:rsidRDefault="000F22F7" w:rsidP="000F22F7">
      <w:pPr>
        <w:pStyle w:val="af7"/>
        <w:rPr>
          <w:rFonts w:eastAsia="黑体"/>
        </w:rPr>
      </w:pPr>
    </w:p>
    <w:p w:rsidR="000F22F7" w:rsidRPr="000F22F7" w:rsidRDefault="000F22F7" w:rsidP="000F22F7">
      <w:pPr>
        <w:pStyle w:val="af7"/>
        <w:rPr>
          <w:rFonts w:eastAsia="黑体"/>
        </w:rPr>
      </w:pPr>
      <w:r w:rsidRPr="000F22F7">
        <w:rPr>
          <w:rFonts w:eastAsia="黑体"/>
        </w:rPr>
        <w:t>select * from student;</w:t>
      </w:r>
    </w:p>
    <w:p w:rsidR="000F22F7" w:rsidRPr="000F22F7" w:rsidRDefault="000F22F7" w:rsidP="000F22F7">
      <w:pPr>
        <w:pStyle w:val="af7"/>
        <w:rPr>
          <w:rFonts w:eastAsia="黑体"/>
        </w:rPr>
      </w:pPr>
    </w:p>
    <w:p w:rsidR="000F22F7" w:rsidRPr="000F22F7" w:rsidRDefault="000F22F7" w:rsidP="000F22F7">
      <w:pPr>
        <w:pStyle w:val="af7"/>
        <w:rPr>
          <w:rFonts w:eastAsia="黑体" w:hint="eastAsia"/>
        </w:rPr>
      </w:pPr>
      <w:r w:rsidRPr="000F22F7">
        <w:rPr>
          <w:rFonts w:eastAsia="黑体" w:hint="eastAsia"/>
        </w:rPr>
        <w:t>update student set gender = '</w:t>
      </w:r>
      <w:r w:rsidRPr="000F22F7">
        <w:rPr>
          <w:rFonts w:eastAsia="黑体" w:hint="eastAsia"/>
        </w:rPr>
        <w:t>女</w:t>
      </w:r>
      <w:r w:rsidRPr="000F22F7">
        <w:rPr>
          <w:rFonts w:eastAsia="黑体" w:hint="eastAsia"/>
        </w:rPr>
        <w:t>';</w:t>
      </w:r>
    </w:p>
    <w:p w:rsidR="000F22F7" w:rsidRPr="000F22F7" w:rsidRDefault="000F22F7" w:rsidP="000F22F7">
      <w:pPr>
        <w:pStyle w:val="af7"/>
        <w:rPr>
          <w:rFonts w:eastAsia="黑体"/>
        </w:rPr>
      </w:pPr>
    </w:p>
    <w:p w:rsidR="000F22F7" w:rsidRPr="000F22F7" w:rsidRDefault="000F22F7" w:rsidP="000F22F7">
      <w:pPr>
        <w:pStyle w:val="af7"/>
        <w:rPr>
          <w:rFonts w:eastAsia="黑体" w:hint="eastAsia"/>
        </w:rPr>
      </w:pPr>
      <w:r w:rsidRPr="000F22F7">
        <w:rPr>
          <w:rFonts w:eastAsia="黑体" w:hint="eastAsia"/>
        </w:rPr>
        <w:t xml:space="preserve">-- </w:t>
      </w:r>
      <w:r w:rsidRPr="000F22F7">
        <w:rPr>
          <w:rFonts w:eastAsia="黑体" w:hint="eastAsia"/>
        </w:rPr>
        <w:t>带条件修改数据，将</w:t>
      </w:r>
      <w:r w:rsidRPr="000F22F7">
        <w:rPr>
          <w:rFonts w:eastAsia="黑体" w:hint="eastAsia"/>
        </w:rPr>
        <w:t>id</w:t>
      </w:r>
      <w:r w:rsidRPr="000F22F7">
        <w:rPr>
          <w:rFonts w:eastAsia="黑体" w:hint="eastAsia"/>
        </w:rPr>
        <w:t>号为</w:t>
      </w:r>
      <w:r w:rsidRPr="000F22F7">
        <w:rPr>
          <w:rFonts w:eastAsia="黑体" w:hint="eastAsia"/>
        </w:rPr>
        <w:t>2</w:t>
      </w:r>
      <w:r w:rsidRPr="000F22F7">
        <w:rPr>
          <w:rFonts w:eastAsia="黑体" w:hint="eastAsia"/>
        </w:rPr>
        <w:t>的学生性别改成男</w:t>
      </w:r>
    </w:p>
    <w:p w:rsidR="000F22F7" w:rsidRPr="000F22F7" w:rsidRDefault="000F22F7" w:rsidP="000F22F7">
      <w:pPr>
        <w:pStyle w:val="af7"/>
        <w:rPr>
          <w:rFonts w:eastAsia="黑体" w:hint="eastAsia"/>
        </w:rPr>
      </w:pPr>
      <w:r w:rsidRPr="000F22F7">
        <w:rPr>
          <w:rFonts w:eastAsia="黑体" w:hint="eastAsia"/>
        </w:rPr>
        <w:t>update student set gender = '</w:t>
      </w:r>
      <w:r w:rsidRPr="000F22F7">
        <w:rPr>
          <w:rFonts w:eastAsia="黑体" w:hint="eastAsia"/>
        </w:rPr>
        <w:t>男</w:t>
      </w:r>
      <w:r w:rsidRPr="000F22F7">
        <w:rPr>
          <w:rFonts w:eastAsia="黑体" w:hint="eastAsia"/>
        </w:rPr>
        <w:t>' where id = 2;</w:t>
      </w:r>
    </w:p>
    <w:p w:rsidR="000F22F7" w:rsidRPr="000F22F7" w:rsidRDefault="000F22F7" w:rsidP="000F22F7">
      <w:pPr>
        <w:pStyle w:val="af7"/>
        <w:rPr>
          <w:rFonts w:eastAsia="黑体"/>
        </w:rPr>
      </w:pPr>
    </w:p>
    <w:p w:rsidR="000F22F7" w:rsidRPr="000F22F7" w:rsidRDefault="000F22F7" w:rsidP="000F22F7">
      <w:pPr>
        <w:pStyle w:val="af7"/>
        <w:rPr>
          <w:rFonts w:eastAsia="黑体" w:hint="eastAsia"/>
        </w:rPr>
      </w:pPr>
      <w:r w:rsidRPr="000F22F7">
        <w:rPr>
          <w:rFonts w:eastAsia="黑体" w:hint="eastAsia"/>
        </w:rPr>
        <w:t xml:space="preserve">-- </w:t>
      </w:r>
      <w:r w:rsidRPr="000F22F7">
        <w:rPr>
          <w:rFonts w:eastAsia="黑体" w:hint="eastAsia"/>
        </w:rPr>
        <w:t>一次修改多个列，把</w:t>
      </w:r>
      <w:r w:rsidRPr="000F22F7">
        <w:rPr>
          <w:rFonts w:eastAsia="黑体" w:hint="eastAsia"/>
        </w:rPr>
        <w:t>id</w:t>
      </w:r>
      <w:r w:rsidRPr="000F22F7">
        <w:rPr>
          <w:rFonts w:eastAsia="黑体" w:hint="eastAsia"/>
        </w:rPr>
        <w:t>为</w:t>
      </w:r>
      <w:r w:rsidRPr="000F22F7">
        <w:rPr>
          <w:rFonts w:eastAsia="黑体" w:hint="eastAsia"/>
        </w:rPr>
        <w:t>3</w:t>
      </w:r>
      <w:r w:rsidRPr="000F22F7">
        <w:rPr>
          <w:rFonts w:eastAsia="黑体" w:hint="eastAsia"/>
        </w:rPr>
        <w:t>的学生，修改生日：</w:t>
      </w:r>
      <w:r w:rsidRPr="000F22F7">
        <w:rPr>
          <w:rFonts w:eastAsia="黑体" w:hint="eastAsia"/>
        </w:rPr>
        <w:t>2000-11-11</w:t>
      </w:r>
      <w:r w:rsidRPr="000F22F7">
        <w:rPr>
          <w:rFonts w:eastAsia="黑体" w:hint="eastAsia"/>
        </w:rPr>
        <w:t>，</w:t>
      </w:r>
      <w:r w:rsidRPr="000F22F7">
        <w:rPr>
          <w:rFonts w:eastAsia="黑体" w:hint="eastAsia"/>
        </w:rPr>
        <w:t>address</w:t>
      </w:r>
      <w:r w:rsidRPr="000F22F7">
        <w:rPr>
          <w:rFonts w:eastAsia="黑体" w:hint="eastAsia"/>
        </w:rPr>
        <w:t>改成北京</w:t>
      </w:r>
    </w:p>
    <w:p w:rsidR="00F67589" w:rsidRPr="003D1639" w:rsidRDefault="000F22F7" w:rsidP="000F22F7">
      <w:pPr>
        <w:pStyle w:val="af7"/>
      </w:pPr>
      <w:r w:rsidRPr="000F22F7">
        <w:rPr>
          <w:rFonts w:eastAsia="黑体" w:hint="eastAsia"/>
        </w:rPr>
        <w:t>update student set birthday = '2000-11-11', address = '</w:t>
      </w:r>
      <w:r w:rsidRPr="000F22F7">
        <w:rPr>
          <w:rFonts w:eastAsia="黑体" w:hint="eastAsia"/>
        </w:rPr>
        <w:t>北京</w:t>
      </w:r>
      <w:r w:rsidRPr="000F22F7">
        <w:rPr>
          <w:rFonts w:eastAsia="黑体" w:hint="eastAsia"/>
        </w:rPr>
        <w:t>' where id = 3;</w:t>
      </w:r>
    </w:p>
    <w:p w:rsidR="00F67589" w:rsidRDefault="00F67589" w:rsidP="00C152F5">
      <w:pPr>
        <w:pStyle w:val="2"/>
      </w:pPr>
      <w:bookmarkStart w:id="37" w:name="header-n837"/>
      <w:r>
        <w:lastRenderedPageBreak/>
        <w:t>删除表记录</w:t>
      </w:r>
      <w:bookmarkEnd w:id="37"/>
    </w:p>
    <w:p w:rsidR="0045108D" w:rsidRDefault="00F67589" w:rsidP="005A29B3">
      <w:pPr>
        <w:pStyle w:val="3"/>
      </w:pPr>
      <w:r>
        <w:t xml:space="preserve">不带条件删除数据 </w:t>
      </w:r>
    </w:p>
    <w:p w:rsidR="00687202" w:rsidRPr="00687202" w:rsidRDefault="00687202" w:rsidP="00687202">
      <w:pPr>
        <w:ind w:firstLine="420"/>
        <w:rPr>
          <w:rFonts w:hint="eastAsia"/>
        </w:rPr>
      </w:pPr>
      <w:r>
        <w:t>不带条件删除表中所有的记录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37BA" w:rsidRPr="00B74EE2" w:rsidTr="002537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2537BA" w:rsidRPr="00B74EE2" w:rsidRDefault="002537BA" w:rsidP="00B74EE2">
            <w:r w:rsidRPr="00B74EE2">
              <w:t xml:space="preserve">DELETE FROM </w:t>
            </w:r>
            <w:r w:rsidRPr="00B74EE2">
              <w:t>表名</w:t>
            </w:r>
            <w:r w:rsidRPr="00B74EE2">
              <w:t>;</w:t>
            </w:r>
          </w:p>
        </w:tc>
      </w:tr>
    </w:tbl>
    <w:p w:rsidR="0045108D" w:rsidRDefault="00F67589" w:rsidP="005A29B3">
      <w:pPr>
        <w:pStyle w:val="3"/>
      </w:pPr>
      <w:r>
        <w:t xml:space="preserve">带条件删除数据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37BA" w:rsidRPr="00B74EE2" w:rsidTr="002537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2537BA" w:rsidRPr="00B74EE2" w:rsidRDefault="002537BA" w:rsidP="002537BA">
            <w:r w:rsidRPr="00B74EE2">
              <w:t xml:space="preserve">DELETE FROM </w:t>
            </w:r>
            <w:r w:rsidRPr="00B74EE2">
              <w:t>表名</w:t>
            </w:r>
            <w:r w:rsidRPr="00B74EE2">
              <w:t xml:space="preserve"> WHERE </w:t>
            </w:r>
            <w:r w:rsidRPr="00B74EE2">
              <w:t>字段名</w:t>
            </w:r>
            <w:r w:rsidRPr="00B74EE2">
              <w:t>=</w:t>
            </w:r>
            <w:r w:rsidRPr="00B74EE2">
              <w:t>值</w:t>
            </w:r>
            <w:r w:rsidRPr="00B74EE2">
              <w:t>;</w:t>
            </w:r>
          </w:p>
        </w:tc>
      </w:tr>
    </w:tbl>
    <w:p w:rsidR="0045108D" w:rsidRDefault="00175E99" w:rsidP="005A29B3">
      <w:pPr>
        <w:pStyle w:val="3"/>
      </w:pPr>
      <w:r>
        <w:t>使用</w:t>
      </w:r>
      <w:r>
        <w:rPr>
          <w:rFonts w:hint="eastAsia"/>
        </w:rPr>
        <w:t>truncate</w:t>
      </w:r>
      <w:r w:rsidR="00F67589">
        <w:t>删除表</w:t>
      </w:r>
      <w:r w:rsidR="0045108D">
        <w:t>中所有</w:t>
      </w:r>
      <w:r w:rsidR="00F67589">
        <w:t xml:space="preserve">记录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A1ED0" w:rsidRPr="00B74EE2" w:rsidTr="00BA1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BA1ED0" w:rsidRPr="00B74EE2" w:rsidRDefault="00BA1ED0" w:rsidP="00BA1ED0">
            <w:r w:rsidRPr="00B74EE2">
              <w:t xml:space="preserve">TRUNCATE TABLE </w:t>
            </w:r>
            <w:r w:rsidRPr="00B74EE2">
              <w:t>表名</w:t>
            </w:r>
            <w:r w:rsidRPr="00B74EE2">
              <w:t>;</w:t>
            </w:r>
          </w:p>
        </w:tc>
      </w:tr>
    </w:tbl>
    <w:p w:rsidR="00F67589" w:rsidRDefault="00F67589" w:rsidP="005A29B3">
      <w:pPr>
        <w:pStyle w:val="3"/>
      </w:pPr>
      <w:r>
        <w:t>truncate和delete的区别：</w:t>
      </w:r>
    </w:p>
    <w:p w:rsidR="00F67589" w:rsidRDefault="003163E5" w:rsidP="003163E5">
      <w:pPr>
        <w:pStyle w:val="a1"/>
        <w:numPr>
          <w:ilvl w:val="0"/>
          <w:numId w:val="45"/>
        </w:numPr>
      </w:pPr>
      <w:r>
        <w:rPr>
          <w:rFonts w:hint="eastAsia"/>
        </w:rPr>
        <w:t>delete</w:t>
      </w:r>
      <w:r>
        <w:rPr>
          <w:rFonts w:hint="eastAsia"/>
        </w:rPr>
        <w:t>是删除表的记录，不会影响表的结构</w:t>
      </w:r>
    </w:p>
    <w:p w:rsidR="003163E5" w:rsidRDefault="003163E5" w:rsidP="003163E5">
      <w:pPr>
        <w:pStyle w:val="a1"/>
        <w:numPr>
          <w:ilvl w:val="0"/>
          <w:numId w:val="45"/>
        </w:numPr>
      </w:pPr>
      <w:r>
        <w:rPr>
          <w:rFonts w:hint="eastAsia"/>
        </w:rPr>
        <w:t>truncate</w:t>
      </w:r>
      <w:r>
        <w:rPr>
          <w:rFonts w:hint="eastAsia"/>
        </w:rPr>
        <w:t>是删除结构</w:t>
      </w:r>
      <w:r w:rsidR="00787436">
        <w:rPr>
          <w:rFonts w:hint="eastAsia"/>
        </w:rPr>
        <w:t>和记录</w:t>
      </w:r>
      <w:r>
        <w:rPr>
          <w:rFonts w:hint="eastAsia"/>
        </w:rPr>
        <w:t>，再创建一</w:t>
      </w:r>
      <w:r w:rsidR="00787436">
        <w:rPr>
          <w:rFonts w:hint="eastAsia"/>
        </w:rPr>
        <w:t>个与之前的表结构</w:t>
      </w:r>
      <w:r>
        <w:rPr>
          <w:rFonts w:hint="eastAsia"/>
        </w:rPr>
        <w:t>相同的</w:t>
      </w:r>
      <w:r w:rsidR="00787436">
        <w:rPr>
          <w:rFonts w:hint="eastAsia"/>
        </w:rPr>
        <w:t>空表</w:t>
      </w:r>
    </w:p>
    <w:p w:rsidR="00F67589" w:rsidRDefault="00F67589" w:rsidP="005A29B3">
      <w:pPr>
        <w:pStyle w:val="3"/>
      </w:pPr>
      <w:r>
        <w:t>具体操作：</w:t>
      </w:r>
    </w:p>
    <w:p w:rsidR="002515D1" w:rsidRPr="002515D1" w:rsidRDefault="002515D1" w:rsidP="002515D1">
      <w:pPr>
        <w:pStyle w:val="af7"/>
        <w:rPr>
          <w:rFonts w:eastAsia="黑体" w:hint="eastAsia"/>
        </w:rPr>
      </w:pPr>
      <w:r w:rsidRPr="002515D1">
        <w:rPr>
          <w:rFonts w:eastAsia="黑体" w:hint="eastAsia"/>
        </w:rPr>
        <w:t xml:space="preserve">-- </w:t>
      </w:r>
      <w:r w:rsidRPr="002515D1">
        <w:rPr>
          <w:rFonts w:eastAsia="黑体" w:hint="eastAsia"/>
        </w:rPr>
        <w:t>不带条件删除数据</w:t>
      </w:r>
      <w:r w:rsidRPr="002515D1">
        <w:rPr>
          <w:rFonts w:eastAsia="黑体" w:hint="eastAsia"/>
        </w:rPr>
        <w:t>,</w:t>
      </w:r>
      <w:r w:rsidRPr="002515D1">
        <w:rPr>
          <w:rFonts w:eastAsia="黑体" w:hint="eastAsia"/>
        </w:rPr>
        <w:t>删除表中的所有数据</w:t>
      </w:r>
    </w:p>
    <w:p w:rsidR="002515D1" w:rsidRPr="002515D1" w:rsidRDefault="002515D1" w:rsidP="002515D1">
      <w:pPr>
        <w:pStyle w:val="af7"/>
        <w:rPr>
          <w:rFonts w:eastAsia="黑体"/>
        </w:rPr>
      </w:pPr>
      <w:r w:rsidRPr="002515D1">
        <w:rPr>
          <w:rFonts w:eastAsia="黑体"/>
        </w:rPr>
        <w:t>delete from student;</w:t>
      </w:r>
    </w:p>
    <w:p w:rsidR="002515D1" w:rsidRPr="002515D1" w:rsidRDefault="002515D1" w:rsidP="002515D1">
      <w:pPr>
        <w:pStyle w:val="af7"/>
        <w:rPr>
          <w:rFonts w:eastAsia="黑体"/>
        </w:rPr>
      </w:pPr>
    </w:p>
    <w:p w:rsidR="002515D1" w:rsidRPr="002515D1" w:rsidRDefault="002515D1" w:rsidP="002515D1">
      <w:pPr>
        <w:pStyle w:val="af7"/>
        <w:rPr>
          <w:rFonts w:eastAsia="黑体"/>
        </w:rPr>
      </w:pPr>
      <w:r w:rsidRPr="002515D1">
        <w:rPr>
          <w:rFonts w:eastAsia="黑体"/>
        </w:rPr>
        <w:t>insert into student (id,name,birthday) select  id,name,birthday from student2;</w:t>
      </w:r>
    </w:p>
    <w:p w:rsidR="002515D1" w:rsidRPr="002515D1" w:rsidRDefault="002515D1" w:rsidP="002515D1">
      <w:pPr>
        <w:pStyle w:val="af7"/>
        <w:rPr>
          <w:rFonts w:eastAsia="黑体"/>
        </w:rPr>
      </w:pPr>
    </w:p>
    <w:p w:rsidR="002515D1" w:rsidRPr="002515D1" w:rsidRDefault="002515D1" w:rsidP="002515D1">
      <w:pPr>
        <w:pStyle w:val="af7"/>
        <w:rPr>
          <w:rFonts w:eastAsia="黑体"/>
        </w:rPr>
      </w:pPr>
      <w:r w:rsidRPr="002515D1">
        <w:rPr>
          <w:rFonts w:eastAsia="黑体"/>
        </w:rPr>
        <w:t>truncate student;</w:t>
      </w:r>
    </w:p>
    <w:p w:rsidR="002515D1" w:rsidRPr="002515D1" w:rsidRDefault="002515D1" w:rsidP="002515D1">
      <w:pPr>
        <w:pStyle w:val="af7"/>
        <w:rPr>
          <w:rFonts w:eastAsia="黑体"/>
        </w:rPr>
      </w:pPr>
    </w:p>
    <w:p w:rsidR="002515D1" w:rsidRPr="002515D1" w:rsidRDefault="002515D1" w:rsidP="002515D1">
      <w:pPr>
        <w:pStyle w:val="af7"/>
        <w:rPr>
          <w:rFonts w:eastAsia="黑体" w:hint="eastAsia"/>
        </w:rPr>
      </w:pPr>
      <w:r w:rsidRPr="002515D1">
        <w:rPr>
          <w:rFonts w:eastAsia="黑体" w:hint="eastAsia"/>
        </w:rPr>
        <w:t xml:space="preserve">-- </w:t>
      </w:r>
      <w:r w:rsidRPr="002515D1">
        <w:rPr>
          <w:rFonts w:eastAsia="黑体" w:hint="eastAsia"/>
        </w:rPr>
        <w:t>删除了表结构</w:t>
      </w:r>
    </w:p>
    <w:p w:rsidR="00F67589" w:rsidRPr="00175E99" w:rsidRDefault="002515D1" w:rsidP="00F251D5">
      <w:pPr>
        <w:pStyle w:val="af7"/>
        <w:rPr>
          <w:rFonts w:eastAsia="黑体"/>
        </w:rPr>
      </w:pPr>
      <w:r w:rsidRPr="002515D1">
        <w:rPr>
          <w:rFonts w:eastAsia="黑体"/>
        </w:rPr>
        <w:t>drop table student;</w:t>
      </w:r>
    </w:p>
    <w:p w:rsidR="00F67589" w:rsidRDefault="00F67589" w:rsidP="00D275AB">
      <w:pPr>
        <w:pStyle w:val="1"/>
      </w:pPr>
      <w:bookmarkStart w:id="38" w:name="header-n878"/>
      <w:r>
        <w:t>DQL</w:t>
      </w:r>
      <w:bookmarkEnd w:id="38"/>
      <w:r w:rsidR="00EB1F20">
        <w:t>查询表中的数据</w:t>
      </w:r>
    </w:p>
    <w:p w:rsidR="00F67589" w:rsidRDefault="00F67589" w:rsidP="00070D41">
      <w:pPr>
        <w:ind w:firstLine="284"/>
      </w:pPr>
      <w:r>
        <w:t>查询不会对数据库中的数据进行修改</w:t>
      </w:r>
      <w:r>
        <w:t>.</w:t>
      </w:r>
      <w:r>
        <w:t>只是一种显示数据的方式</w:t>
      </w:r>
    </w:p>
    <w:p w:rsidR="00A00A84" w:rsidRDefault="00A00A84" w:rsidP="00070D41">
      <w:pPr>
        <w:ind w:firstLine="284"/>
        <w:rPr>
          <w:rFonts w:eastAsia="黑体" w:hint="eastAsia"/>
        </w:rPr>
      </w:pPr>
      <w:r>
        <w:rPr>
          <w:rFonts w:hint="eastAsia"/>
        </w:rPr>
        <w:t>用户在客户端编写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MySQL</w:t>
      </w:r>
      <w:r>
        <w:t>服务器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在服务器上执行</w:t>
      </w:r>
      <w:r>
        <w:rPr>
          <w:rFonts w:hint="eastAsia"/>
        </w:rPr>
        <w:t xml:space="preserve">SQL </w:t>
      </w:r>
      <w:r>
        <w:sym w:font="Wingdings" w:char="F0E0"/>
      </w:r>
      <w:r>
        <w:t xml:space="preserve"> </w:t>
      </w:r>
      <w:r>
        <w:t>将执行结果发给客户端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211E4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5211E4" w:rsidRPr="00B94BA3" w:rsidRDefault="005211E4" w:rsidP="00C85ACF">
            <w:r>
              <w:t xml:space="preserve">SELECT </w:t>
            </w:r>
            <w:r>
              <w:rPr>
                <w:rFonts w:hint="eastAsia"/>
              </w:rPr>
              <w:t>列</w:t>
            </w:r>
            <w:r>
              <w:t>名</w:t>
            </w:r>
            <w:r>
              <w:rPr>
                <w:rFonts w:hint="eastAsia"/>
              </w:rPr>
              <w:t xml:space="preserve"> </w:t>
            </w:r>
            <w:r>
              <w:t xml:space="preserve">FROM </w:t>
            </w:r>
            <w:r>
              <w:rPr>
                <w:rFonts w:hint="eastAsia"/>
              </w:rPr>
              <w:t>表</w:t>
            </w:r>
            <w:r>
              <w:t>名</w:t>
            </w:r>
            <w:r>
              <w:rPr>
                <w:rFonts w:hint="eastAsia"/>
              </w:rPr>
              <w:t xml:space="preserve"> </w:t>
            </w:r>
            <w:r>
              <w:t xml:space="preserve">[WHERE </w:t>
            </w:r>
            <w:r>
              <w:rPr>
                <w:rFonts w:hint="eastAsia"/>
              </w:rPr>
              <w:t>条件表达式</w:t>
            </w:r>
            <w:r>
              <w:t xml:space="preserve">] </w:t>
            </w:r>
          </w:p>
        </w:tc>
      </w:tr>
      <w:tr w:rsidR="005211E4" w:rsidRPr="00FF5D6C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5211E4" w:rsidRPr="00FF5D6C" w:rsidRDefault="005211E4" w:rsidP="005211E4">
            <w:pPr>
              <w:pStyle w:val="a1"/>
              <w:numPr>
                <w:ilvl w:val="0"/>
                <w:numId w:val="11"/>
              </w:numPr>
              <w:jc w:val="both"/>
            </w:pPr>
            <w:r w:rsidRPr="00FF5D6C">
              <w:rPr>
                <w:rFonts w:hint="eastAsia"/>
              </w:rPr>
              <w:t xml:space="preserve">SELECT </w:t>
            </w:r>
            <w:r w:rsidRPr="00FF5D6C">
              <w:rPr>
                <w:rFonts w:hint="eastAsia"/>
              </w:rPr>
              <w:t>命令可以读取一条或者多条记录。</w:t>
            </w:r>
          </w:p>
          <w:p w:rsidR="005211E4" w:rsidRPr="00FF5D6C" w:rsidRDefault="005211E4" w:rsidP="005211E4">
            <w:pPr>
              <w:pStyle w:val="a1"/>
              <w:numPr>
                <w:ilvl w:val="0"/>
                <w:numId w:val="11"/>
              </w:numPr>
              <w:jc w:val="both"/>
            </w:pPr>
            <w:r w:rsidRPr="00FF5D6C">
              <w:rPr>
                <w:rFonts w:hint="eastAsia"/>
              </w:rPr>
              <w:t>你可以使用星号（</w:t>
            </w:r>
            <w:r w:rsidRPr="00FF5D6C">
              <w:rPr>
                <w:rFonts w:hint="eastAsia"/>
              </w:rPr>
              <w:t>*</w:t>
            </w:r>
            <w:r w:rsidRPr="00FF5D6C">
              <w:rPr>
                <w:rFonts w:hint="eastAsia"/>
              </w:rPr>
              <w:t>）来代替其他字段，</w:t>
            </w:r>
            <w:r w:rsidRPr="00FF5D6C">
              <w:rPr>
                <w:rFonts w:hint="eastAsia"/>
              </w:rPr>
              <w:t>SELECT</w:t>
            </w:r>
            <w:r w:rsidRPr="00FF5D6C">
              <w:rPr>
                <w:rFonts w:hint="eastAsia"/>
              </w:rPr>
              <w:t>语句会返回表的所有字段数据</w:t>
            </w:r>
          </w:p>
          <w:p w:rsidR="005211E4" w:rsidRPr="00FF5D6C" w:rsidRDefault="005211E4" w:rsidP="005211E4">
            <w:pPr>
              <w:pStyle w:val="a1"/>
              <w:numPr>
                <w:ilvl w:val="0"/>
                <w:numId w:val="11"/>
              </w:numPr>
              <w:jc w:val="both"/>
            </w:pPr>
            <w:r w:rsidRPr="00FF5D6C">
              <w:rPr>
                <w:rFonts w:hint="eastAsia"/>
              </w:rPr>
              <w:t>你可以使用</w:t>
            </w:r>
            <w:r w:rsidRPr="00FF5D6C">
              <w:rPr>
                <w:rFonts w:hint="eastAsia"/>
              </w:rPr>
              <w:t xml:space="preserve"> WHERE </w:t>
            </w:r>
            <w:r w:rsidRPr="00FF5D6C">
              <w:rPr>
                <w:rFonts w:hint="eastAsia"/>
              </w:rPr>
              <w:t>语句来包含任何条件。</w:t>
            </w:r>
          </w:p>
        </w:tc>
      </w:tr>
    </w:tbl>
    <w:p w:rsidR="005211E4" w:rsidRPr="005211E4" w:rsidRDefault="005211E4" w:rsidP="005211E4">
      <w:pPr>
        <w:rPr>
          <w:rFonts w:eastAsia="黑体"/>
        </w:rPr>
      </w:pPr>
    </w:p>
    <w:p w:rsidR="00F67589" w:rsidRDefault="00F67589" w:rsidP="00C152F5">
      <w:pPr>
        <w:pStyle w:val="2"/>
      </w:pPr>
      <w:bookmarkStart w:id="39" w:name="header-n880"/>
      <w:r>
        <w:t>简单查询</w:t>
      </w:r>
      <w:bookmarkEnd w:id="39"/>
    </w:p>
    <w:p w:rsidR="00F67589" w:rsidRDefault="00F67589" w:rsidP="005A29B3">
      <w:pPr>
        <w:pStyle w:val="3"/>
      </w:pPr>
      <w:bookmarkStart w:id="40" w:name="header-n883"/>
      <w:r>
        <w:t>查询表所有</w:t>
      </w:r>
      <w:r w:rsidR="008C0C1E">
        <w:t>行和</w:t>
      </w:r>
      <w:r w:rsidR="00070D41">
        <w:t>列的</w:t>
      </w:r>
      <w:r>
        <w:t>数据</w:t>
      </w:r>
      <w:bookmarkEnd w:id="40"/>
    </w:p>
    <w:p w:rsidR="00070D41" w:rsidRDefault="00F67589" w:rsidP="00D04094">
      <w:pPr>
        <w:pStyle w:val="a0"/>
      </w:pPr>
      <w:r>
        <w:t>使用</w:t>
      </w:r>
      <w:r>
        <w:t>*</w:t>
      </w:r>
      <w:r>
        <w:t>表示所有列</w:t>
      </w:r>
      <w:r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63EA" w:rsidRPr="0057207C" w:rsidTr="00F76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763EA" w:rsidRPr="0057207C" w:rsidRDefault="00F763EA" w:rsidP="00F763EA">
            <w:r w:rsidRPr="0057207C">
              <w:t xml:space="preserve">SELECT * FROM </w:t>
            </w:r>
            <w:r w:rsidRPr="0057207C">
              <w:t>表名</w:t>
            </w:r>
            <w:r w:rsidRPr="0057207C">
              <w:t>;</w:t>
            </w:r>
          </w:p>
        </w:tc>
      </w:tr>
    </w:tbl>
    <w:p w:rsidR="00F67589" w:rsidRDefault="00555658" w:rsidP="00555658">
      <w:pPr>
        <w:pStyle w:val="af7"/>
      </w:pPr>
      <w:r>
        <w:rPr>
          <w:rFonts w:eastAsia="黑体" w:hint="eastAsia"/>
        </w:rPr>
        <w:t xml:space="preserve">-- </w:t>
      </w:r>
      <w:r w:rsidR="00175E99">
        <w:t>查询所有的学生</w:t>
      </w:r>
      <w:r w:rsidR="00F67589">
        <w:t>：</w:t>
      </w:r>
    </w:p>
    <w:p w:rsidR="00F67589" w:rsidRDefault="006F095D" w:rsidP="00175E99">
      <w:pPr>
        <w:pStyle w:val="af7"/>
      </w:pPr>
      <w:r w:rsidRPr="006F095D">
        <w:t>select * from student;</w:t>
      </w:r>
    </w:p>
    <w:p w:rsidR="00F67589" w:rsidRDefault="00F67589" w:rsidP="005A29B3">
      <w:pPr>
        <w:pStyle w:val="3"/>
      </w:pPr>
      <w:bookmarkStart w:id="41" w:name="header-n901"/>
      <w:r>
        <w:t>查询指定列</w:t>
      </w:r>
      <w:bookmarkEnd w:id="41"/>
    </w:p>
    <w:p w:rsidR="00B30A18" w:rsidRDefault="00F67589" w:rsidP="00D04094">
      <w:pPr>
        <w:pStyle w:val="a0"/>
      </w:pPr>
      <w:r>
        <w:t>查询指定列的数据</w:t>
      </w:r>
      <w:r>
        <w:t>,</w:t>
      </w:r>
      <w:r>
        <w:t>多个列之间以逗号分隔</w:t>
      </w:r>
      <w:r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63EA" w:rsidRPr="001A0CA5" w:rsidTr="00F76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763EA" w:rsidRPr="001A0CA5" w:rsidRDefault="00F763EA" w:rsidP="00F763EA">
            <w:r w:rsidRPr="001A0CA5">
              <w:t xml:space="preserve">SELECT </w:t>
            </w:r>
            <w:r w:rsidRPr="001A0CA5">
              <w:t>字段名</w:t>
            </w:r>
            <w:r w:rsidRPr="001A0CA5">
              <w:t xml:space="preserve">1, </w:t>
            </w:r>
            <w:r w:rsidRPr="001A0CA5">
              <w:t>字段名</w:t>
            </w:r>
            <w:r w:rsidRPr="001A0CA5">
              <w:t xml:space="preserve">2, </w:t>
            </w:r>
            <w:r w:rsidRPr="001A0CA5">
              <w:t>字段名</w:t>
            </w:r>
            <w:r w:rsidRPr="001A0CA5">
              <w:t xml:space="preserve">3, ... FROM </w:t>
            </w:r>
            <w:r w:rsidRPr="001A0CA5">
              <w:t>表名</w:t>
            </w:r>
            <w:r w:rsidRPr="001A0CA5">
              <w:t>;</w:t>
            </w:r>
          </w:p>
        </w:tc>
      </w:tr>
    </w:tbl>
    <w:p w:rsidR="00F67589" w:rsidRDefault="00555658" w:rsidP="00555658">
      <w:pPr>
        <w:pStyle w:val="af7"/>
      </w:pPr>
      <w:r>
        <w:rPr>
          <w:rFonts w:eastAsia="黑体" w:hint="eastAsia"/>
        </w:rPr>
        <w:t xml:space="preserve">-- </w:t>
      </w:r>
      <w:r w:rsidR="00F67589">
        <w:t>查询</w:t>
      </w:r>
      <w:r w:rsidR="00F67589">
        <w:t>student</w:t>
      </w:r>
      <w:r w:rsidR="00F67589">
        <w:t>表中的</w:t>
      </w:r>
      <w:r w:rsidR="008F5180">
        <w:t>id</w:t>
      </w:r>
      <w:r w:rsidR="00F67589">
        <w:t xml:space="preserve"> </w:t>
      </w:r>
      <w:r w:rsidR="00F67589">
        <w:t>和</w:t>
      </w:r>
      <w:r w:rsidR="00F67589">
        <w:t xml:space="preserve"> </w:t>
      </w:r>
      <w:r w:rsidR="008F5180">
        <w:t>name</w:t>
      </w:r>
      <w:r w:rsidR="00F67589">
        <w:t>列</w:t>
      </w:r>
    </w:p>
    <w:p w:rsidR="006B644F" w:rsidRPr="00991413" w:rsidRDefault="008F5180" w:rsidP="00991413">
      <w:pPr>
        <w:pStyle w:val="af7"/>
      </w:pPr>
      <w:r w:rsidRPr="008F5180">
        <w:lastRenderedPageBreak/>
        <w:t>select id,name from student;</w:t>
      </w:r>
    </w:p>
    <w:p w:rsidR="00F67589" w:rsidRDefault="009A0954" w:rsidP="00C152F5">
      <w:pPr>
        <w:pStyle w:val="2"/>
      </w:pPr>
      <w:bookmarkStart w:id="42" w:name="header-n911"/>
      <w:r>
        <w:rPr>
          <w:rFonts w:hint="eastAsia"/>
        </w:rPr>
        <w:t>指定列的</w:t>
      </w:r>
      <w:r>
        <w:t>别名进行查询</w:t>
      </w:r>
      <w:bookmarkEnd w:id="42"/>
    </w:p>
    <w:p w:rsidR="00D20C4E" w:rsidRDefault="00D20C4E" w:rsidP="005A29B3">
      <w:pPr>
        <w:pStyle w:val="3"/>
      </w:pPr>
      <w:r>
        <w:t>使用关键字</w:t>
      </w:r>
    </w:p>
    <w:p w:rsidR="00D20C4E" w:rsidRDefault="00F67589" w:rsidP="00D04094">
      <w:pPr>
        <w:pStyle w:val="a0"/>
      </w:pPr>
      <w:r>
        <w:t>使用别名的好处</w:t>
      </w:r>
      <w:r w:rsidR="00D20C4E">
        <w:t>：</w:t>
      </w:r>
      <w:r>
        <w:t xml:space="preserve"> </w:t>
      </w:r>
      <w:r w:rsidR="004B3075">
        <w:t>可以查询结果指定其它的列名</w:t>
      </w:r>
    </w:p>
    <w:p w:rsidR="00D20C4E" w:rsidRDefault="00D20C4E" w:rsidP="005A29B3">
      <w:pPr>
        <w:pStyle w:val="3"/>
      </w:pPr>
      <w:r>
        <w:t>语法：</w:t>
      </w:r>
    </w:p>
    <w:p w:rsidR="009A0954" w:rsidRPr="009A0954" w:rsidRDefault="009A0954" w:rsidP="009A0954">
      <w:pPr>
        <w:pStyle w:val="a0"/>
      </w:pPr>
      <w:r>
        <w:t>对列指定别名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04B2" w:rsidRPr="00912CC4" w:rsidTr="00900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9004B2" w:rsidRPr="00912CC4" w:rsidRDefault="009004B2" w:rsidP="00912CC4">
            <w:r w:rsidRPr="00912CC4">
              <w:t xml:space="preserve">SELECT </w:t>
            </w:r>
            <w:r w:rsidRPr="00912CC4">
              <w:t>字段名</w:t>
            </w:r>
            <w:r w:rsidRPr="00912CC4">
              <w:t xml:space="preserve">1 AS </w:t>
            </w:r>
            <w:r w:rsidRPr="00912CC4">
              <w:t>别名</w:t>
            </w:r>
            <w:r w:rsidRPr="00912CC4">
              <w:t xml:space="preserve">, </w:t>
            </w:r>
            <w:r w:rsidRPr="00912CC4">
              <w:t>字段名</w:t>
            </w:r>
            <w:r w:rsidRPr="00912CC4">
              <w:t xml:space="preserve">2 AS </w:t>
            </w:r>
            <w:r w:rsidRPr="00912CC4">
              <w:t>别名</w:t>
            </w:r>
            <w:r w:rsidRPr="00912CC4">
              <w:t xml:space="preserve">... FROM </w:t>
            </w:r>
            <w:r w:rsidRPr="00912CC4">
              <w:t>表名</w:t>
            </w:r>
            <w:r w:rsidRPr="00912CC4">
              <w:t>;</w:t>
            </w:r>
          </w:p>
        </w:tc>
      </w:tr>
    </w:tbl>
    <w:p w:rsidR="009A0954" w:rsidRPr="009A0954" w:rsidRDefault="009A0954" w:rsidP="009A0954">
      <w:pPr>
        <w:pStyle w:val="a0"/>
        <w:rPr>
          <w:rFonts w:eastAsia="黑体"/>
        </w:rPr>
      </w:pPr>
      <w:r>
        <w:t>对列和</w:t>
      </w:r>
      <w:r w:rsidRPr="006B464D">
        <w:rPr>
          <w:color w:val="FF0000"/>
        </w:rPr>
        <w:t>表</w:t>
      </w:r>
      <w:r>
        <w:t>同时指定别名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04B2" w:rsidRPr="00912CC4" w:rsidTr="00900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9004B2" w:rsidRPr="00912CC4" w:rsidRDefault="009004B2" w:rsidP="00912CC4">
            <w:r w:rsidRPr="00912CC4">
              <w:t xml:space="preserve">SELECT </w:t>
            </w:r>
            <w:r w:rsidRPr="00912CC4">
              <w:t>字段名</w:t>
            </w:r>
            <w:r w:rsidRPr="00912CC4">
              <w:t xml:space="preserve">1 AS </w:t>
            </w:r>
            <w:r w:rsidRPr="00912CC4">
              <w:t>别名</w:t>
            </w:r>
            <w:r w:rsidRPr="00912CC4">
              <w:t xml:space="preserve">, </w:t>
            </w:r>
            <w:r w:rsidRPr="00912CC4">
              <w:t>字段名</w:t>
            </w:r>
            <w:r w:rsidRPr="00912CC4">
              <w:t xml:space="preserve">2 AS </w:t>
            </w:r>
            <w:r w:rsidRPr="00912CC4">
              <w:t>别名</w:t>
            </w:r>
            <w:r w:rsidRPr="00912CC4">
              <w:t xml:space="preserve">... FROM </w:t>
            </w:r>
            <w:r w:rsidRPr="00912CC4">
              <w:t>表名</w:t>
            </w:r>
            <w:r w:rsidRPr="00912CC4">
              <w:t xml:space="preserve"> AS </w:t>
            </w:r>
            <w:r w:rsidRPr="00912CC4">
              <w:t>表别名</w:t>
            </w:r>
            <w:r w:rsidRPr="00912CC4">
              <w:t>;</w:t>
            </w:r>
          </w:p>
        </w:tc>
      </w:tr>
    </w:tbl>
    <w:p w:rsidR="00F67589" w:rsidRDefault="00F67589" w:rsidP="005A29B3">
      <w:pPr>
        <w:pStyle w:val="3"/>
      </w:pPr>
      <w:r>
        <w:t>具体操作：</w:t>
      </w:r>
    </w:p>
    <w:p w:rsidR="006B464D" w:rsidRPr="006B464D" w:rsidRDefault="006B464D" w:rsidP="006B464D">
      <w:pPr>
        <w:pStyle w:val="af7"/>
        <w:rPr>
          <w:rFonts w:eastAsia="黑体" w:hint="eastAsia"/>
        </w:rPr>
      </w:pPr>
      <w:r w:rsidRPr="006B464D">
        <w:rPr>
          <w:rFonts w:eastAsia="黑体" w:hint="eastAsia"/>
        </w:rPr>
        <w:t xml:space="preserve">-- </w:t>
      </w:r>
      <w:r w:rsidRPr="006B464D">
        <w:rPr>
          <w:rFonts w:eastAsia="黑体" w:hint="eastAsia"/>
        </w:rPr>
        <w:t>查询</w:t>
      </w:r>
      <w:r w:rsidRPr="006B464D">
        <w:rPr>
          <w:rFonts w:eastAsia="黑体" w:hint="eastAsia"/>
        </w:rPr>
        <w:t>student</w:t>
      </w:r>
      <w:r w:rsidRPr="006B464D">
        <w:rPr>
          <w:rFonts w:eastAsia="黑体" w:hint="eastAsia"/>
        </w:rPr>
        <w:t>表中</w:t>
      </w:r>
      <w:r w:rsidRPr="006B464D">
        <w:rPr>
          <w:rFonts w:eastAsia="黑体" w:hint="eastAsia"/>
        </w:rPr>
        <w:t xml:space="preserve">id </w:t>
      </w:r>
      <w:r w:rsidRPr="006B464D">
        <w:rPr>
          <w:rFonts w:eastAsia="黑体" w:hint="eastAsia"/>
        </w:rPr>
        <w:t>和</w:t>
      </w:r>
      <w:r w:rsidRPr="006B464D">
        <w:rPr>
          <w:rFonts w:eastAsia="黑体" w:hint="eastAsia"/>
        </w:rPr>
        <w:t xml:space="preserve"> name </w:t>
      </w:r>
      <w:r w:rsidRPr="006B464D">
        <w:rPr>
          <w:rFonts w:eastAsia="黑体" w:hint="eastAsia"/>
        </w:rPr>
        <w:t>列，</w:t>
      </w:r>
      <w:r w:rsidRPr="006B464D">
        <w:rPr>
          <w:rFonts w:eastAsia="黑体" w:hint="eastAsia"/>
        </w:rPr>
        <w:t>id</w:t>
      </w:r>
      <w:r w:rsidRPr="006B464D">
        <w:rPr>
          <w:rFonts w:eastAsia="黑体" w:hint="eastAsia"/>
        </w:rPr>
        <w:t>为编号，</w:t>
      </w:r>
      <w:r w:rsidRPr="006B464D">
        <w:rPr>
          <w:rFonts w:eastAsia="黑体" w:hint="eastAsia"/>
        </w:rPr>
        <w:t>name</w:t>
      </w:r>
      <w:r w:rsidRPr="006B464D">
        <w:rPr>
          <w:rFonts w:eastAsia="黑体" w:hint="eastAsia"/>
        </w:rPr>
        <w:t>列的别名为”姓名”</w:t>
      </w:r>
    </w:p>
    <w:p w:rsidR="006B464D" w:rsidRPr="006B464D" w:rsidRDefault="006B464D" w:rsidP="006B464D">
      <w:pPr>
        <w:pStyle w:val="af7"/>
        <w:rPr>
          <w:rFonts w:eastAsia="黑体" w:hint="eastAsia"/>
        </w:rPr>
      </w:pPr>
      <w:r w:rsidRPr="006B464D">
        <w:rPr>
          <w:rFonts w:eastAsia="黑体" w:hint="eastAsia"/>
        </w:rPr>
        <w:t xml:space="preserve">select id as </w:t>
      </w:r>
      <w:r w:rsidRPr="006B464D">
        <w:rPr>
          <w:rFonts w:eastAsia="黑体" w:hint="eastAsia"/>
        </w:rPr>
        <w:t>编号</w:t>
      </w:r>
      <w:r w:rsidRPr="006B464D">
        <w:rPr>
          <w:rFonts w:eastAsia="黑体" w:hint="eastAsia"/>
        </w:rPr>
        <w:t xml:space="preserve">, name as </w:t>
      </w:r>
      <w:r w:rsidRPr="006B464D">
        <w:rPr>
          <w:rFonts w:eastAsia="黑体" w:hint="eastAsia"/>
        </w:rPr>
        <w:t>姓名</w:t>
      </w:r>
      <w:r w:rsidRPr="006B464D">
        <w:rPr>
          <w:rFonts w:eastAsia="黑体" w:hint="eastAsia"/>
        </w:rPr>
        <w:t xml:space="preserve"> From student;</w:t>
      </w:r>
    </w:p>
    <w:p w:rsidR="006B464D" w:rsidRPr="006B464D" w:rsidRDefault="006B464D" w:rsidP="006B464D">
      <w:pPr>
        <w:pStyle w:val="af7"/>
        <w:rPr>
          <w:rFonts w:eastAsia="黑体"/>
        </w:rPr>
      </w:pPr>
    </w:p>
    <w:p w:rsidR="006B464D" w:rsidRPr="006B464D" w:rsidRDefault="006B464D" w:rsidP="006B464D">
      <w:pPr>
        <w:pStyle w:val="af7"/>
        <w:rPr>
          <w:rFonts w:eastAsia="黑体" w:hint="eastAsia"/>
        </w:rPr>
      </w:pPr>
      <w:r w:rsidRPr="006B464D">
        <w:rPr>
          <w:rFonts w:eastAsia="黑体" w:hint="eastAsia"/>
        </w:rPr>
        <w:t xml:space="preserve">-- </w:t>
      </w:r>
      <w:r w:rsidRPr="006B464D">
        <w:rPr>
          <w:rFonts w:eastAsia="黑体" w:hint="eastAsia"/>
        </w:rPr>
        <w:t>查询</w:t>
      </w:r>
      <w:r w:rsidRPr="006B464D">
        <w:rPr>
          <w:rFonts w:eastAsia="黑体" w:hint="eastAsia"/>
        </w:rPr>
        <w:t>student</w:t>
      </w:r>
      <w:r w:rsidRPr="006B464D">
        <w:rPr>
          <w:rFonts w:eastAsia="黑体" w:hint="eastAsia"/>
        </w:rPr>
        <w:t>表中</w:t>
      </w:r>
      <w:r w:rsidRPr="006B464D">
        <w:rPr>
          <w:rFonts w:eastAsia="黑体" w:hint="eastAsia"/>
        </w:rPr>
        <w:t xml:space="preserve">id </w:t>
      </w:r>
      <w:r w:rsidRPr="006B464D">
        <w:rPr>
          <w:rFonts w:eastAsia="黑体" w:hint="eastAsia"/>
        </w:rPr>
        <w:t>和</w:t>
      </w:r>
      <w:r w:rsidRPr="006B464D">
        <w:rPr>
          <w:rFonts w:eastAsia="黑体" w:hint="eastAsia"/>
        </w:rPr>
        <w:t xml:space="preserve"> name </w:t>
      </w:r>
      <w:r w:rsidRPr="006B464D">
        <w:rPr>
          <w:rFonts w:eastAsia="黑体" w:hint="eastAsia"/>
        </w:rPr>
        <w:t>列，</w:t>
      </w:r>
      <w:r w:rsidRPr="006B464D">
        <w:rPr>
          <w:rFonts w:eastAsia="黑体" w:hint="eastAsia"/>
        </w:rPr>
        <w:t>id</w:t>
      </w:r>
      <w:r w:rsidRPr="006B464D">
        <w:rPr>
          <w:rFonts w:eastAsia="黑体" w:hint="eastAsia"/>
        </w:rPr>
        <w:t>为编号，</w:t>
      </w:r>
      <w:r w:rsidRPr="006B464D">
        <w:rPr>
          <w:rFonts w:eastAsia="黑体" w:hint="eastAsia"/>
        </w:rPr>
        <w:t>name</w:t>
      </w:r>
      <w:r w:rsidRPr="006B464D">
        <w:rPr>
          <w:rFonts w:eastAsia="黑体" w:hint="eastAsia"/>
        </w:rPr>
        <w:t>列的别名为”姓名”，表别名</w:t>
      </w:r>
      <w:r w:rsidRPr="006B464D">
        <w:rPr>
          <w:rFonts w:eastAsia="黑体" w:hint="eastAsia"/>
        </w:rPr>
        <w:t>s</w:t>
      </w:r>
    </w:p>
    <w:p w:rsidR="00F67589" w:rsidRDefault="006B464D" w:rsidP="006B464D">
      <w:pPr>
        <w:pStyle w:val="af7"/>
      </w:pPr>
      <w:r w:rsidRPr="006B464D">
        <w:rPr>
          <w:rFonts w:eastAsia="黑体" w:hint="eastAsia"/>
        </w:rPr>
        <w:t xml:space="preserve">select id as </w:t>
      </w:r>
      <w:r w:rsidRPr="006B464D">
        <w:rPr>
          <w:rFonts w:eastAsia="黑体" w:hint="eastAsia"/>
        </w:rPr>
        <w:t>编号</w:t>
      </w:r>
      <w:r w:rsidRPr="006B464D">
        <w:rPr>
          <w:rFonts w:eastAsia="黑体" w:hint="eastAsia"/>
        </w:rPr>
        <w:t xml:space="preserve">, name as </w:t>
      </w:r>
      <w:r w:rsidRPr="006B464D">
        <w:rPr>
          <w:rFonts w:eastAsia="黑体" w:hint="eastAsia"/>
        </w:rPr>
        <w:t>姓名</w:t>
      </w:r>
      <w:r w:rsidRPr="006B464D">
        <w:rPr>
          <w:rFonts w:eastAsia="黑体" w:hint="eastAsia"/>
        </w:rPr>
        <w:t xml:space="preserve"> From student as s;</w:t>
      </w:r>
    </w:p>
    <w:p w:rsidR="00F67589" w:rsidRDefault="00F67589" w:rsidP="00C152F5">
      <w:pPr>
        <w:pStyle w:val="2"/>
      </w:pPr>
      <w:bookmarkStart w:id="43" w:name="header-n946"/>
      <w:r>
        <w:t>清除重复值</w:t>
      </w:r>
      <w:bookmarkEnd w:id="43"/>
    </w:p>
    <w:p w:rsidR="00567E64" w:rsidRDefault="00F67589" w:rsidP="005A29B3">
      <w:pPr>
        <w:pStyle w:val="3"/>
      </w:pPr>
      <w:r>
        <w:t>查询指定列并且结果不出现重复数据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623C5" w:rsidRPr="00FA5DD2" w:rsidTr="00862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8623C5" w:rsidRPr="00FA5DD2" w:rsidRDefault="008623C5" w:rsidP="008623C5">
            <w:r w:rsidRPr="00FA5DD2">
              <w:t xml:space="preserve">SELECT DISTINCT </w:t>
            </w:r>
            <w:r w:rsidRPr="00FA5DD2">
              <w:t>字段名</w:t>
            </w:r>
            <w:r w:rsidRPr="00FA5DD2">
              <w:t xml:space="preserve"> FROM </w:t>
            </w:r>
            <w:r w:rsidRPr="00FA5DD2">
              <w:t>表名</w:t>
            </w:r>
            <w:r w:rsidRPr="00FA5DD2">
              <w:t>;</w:t>
            </w:r>
          </w:p>
        </w:tc>
      </w:tr>
    </w:tbl>
    <w:p w:rsidR="008623C5" w:rsidRPr="008623C5" w:rsidRDefault="008623C5" w:rsidP="008623C5">
      <w:pPr>
        <w:rPr>
          <w:rFonts w:eastAsia="黑体"/>
        </w:rPr>
      </w:pPr>
    </w:p>
    <w:p w:rsidR="00F67589" w:rsidRDefault="00F67589" w:rsidP="005A29B3">
      <w:pPr>
        <w:pStyle w:val="3"/>
      </w:pPr>
      <w:r>
        <w:t>具体操作：</w:t>
      </w:r>
    </w:p>
    <w:p w:rsidR="00981B30" w:rsidRPr="00981B30" w:rsidRDefault="00981B30" w:rsidP="00981B30">
      <w:pPr>
        <w:pStyle w:val="af7"/>
        <w:rPr>
          <w:rFonts w:eastAsia="黑体" w:hint="eastAsia"/>
        </w:rPr>
      </w:pPr>
      <w:r w:rsidRPr="00981B30">
        <w:rPr>
          <w:rFonts w:eastAsia="黑体" w:hint="eastAsia"/>
        </w:rPr>
        <w:t xml:space="preserve">-- </w:t>
      </w:r>
      <w:r w:rsidRPr="00981B30">
        <w:rPr>
          <w:rFonts w:eastAsia="黑体" w:hint="eastAsia"/>
        </w:rPr>
        <w:t>查询学生来至哪些城市，去掉重复</w:t>
      </w:r>
    </w:p>
    <w:p w:rsidR="00F67589" w:rsidRDefault="00981B30" w:rsidP="00981B30">
      <w:pPr>
        <w:pStyle w:val="af7"/>
      </w:pPr>
      <w:r w:rsidRPr="00981B30">
        <w:rPr>
          <w:rFonts w:eastAsia="黑体"/>
        </w:rPr>
        <w:t>select distinct address from student;</w:t>
      </w:r>
    </w:p>
    <w:p w:rsidR="00F67589" w:rsidRPr="001A51E7" w:rsidRDefault="00981B30" w:rsidP="00F251D5">
      <w:pPr>
        <w:pStyle w:val="af7"/>
        <w:rPr>
          <w:rFonts w:eastAsia="黑体"/>
        </w:rPr>
      </w:pPr>
      <w:r>
        <w:rPr>
          <w:noProof/>
        </w:rPr>
        <w:drawing>
          <wp:inline distT="0" distB="0" distL="0" distR="0" wp14:anchorId="5A04019F" wp14:editId="2038F5C6">
            <wp:extent cx="990600" cy="11525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89" w:rsidRDefault="00F67589" w:rsidP="00E54B52">
      <w:pPr>
        <w:pStyle w:val="ImageCaption"/>
        <w:numPr>
          <w:ilvl w:val="0"/>
          <w:numId w:val="14"/>
        </w:numPr>
        <w:rPr>
          <w:lang w:eastAsia="zh-CN"/>
        </w:rPr>
      </w:pPr>
    </w:p>
    <w:p w:rsidR="00F67589" w:rsidRDefault="00F67589" w:rsidP="00C152F5">
      <w:pPr>
        <w:pStyle w:val="2"/>
      </w:pPr>
      <w:bookmarkStart w:id="44" w:name="header-n962"/>
      <w:r>
        <w:t>查询结果参与运算</w:t>
      </w:r>
      <w:bookmarkEnd w:id="44"/>
    </w:p>
    <w:p w:rsidR="00567E64" w:rsidRDefault="00F67589" w:rsidP="005A29B3">
      <w:pPr>
        <w:pStyle w:val="3"/>
      </w:pPr>
      <w:r>
        <w:t xml:space="preserve">某列数据和固定值运算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E6DA9" w:rsidRPr="00FA5DD2" w:rsidTr="003E6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3E6DA9" w:rsidRPr="00FA5DD2" w:rsidRDefault="003E6DA9" w:rsidP="003E6DA9">
            <w:r w:rsidRPr="00FA5DD2">
              <w:t xml:space="preserve">SELECT </w:t>
            </w:r>
            <w:r w:rsidRPr="00FA5DD2">
              <w:t>列名</w:t>
            </w:r>
            <w:r w:rsidRPr="00FA5DD2">
              <w:t xml:space="preserve">1 + </w:t>
            </w:r>
            <w:r w:rsidRPr="00FA5DD2">
              <w:t>固定值</w:t>
            </w:r>
            <w:r w:rsidRPr="00FA5DD2">
              <w:t xml:space="preserve"> FROM </w:t>
            </w:r>
            <w:r w:rsidRPr="00FA5DD2">
              <w:t>表名</w:t>
            </w:r>
            <w:r w:rsidRPr="00FA5DD2">
              <w:t>;</w:t>
            </w:r>
          </w:p>
        </w:tc>
      </w:tr>
    </w:tbl>
    <w:p w:rsidR="00567E64" w:rsidRDefault="00F67589" w:rsidP="005A29B3">
      <w:pPr>
        <w:pStyle w:val="3"/>
      </w:pPr>
      <w:r>
        <w:t xml:space="preserve">某列数据和其他列数据参与运算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577E" w:rsidRPr="00FA5DD2" w:rsidTr="00B0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B0577E" w:rsidRPr="00FA5DD2" w:rsidRDefault="00B0577E" w:rsidP="00B0577E">
            <w:r w:rsidRPr="00FA5DD2">
              <w:t xml:space="preserve">SELECT </w:t>
            </w:r>
            <w:r w:rsidRPr="00FA5DD2">
              <w:t>列名</w:t>
            </w:r>
            <w:r w:rsidRPr="00FA5DD2">
              <w:t xml:space="preserve">1 + </w:t>
            </w:r>
            <w:r w:rsidRPr="00FA5DD2">
              <w:t>列名</w:t>
            </w:r>
            <w:r w:rsidRPr="00FA5DD2">
              <w:t xml:space="preserve">2 FROM </w:t>
            </w:r>
            <w:r w:rsidRPr="00FA5DD2">
              <w:t>表名</w:t>
            </w:r>
            <w:r w:rsidRPr="00FA5DD2">
              <w:t>;</w:t>
            </w:r>
          </w:p>
        </w:tc>
      </w:tr>
    </w:tbl>
    <w:p w:rsidR="00F67589" w:rsidRDefault="00F67589" w:rsidP="002942D7">
      <w:pPr>
        <w:pStyle w:val="a"/>
      </w:pPr>
      <w:r>
        <w:t>注意</w:t>
      </w:r>
      <w:r>
        <w:t xml:space="preserve">: </w:t>
      </w:r>
      <w:r>
        <w:t>参与运算的必须是数值类型</w:t>
      </w:r>
    </w:p>
    <w:p w:rsidR="00F67589" w:rsidRDefault="00F67589" w:rsidP="005A29B3">
      <w:pPr>
        <w:pStyle w:val="3"/>
      </w:pPr>
      <w:r>
        <w:t>需求：</w:t>
      </w:r>
    </w:p>
    <w:p w:rsidR="00F67589" w:rsidRPr="00D04094" w:rsidRDefault="007F263E" w:rsidP="00C85ACF">
      <w:pPr>
        <w:pStyle w:val="a0"/>
      </w:pPr>
      <w:r>
        <w:t>准备数据：</w:t>
      </w:r>
      <w:r w:rsidR="00F67589" w:rsidRPr="00D04094">
        <w:t>添加数学，英语成绩列</w:t>
      </w:r>
      <w:r w:rsidR="00F67589" w:rsidRPr="00D04094">
        <w:t>,</w:t>
      </w:r>
      <w:r w:rsidR="00F67589" w:rsidRPr="00D04094">
        <w:t>给每条记录添加对应的数学和英语成绩</w:t>
      </w:r>
      <w:r>
        <w:t>，</w:t>
      </w:r>
      <w:r w:rsidR="00F67589" w:rsidRPr="00D04094">
        <w:t>查询的时候将数学和英语的成绩相加</w:t>
      </w:r>
    </w:p>
    <w:p w:rsidR="00F67589" w:rsidRDefault="00F67589" w:rsidP="005A29B3">
      <w:pPr>
        <w:pStyle w:val="3"/>
      </w:pPr>
      <w:r>
        <w:lastRenderedPageBreak/>
        <w:t>实现：</w:t>
      </w:r>
    </w:p>
    <w:p w:rsidR="00D35F66" w:rsidRPr="00D35F66" w:rsidRDefault="00D35F66" w:rsidP="00D35F66">
      <w:pPr>
        <w:pStyle w:val="af7"/>
        <w:rPr>
          <w:rFonts w:eastAsia="黑体" w:hint="eastAsia"/>
        </w:rPr>
      </w:pPr>
      <w:r w:rsidRPr="00D35F66">
        <w:rPr>
          <w:rFonts w:eastAsia="黑体" w:hint="eastAsia"/>
        </w:rPr>
        <w:t xml:space="preserve">-- </w:t>
      </w:r>
      <w:r w:rsidRPr="00D35F66">
        <w:rPr>
          <w:rFonts w:eastAsia="黑体" w:hint="eastAsia"/>
        </w:rPr>
        <w:t>修改</w:t>
      </w:r>
      <w:r w:rsidRPr="00D35F66">
        <w:rPr>
          <w:rFonts w:eastAsia="黑体" w:hint="eastAsia"/>
        </w:rPr>
        <w:t>student</w:t>
      </w:r>
      <w:r w:rsidRPr="00D35F66">
        <w:rPr>
          <w:rFonts w:eastAsia="黑体" w:hint="eastAsia"/>
        </w:rPr>
        <w:t>表结构</w:t>
      </w:r>
      <w:r w:rsidRPr="00D35F66">
        <w:rPr>
          <w:rFonts w:eastAsia="黑体" w:hint="eastAsia"/>
        </w:rPr>
        <w:t>,</w:t>
      </w:r>
      <w:r w:rsidRPr="00D35F66">
        <w:rPr>
          <w:rFonts w:eastAsia="黑体" w:hint="eastAsia"/>
        </w:rPr>
        <w:t>添加数学和英语成绩列</w:t>
      </w:r>
    </w:p>
    <w:p w:rsidR="00D35F66" w:rsidRPr="00D35F66" w:rsidRDefault="00D35F66" w:rsidP="00D35F66">
      <w:pPr>
        <w:pStyle w:val="af7"/>
        <w:rPr>
          <w:rFonts w:eastAsia="黑体"/>
        </w:rPr>
      </w:pPr>
      <w:r w:rsidRPr="00D35F66">
        <w:rPr>
          <w:rFonts w:eastAsia="黑体"/>
        </w:rPr>
        <w:t>select * from student;</w:t>
      </w:r>
    </w:p>
    <w:p w:rsidR="00D35F66" w:rsidRPr="00D35F66" w:rsidRDefault="00D35F66" w:rsidP="00D35F66">
      <w:pPr>
        <w:pStyle w:val="af7"/>
        <w:rPr>
          <w:rFonts w:eastAsia="黑体"/>
        </w:rPr>
      </w:pPr>
    </w:p>
    <w:p w:rsidR="00D35F66" w:rsidRPr="00D35F66" w:rsidRDefault="00D35F66" w:rsidP="00D35F66">
      <w:pPr>
        <w:pStyle w:val="af7"/>
        <w:rPr>
          <w:rFonts w:eastAsia="黑体"/>
        </w:rPr>
      </w:pPr>
      <w:r w:rsidRPr="00D35F66">
        <w:rPr>
          <w:rFonts w:eastAsia="黑体"/>
        </w:rPr>
        <w:t>alter table student add math int, add english int;</w:t>
      </w:r>
    </w:p>
    <w:p w:rsidR="00D35F66" w:rsidRPr="00D35F66" w:rsidRDefault="00D35F66" w:rsidP="00D35F66">
      <w:pPr>
        <w:pStyle w:val="af7"/>
        <w:rPr>
          <w:rFonts w:eastAsia="黑体"/>
        </w:rPr>
      </w:pPr>
    </w:p>
    <w:p w:rsidR="00D35F66" w:rsidRPr="00D35F66" w:rsidRDefault="00D35F66" w:rsidP="00D35F66">
      <w:pPr>
        <w:pStyle w:val="af7"/>
        <w:rPr>
          <w:rFonts w:eastAsia="黑体"/>
        </w:rPr>
      </w:pPr>
    </w:p>
    <w:p w:rsidR="00D35F66" w:rsidRPr="00D35F66" w:rsidRDefault="00D35F66" w:rsidP="00D35F66">
      <w:pPr>
        <w:pStyle w:val="af7"/>
        <w:rPr>
          <w:rFonts w:eastAsia="黑体" w:hint="eastAsia"/>
        </w:rPr>
      </w:pPr>
      <w:r w:rsidRPr="00D35F66">
        <w:rPr>
          <w:rFonts w:eastAsia="黑体" w:hint="eastAsia"/>
        </w:rPr>
        <w:t xml:space="preserve">-- </w:t>
      </w:r>
      <w:r w:rsidRPr="00D35F66">
        <w:rPr>
          <w:rFonts w:eastAsia="黑体" w:hint="eastAsia"/>
        </w:rPr>
        <w:t>查询姓名、数学，将数学每个减</w:t>
      </w:r>
      <w:r w:rsidRPr="00D35F66">
        <w:rPr>
          <w:rFonts w:eastAsia="黑体" w:hint="eastAsia"/>
        </w:rPr>
        <w:t>1</w:t>
      </w:r>
      <w:r w:rsidRPr="00D35F66">
        <w:rPr>
          <w:rFonts w:eastAsia="黑体" w:hint="eastAsia"/>
        </w:rPr>
        <w:t>分</w:t>
      </w:r>
    </w:p>
    <w:p w:rsidR="00D35F66" w:rsidRPr="00D35F66" w:rsidRDefault="00D35F66" w:rsidP="00D35F66">
      <w:pPr>
        <w:pStyle w:val="af7"/>
        <w:rPr>
          <w:rFonts w:eastAsia="黑体"/>
        </w:rPr>
      </w:pPr>
      <w:r w:rsidRPr="00D35F66">
        <w:rPr>
          <w:rFonts w:eastAsia="黑体"/>
        </w:rPr>
        <w:t>select name,math from student;</w:t>
      </w:r>
    </w:p>
    <w:p w:rsidR="00D35F66" w:rsidRPr="00D35F66" w:rsidRDefault="00D35F66" w:rsidP="00D35F66">
      <w:pPr>
        <w:pStyle w:val="af7"/>
        <w:rPr>
          <w:rFonts w:eastAsia="黑体"/>
        </w:rPr>
      </w:pPr>
      <w:r w:rsidRPr="00D35F66">
        <w:rPr>
          <w:rFonts w:eastAsia="黑体"/>
        </w:rPr>
        <w:t>select name,math-10 from student;</w:t>
      </w:r>
    </w:p>
    <w:p w:rsidR="00D35F66" w:rsidRPr="00D35F66" w:rsidRDefault="00D35F66" w:rsidP="00D35F66">
      <w:pPr>
        <w:pStyle w:val="af7"/>
        <w:rPr>
          <w:rFonts w:eastAsia="黑体"/>
        </w:rPr>
      </w:pPr>
    </w:p>
    <w:p w:rsidR="00D35F66" w:rsidRPr="00D35F66" w:rsidRDefault="00D35F66" w:rsidP="00D35F66">
      <w:pPr>
        <w:pStyle w:val="af7"/>
        <w:rPr>
          <w:rFonts w:eastAsia="黑体" w:hint="eastAsia"/>
        </w:rPr>
      </w:pPr>
      <w:r w:rsidRPr="00D35F66">
        <w:rPr>
          <w:rFonts w:eastAsia="黑体" w:hint="eastAsia"/>
        </w:rPr>
        <w:t xml:space="preserve">-- </w:t>
      </w:r>
      <w:r w:rsidRPr="00D35F66">
        <w:rPr>
          <w:rFonts w:eastAsia="黑体" w:hint="eastAsia"/>
        </w:rPr>
        <w:t>查询所有列与</w:t>
      </w:r>
      <w:r w:rsidRPr="00D35F66">
        <w:rPr>
          <w:rFonts w:eastAsia="黑体" w:hint="eastAsia"/>
        </w:rPr>
        <w:t>math + english</w:t>
      </w:r>
      <w:r w:rsidRPr="00D35F66">
        <w:rPr>
          <w:rFonts w:eastAsia="黑体" w:hint="eastAsia"/>
        </w:rPr>
        <w:t>的和并使用别名”总成绩”</w:t>
      </w:r>
    </w:p>
    <w:p w:rsidR="00D35F66" w:rsidRPr="00D35F66" w:rsidRDefault="00D35F66" w:rsidP="00D35F66">
      <w:pPr>
        <w:pStyle w:val="af7"/>
        <w:rPr>
          <w:rFonts w:eastAsia="黑体" w:hint="eastAsia"/>
        </w:rPr>
      </w:pPr>
      <w:r w:rsidRPr="00D35F66">
        <w:rPr>
          <w:rFonts w:eastAsia="黑体" w:hint="eastAsia"/>
        </w:rPr>
        <w:t xml:space="preserve">select *,math+english as </w:t>
      </w:r>
      <w:r w:rsidRPr="00D35F66">
        <w:rPr>
          <w:rFonts w:eastAsia="黑体" w:hint="eastAsia"/>
        </w:rPr>
        <w:t>总成绩</w:t>
      </w:r>
      <w:r w:rsidRPr="00D35F66">
        <w:rPr>
          <w:rFonts w:eastAsia="黑体" w:hint="eastAsia"/>
        </w:rPr>
        <w:t xml:space="preserve"> from student;</w:t>
      </w:r>
    </w:p>
    <w:p w:rsidR="00D35F66" w:rsidRPr="00D35F66" w:rsidRDefault="00D35F66" w:rsidP="00D35F66">
      <w:pPr>
        <w:pStyle w:val="af7"/>
        <w:rPr>
          <w:rFonts w:eastAsia="黑体"/>
        </w:rPr>
      </w:pPr>
    </w:p>
    <w:p w:rsidR="00D35F66" w:rsidRPr="00D35F66" w:rsidRDefault="00D35F66" w:rsidP="00D35F66">
      <w:pPr>
        <w:pStyle w:val="af7"/>
        <w:rPr>
          <w:rFonts w:eastAsia="黑体" w:hint="eastAsia"/>
        </w:rPr>
      </w:pPr>
      <w:r w:rsidRPr="00D35F66">
        <w:rPr>
          <w:rFonts w:eastAsia="黑体" w:hint="eastAsia"/>
        </w:rPr>
        <w:t>-- as</w:t>
      </w:r>
      <w:r w:rsidRPr="00D35F66">
        <w:rPr>
          <w:rFonts w:eastAsia="黑体" w:hint="eastAsia"/>
        </w:rPr>
        <w:t>可以省略</w:t>
      </w:r>
    </w:p>
    <w:p w:rsidR="00F67589" w:rsidRDefault="00D35F66" w:rsidP="00D35F66">
      <w:pPr>
        <w:pStyle w:val="af7"/>
        <w:rPr>
          <w:rFonts w:eastAsia="黑体"/>
        </w:rPr>
      </w:pPr>
      <w:r w:rsidRPr="00D35F66">
        <w:rPr>
          <w:rFonts w:eastAsia="黑体" w:hint="eastAsia"/>
        </w:rPr>
        <w:t xml:space="preserve">select *,math+english </w:t>
      </w:r>
      <w:r w:rsidRPr="00D35F66">
        <w:rPr>
          <w:rFonts w:eastAsia="黑体" w:hint="eastAsia"/>
        </w:rPr>
        <w:t>总成绩</w:t>
      </w:r>
      <w:r w:rsidRPr="00D35F66">
        <w:rPr>
          <w:rFonts w:eastAsia="黑体" w:hint="eastAsia"/>
        </w:rPr>
        <w:t xml:space="preserve"> from student;</w:t>
      </w:r>
    </w:p>
    <w:p w:rsidR="00D35F66" w:rsidRPr="005E65F7" w:rsidRDefault="00D35F66" w:rsidP="00D35F66">
      <w:pPr>
        <w:pStyle w:val="af7"/>
      </w:pPr>
      <w:r>
        <w:rPr>
          <w:noProof/>
        </w:rPr>
        <w:drawing>
          <wp:inline distT="0" distB="0" distL="0" distR="0" wp14:anchorId="100FA18A" wp14:editId="330E72D7">
            <wp:extent cx="5505450" cy="11239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15" w:rsidRDefault="00CF0415" w:rsidP="00CF0415">
      <w:pPr>
        <w:pStyle w:val="1"/>
      </w:pPr>
      <w:bookmarkStart w:id="45" w:name="header-n38"/>
      <w:r>
        <w:rPr>
          <w:rFonts w:hint="eastAsia"/>
        </w:rPr>
        <w:t>DQL条件查询</w:t>
      </w:r>
    </w:p>
    <w:p w:rsidR="00CF0415" w:rsidRPr="00202C45" w:rsidRDefault="00CF0415" w:rsidP="00CF0415">
      <w:pPr>
        <w:pStyle w:val="2"/>
        <w:widowControl/>
        <w:spacing w:beforeLines="25" w:before="78" w:afterLines="25" w:after="78" w:line="240" w:lineRule="auto"/>
      </w:pPr>
      <w:r w:rsidRPr="00202C45">
        <w:t>条件查询</w:t>
      </w:r>
      <w:bookmarkEnd w:id="45"/>
    </w:p>
    <w:p w:rsidR="00CF0415" w:rsidRDefault="00CF0415" w:rsidP="00CF0415">
      <w:pPr>
        <w:pStyle w:val="3"/>
        <w:widowControl/>
        <w:spacing w:beforeLines="30" w:before="93" w:afterLines="20" w:after="62" w:line="240" w:lineRule="auto"/>
        <w:ind w:left="992" w:hanging="567"/>
      </w:pPr>
      <w:r>
        <w:t>为什么要条件查询</w:t>
      </w:r>
    </w:p>
    <w:p w:rsidR="00CF0415" w:rsidRDefault="00EC6380" w:rsidP="00CF0415">
      <w:pPr>
        <w:rPr>
          <w:rFonts w:eastAsia="黑体"/>
        </w:rPr>
      </w:pPr>
      <w:r>
        <w:rPr>
          <w:rFonts w:eastAsia="黑体"/>
        </w:rPr>
        <w:t>如果不指定查询条件，查询的是所有的记录，如果数据库中记录很多，速度会很慢。</w:t>
      </w:r>
    </w:p>
    <w:p w:rsidR="00CF0415" w:rsidRDefault="00CF0415" w:rsidP="00CF0415">
      <w:pPr>
        <w:pStyle w:val="3"/>
        <w:widowControl/>
        <w:spacing w:beforeLines="30" w:before="93" w:afterLines="20" w:after="62" w:line="240" w:lineRule="auto"/>
        <w:ind w:left="992" w:hanging="567"/>
      </w:pPr>
      <w:r>
        <w:t>条件查询的语法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0415" w:rsidRPr="00FA5DD2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F0415" w:rsidRPr="00FA5DD2" w:rsidRDefault="00CF0415" w:rsidP="00C85ACF">
            <w:r w:rsidRPr="00FA5DD2">
              <w:t xml:space="preserve">SELECT </w:t>
            </w:r>
            <w:r w:rsidRPr="00FA5DD2">
              <w:t>字段名</w:t>
            </w:r>
            <w:r w:rsidRPr="00FA5DD2">
              <w:t xml:space="preserve"> FROM </w:t>
            </w:r>
            <w:r w:rsidRPr="00FA5DD2">
              <w:t>表名</w:t>
            </w:r>
            <w:r w:rsidRPr="00FA5DD2">
              <w:t xml:space="preserve"> WHERE </w:t>
            </w:r>
            <w:r w:rsidRPr="00FA5DD2">
              <w:t>条件</w:t>
            </w:r>
            <w:r w:rsidRPr="00FA5DD2">
              <w:t>;</w:t>
            </w:r>
          </w:p>
        </w:tc>
      </w:tr>
      <w:tr w:rsidR="00CF0415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F0415" w:rsidRPr="00202C45" w:rsidRDefault="00CF0415" w:rsidP="00C85ACF">
            <w:r w:rsidRPr="003A4E84">
              <w:t>流程：取出表中的每条数据，满足条件的记录就返回，不满足条件的记录不返回</w:t>
            </w:r>
          </w:p>
        </w:tc>
      </w:tr>
    </w:tbl>
    <w:p w:rsidR="00CF0415" w:rsidRDefault="00CF0415" w:rsidP="00CF0415">
      <w:pPr>
        <w:pStyle w:val="2"/>
        <w:widowControl/>
        <w:spacing w:beforeLines="25" w:before="78" w:afterLines="25" w:after="78" w:line="240" w:lineRule="auto"/>
      </w:pPr>
      <w:bookmarkStart w:id="46" w:name="header-n43"/>
      <w:r>
        <w:t>准备数据</w:t>
      </w:r>
      <w:bookmarkEnd w:id="46"/>
    </w:p>
    <w:p w:rsidR="00CF0415" w:rsidRPr="007071ED" w:rsidRDefault="00CF0415" w:rsidP="00CF0415">
      <w:r>
        <w:rPr>
          <w:rFonts w:hint="eastAsia"/>
        </w:rPr>
        <w:t>创建一个学生表，包含如下列：</w:t>
      </w:r>
    </w:p>
    <w:p w:rsidR="00CF0415" w:rsidRPr="007E5ADF" w:rsidRDefault="00CF0415" w:rsidP="00CF0415">
      <w:pPr>
        <w:pStyle w:val="af7"/>
      </w:pPr>
      <w:r w:rsidRPr="00404434">
        <w:t>CREATE TABLE student3 (</w:t>
      </w:r>
      <w:r w:rsidRPr="00404434">
        <w:br/>
        <w:t xml:space="preserve">  id int,</w:t>
      </w:r>
      <w:r>
        <w:t xml:space="preserve">  -- </w:t>
      </w:r>
      <w:r>
        <w:t>编号</w:t>
      </w:r>
      <w:r w:rsidRPr="00404434">
        <w:br/>
        <w:t xml:space="preserve">  name varchar(20),</w:t>
      </w:r>
      <w:r>
        <w:t xml:space="preserve"> -- </w:t>
      </w:r>
      <w:r>
        <w:t>姓名</w:t>
      </w:r>
      <w:r w:rsidRPr="00404434">
        <w:br/>
        <w:t xml:space="preserve">  age int,</w:t>
      </w:r>
      <w:r>
        <w:t xml:space="preserve"> -- </w:t>
      </w:r>
      <w:r>
        <w:t>年龄</w:t>
      </w:r>
      <w:r w:rsidRPr="00404434">
        <w:br/>
        <w:t xml:space="preserve">  sex varchar(5),</w:t>
      </w:r>
      <w:r>
        <w:t xml:space="preserve">  -- </w:t>
      </w:r>
      <w:r>
        <w:t>性别</w:t>
      </w:r>
      <w:r w:rsidRPr="00404434">
        <w:br/>
        <w:t xml:space="preserve">  address varchar(100),</w:t>
      </w:r>
      <w:r>
        <w:t xml:space="preserve">  -- </w:t>
      </w:r>
      <w:r>
        <w:t>地址</w:t>
      </w:r>
      <w:r w:rsidRPr="00404434">
        <w:br/>
        <w:t xml:space="preserve">  math int,</w:t>
      </w:r>
      <w:r>
        <w:t xml:space="preserve"> -- </w:t>
      </w:r>
      <w:r>
        <w:t>数学</w:t>
      </w:r>
      <w:r w:rsidRPr="00404434">
        <w:br/>
        <w:t xml:space="preserve">  english int</w:t>
      </w:r>
      <w:r>
        <w:t xml:space="preserve"> -- </w:t>
      </w:r>
      <w:r>
        <w:t>英语</w:t>
      </w:r>
      <w:r w:rsidRPr="00404434">
        <w:br/>
        <w:t>);</w:t>
      </w:r>
      <w:r w:rsidRPr="00404434">
        <w:br/>
      </w:r>
      <w:r>
        <w:br/>
      </w:r>
      <w:r w:rsidRPr="007E5ADF">
        <w:t>INSERT INTO student3(id,NAME,age,sex,address,math,english) VALUES (1,'</w:t>
      </w:r>
      <w:r w:rsidRPr="007E5ADF">
        <w:t>马云</w:t>
      </w:r>
      <w:r w:rsidRPr="007E5ADF">
        <w:t>',55,'</w:t>
      </w:r>
      <w:r w:rsidRPr="007E5ADF">
        <w:t>男</w:t>
      </w:r>
      <w:r w:rsidRPr="007E5ADF">
        <w:t>','</w:t>
      </w:r>
      <w:r w:rsidRPr="007E5ADF">
        <w:t>杭州</w:t>
      </w:r>
      <w:r w:rsidRPr="007E5ADF">
        <w:t>',66,78),(2,'</w:t>
      </w:r>
      <w:r w:rsidRPr="007E5ADF">
        <w:t>马化腾</w:t>
      </w:r>
      <w:r w:rsidRPr="007E5ADF">
        <w:t>',45,'</w:t>
      </w:r>
      <w:r w:rsidRPr="007E5ADF">
        <w:t>女</w:t>
      </w:r>
      <w:r w:rsidRPr="007E5ADF">
        <w:t>','</w:t>
      </w:r>
      <w:r w:rsidRPr="007E5ADF">
        <w:t>深圳</w:t>
      </w:r>
      <w:r w:rsidRPr="007E5ADF">
        <w:t>',98,87),(3,'</w:t>
      </w:r>
      <w:r w:rsidRPr="007E5ADF">
        <w:t>马景涛</w:t>
      </w:r>
      <w:r w:rsidRPr="007E5ADF">
        <w:t>',55,'</w:t>
      </w:r>
      <w:r w:rsidRPr="007E5ADF">
        <w:t>男</w:t>
      </w:r>
      <w:r w:rsidRPr="007E5ADF">
        <w:t>','</w:t>
      </w:r>
      <w:r w:rsidRPr="007E5ADF">
        <w:t>香港</w:t>
      </w:r>
      <w:r w:rsidRPr="007E5ADF">
        <w:t>',56,77),(4,'</w:t>
      </w:r>
      <w:r w:rsidRPr="007E5ADF">
        <w:t>柳岩</w:t>
      </w:r>
      <w:r w:rsidRPr="007E5ADF">
        <w:lastRenderedPageBreak/>
        <w:t>',20,'</w:t>
      </w:r>
      <w:r w:rsidRPr="007E5ADF">
        <w:t>女</w:t>
      </w:r>
      <w:r w:rsidRPr="007E5ADF">
        <w:t>','</w:t>
      </w:r>
      <w:r w:rsidRPr="007E5ADF">
        <w:t>湖南</w:t>
      </w:r>
      <w:r w:rsidRPr="007E5ADF">
        <w:t>',76,65),(5,'</w:t>
      </w:r>
      <w:r w:rsidRPr="007E5ADF">
        <w:t>柳青</w:t>
      </w:r>
      <w:r w:rsidRPr="007E5ADF">
        <w:t>',20,'</w:t>
      </w:r>
      <w:r w:rsidRPr="007E5ADF">
        <w:t>男</w:t>
      </w:r>
      <w:r w:rsidRPr="007E5ADF">
        <w:t>','</w:t>
      </w:r>
      <w:r w:rsidRPr="007E5ADF">
        <w:t>湖南</w:t>
      </w:r>
      <w:r w:rsidRPr="007E5ADF">
        <w:t>',86,NULL),(6,'</w:t>
      </w:r>
      <w:r w:rsidRPr="007E5ADF">
        <w:t>刘德华</w:t>
      </w:r>
      <w:r w:rsidRPr="007E5ADF">
        <w:t>',57,'</w:t>
      </w:r>
      <w:r w:rsidRPr="007E5ADF">
        <w:t>男</w:t>
      </w:r>
      <w:r w:rsidRPr="007E5ADF">
        <w:t>','</w:t>
      </w:r>
      <w:r w:rsidRPr="007E5ADF">
        <w:t>香港</w:t>
      </w:r>
      <w:r w:rsidRPr="007E5ADF">
        <w:t>',99,99),(7,'</w:t>
      </w:r>
      <w:r w:rsidRPr="007E5ADF">
        <w:t>马德</w:t>
      </w:r>
      <w:r w:rsidRPr="007E5ADF">
        <w:t>',22,'</w:t>
      </w:r>
      <w:r w:rsidRPr="007E5ADF">
        <w:t>女</w:t>
      </w:r>
      <w:r w:rsidRPr="007E5ADF">
        <w:t>','</w:t>
      </w:r>
      <w:r w:rsidRPr="007E5ADF">
        <w:t>香港</w:t>
      </w:r>
      <w:r w:rsidRPr="007E5ADF">
        <w:t>',99,99),(8,'</w:t>
      </w:r>
      <w:r w:rsidRPr="007E5ADF">
        <w:t>德玛西亚</w:t>
      </w:r>
      <w:r w:rsidRPr="007E5ADF">
        <w:t>',18,'</w:t>
      </w:r>
      <w:r w:rsidRPr="007E5ADF">
        <w:t>男</w:t>
      </w:r>
      <w:r w:rsidRPr="007E5ADF">
        <w:t>','</w:t>
      </w:r>
      <w:r w:rsidRPr="007E5ADF">
        <w:t>南京</w:t>
      </w:r>
      <w:r w:rsidRPr="007E5ADF">
        <w:t>',56,65);</w:t>
      </w:r>
    </w:p>
    <w:p w:rsidR="00CF0415" w:rsidRDefault="00267A59" w:rsidP="00CF0415">
      <w:pPr>
        <w:pStyle w:val="2"/>
        <w:widowControl/>
        <w:spacing w:beforeLines="25" w:before="78" w:afterLines="25" w:after="78" w:line="240" w:lineRule="auto"/>
      </w:pPr>
      <w:bookmarkStart w:id="47" w:name="header-n45"/>
      <w:r>
        <w:t>比较运算符</w:t>
      </w:r>
      <w:bookmarkEnd w:id="47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551"/>
        <w:gridCol w:w="5954"/>
      </w:tblGrid>
      <w:tr w:rsidR="00CF0415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CF0415" w:rsidRDefault="00CF0415" w:rsidP="00C85ACF">
            <w:pPr>
              <w:ind w:leftChars="-7" w:hangingChars="7" w:hanging="15"/>
            </w:pPr>
            <w:r w:rsidRPr="006B7C31">
              <w:rPr>
                <w:rFonts w:hint="eastAsia"/>
              </w:rPr>
              <w:t>比较运算符</w:t>
            </w:r>
          </w:p>
        </w:tc>
        <w:tc>
          <w:tcPr>
            <w:tcW w:w="5954" w:type="dxa"/>
          </w:tcPr>
          <w:p w:rsidR="00CF0415" w:rsidRDefault="00CF0415" w:rsidP="00C85ACF">
            <w:pPr>
              <w:ind w:leftChars="-7" w:hangingChars="7" w:hanging="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CF0415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CF0415" w:rsidRPr="006B7C31" w:rsidRDefault="00CF0415" w:rsidP="00C85ACF">
            <w:pPr>
              <w:ind w:leftChars="-7" w:hangingChars="7" w:hanging="15"/>
            </w:pPr>
            <w:r w:rsidRPr="006B7C31">
              <w:t>&gt;</w:t>
            </w:r>
            <w:r w:rsidRPr="006B7C31">
              <w:t>、</w:t>
            </w:r>
            <w:r w:rsidRPr="006B7C31">
              <w:t>&lt;</w:t>
            </w:r>
            <w:r w:rsidRPr="006B7C31">
              <w:rPr>
                <w:rFonts w:hint="eastAsia"/>
              </w:rPr>
              <w:t>、</w:t>
            </w:r>
            <w:r w:rsidRPr="006B7C31">
              <w:t>&lt;=</w:t>
            </w:r>
            <w:r w:rsidRPr="006B7C31">
              <w:rPr>
                <w:rFonts w:hint="eastAsia"/>
              </w:rPr>
              <w:t>、</w:t>
            </w:r>
            <w:r w:rsidRPr="006B7C31">
              <w:t>&gt;=</w:t>
            </w:r>
            <w:r w:rsidRPr="006B7C31">
              <w:rPr>
                <w:rFonts w:hint="eastAsia"/>
              </w:rPr>
              <w:t>、</w:t>
            </w:r>
            <w:r w:rsidRPr="006B7C31">
              <w:t>=</w:t>
            </w:r>
            <w:r w:rsidRPr="006B7C31">
              <w:rPr>
                <w:rFonts w:hint="eastAsia"/>
              </w:rPr>
              <w:t>、</w:t>
            </w:r>
            <w:r w:rsidRPr="000074BE">
              <w:rPr>
                <w:color w:val="FF0000"/>
              </w:rPr>
              <w:t>&lt;&gt;</w:t>
            </w:r>
          </w:p>
        </w:tc>
        <w:tc>
          <w:tcPr>
            <w:tcW w:w="5954" w:type="dxa"/>
          </w:tcPr>
          <w:p w:rsidR="00CF0415" w:rsidRPr="008C3A56" w:rsidRDefault="005160C5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黑体"/>
              </w:rPr>
            </w:pPr>
            <w:r>
              <w:rPr>
                <w:rFonts w:eastAsia="黑体"/>
              </w:rPr>
              <w:t>在</w:t>
            </w:r>
            <w:r>
              <w:rPr>
                <w:rFonts w:eastAsia="黑体" w:hint="eastAsia"/>
              </w:rPr>
              <w:t>mysql</w:t>
            </w:r>
            <w:r>
              <w:rPr>
                <w:rFonts w:eastAsia="黑体" w:hint="eastAsia"/>
              </w:rPr>
              <w:t>中可以使用</w:t>
            </w:r>
            <w:r>
              <w:rPr>
                <w:rFonts w:eastAsia="黑体" w:hint="eastAsia"/>
              </w:rPr>
              <w:t>!=</w:t>
            </w:r>
            <w:r>
              <w:rPr>
                <w:rFonts w:eastAsia="黑体" w:hint="eastAsia"/>
              </w:rPr>
              <w:t>表示不等于，标准的</w:t>
            </w:r>
            <w:r>
              <w:rPr>
                <w:rFonts w:eastAsia="黑体" w:hint="eastAsia"/>
              </w:rPr>
              <w:t>SQL</w:t>
            </w:r>
            <w:r>
              <w:rPr>
                <w:rFonts w:eastAsia="黑体" w:hint="eastAsia"/>
              </w:rPr>
              <w:t>中使用</w:t>
            </w:r>
            <w:r>
              <w:rPr>
                <w:rFonts w:eastAsia="黑体" w:hint="eastAsia"/>
              </w:rPr>
              <w:t>&lt;&gt;</w:t>
            </w:r>
          </w:p>
        </w:tc>
      </w:tr>
    </w:tbl>
    <w:p w:rsidR="00CF0415" w:rsidRPr="006503E6" w:rsidRDefault="00CF0415" w:rsidP="00CF0415">
      <w:pPr>
        <w:rPr>
          <w:rFonts w:eastAsia="黑体"/>
        </w:rPr>
      </w:pPr>
    </w:p>
    <w:p w:rsidR="00CF0415" w:rsidRDefault="00CF0415" w:rsidP="00CF0415">
      <w:pPr>
        <w:pStyle w:val="3"/>
        <w:widowControl/>
        <w:spacing w:beforeLines="30" w:before="93" w:afterLines="20" w:after="62" w:line="240" w:lineRule="auto"/>
        <w:ind w:left="992" w:hanging="567"/>
      </w:pPr>
      <w:r>
        <w:t>具体操作：</w:t>
      </w:r>
    </w:p>
    <w:p w:rsidR="004C2830" w:rsidRPr="004C2830" w:rsidRDefault="004C2830" w:rsidP="004C2830">
      <w:pPr>
        <w:pStyle w:val="af7"/>
        <w:rPr>
          <w:rFonts w:eastAsia="黑体" w:hint="eastAsia"/>
        </w:rPr>
      </w:pPr>
      <w:r w:rsidRPr="004C2830">
        <w:rPr>
          <w:rFonts w:eastAsia="黑体" w:hint="eastAsia"/>
        </w:rPr>
        <w:t xml:space="preserve">-- </w:t>
      </w:r>
      <w:r w:rsidRPr="004C2830">
        <w:rPr>
          <w:rFonts w:eastAsia="黑体" w:hint="eastAsia"/>
        </w:rPr>
        <w:t>查询</w:t>
      </w:r>
      <w:r w:rsidRPr="004C2830">
        <w:rPr>
          <w:rFonts w:eastAsia="黑体" w:hint="eastAsia"/>
        </w:rPr>
        <w:t>math</w:t>
      </w:r>
      <w:r w:rsidRPr="004C2830">
        <w:rPr>
          <w:rFonts w:eastAsia="黑体" w:hint="eastAsia"/>
        </w:rPr>
        <w:t>分数大于</w:t>
      </w:r>
      <w:r w:rsidRPr="004C2830">
        <w:rPr>
          <w:rFonts w:eastAsia="黑体" w:hint="eastAsia"/>
        </w:rPr>
        <w:t>80</w:t>
      </w:r>
      <w:r w:rsidRPr="004C2830">
        <w:rPr>
          <w:rFonts w:eastAsia="黑体" w:hint="eastAsia"/>
        </w:rPr>
        <w:t>分的学生</w:t>
      </w:r>
    </w:p>
    <w:p w:rsidR="004C2830" w:rsidRPr="004C2830" w:rsidRDefault="004C2830" w:rsidP="004C2830">
      <w:pPr>
        <w:pStyle w:val="af7"/>
        <w:rPr>
          <w:rFonts w:eastAsia="黑体"/>
        </w:rPr>
      </w:pPr>
      <w:r w:rsidRPr="004C2830">
        <w:rPr>
          <w:rFonts w:eastAsia="黑体"/>
        </w:rPr>
        <w:t>select * from student3 where math &gt; 80;</w:t>
      </w:r>
    </w:p>
    <w:p w:rsidR="004C2830" w:rsidRPr="004C2830" w:rsidRDefault="004C2830" w:rsidP="004C2830">
      <w:pPr>
        <w:pStyle w:val="af7"/>
        <w:rPr>
          <w:rFonts w:eastAsia="黑体"/>
        </w:rPr>
      </w:pPr>
    </w:p>
    <w:p w:rsidR="004C2830" w:rsidRPr="004C2830" w:rsidRDefault="004C2830" w:rsidP="004C2830">
      <w:pPr>
        <w:pStyle w:val="af7"/>
        <w:rPr>
          <w:rFonts w:eastAsia="黑体" w:hint="eastAsia"/>
        </w:rPr>
      </w:pPr>
      <w:r w:rsidRPr="004C2830">
        <w:rPr>
          <w:rFonts w:eastAsia="黑体" w:hint="eastAsia"/>
        </w:rPr>
        <w:t xml:space="preserve">-- </w:t>
      </w:r>
      <w:r w:rsidRPr="004C2830">
        <w:rPr>
          <w:rFonts w:eastAsia="黑体" w:hint="eastAsia"/>
        </w:rPr>
        <w:t>查询</w:t>
      </w:r>
      <w:r w:rsidRPr="004C2830">
        <w:rPr>
          <w:rFonts w:eastAsia="黑体" w:hint="eastAsia"/>
        </w:rPr>
        <w:t>english</w:t>
      </w:r>
      <w:r w:rsidRPr="004C2830">
        <w:rPr>
          <w:rFonts w:eastAsia="黑体" w:hint="eastAsia"/>
        </w:rPr>
        <w:t>分数小于或等于</w:t>
      </w:r>
      <w:r w:rsidRPr="004C2830">
        <w:rPr>
          <w:rFonts w:eastAsia="黑体" w:hint="eastAsia"/>
        </w:rPr>
        <w:t>80</w:t>
      </w:r>
      <w:r w:rsidRPr="004C2830">
        <w:rPr>
          <w:rFonts w:eastAsia="黑体" w:hint="eastAsia"/>
        </w:rPr>
        <w:t>分的学生</w:t>
      </w:r>
    </w:p>
    <w:p w:rsidR="004C2830" w:rsidRPr="004C2830" w:rsidRDefault="004C2830" w:rsidP="004C2830">
      <w:pPr>
        <w:pStyle w:val="af7"/>
        <w:rPr>
          <w:rFonts w:eastAsia="黑体"/>
        </w:rPr>
      </w:pPr>
      <w:r w:rsidRPr="004C2830">
        <w:rPr>
          <w:rFonts w:eastAsia="黑体"/>
        </w:rPr>
        <w:t>select * from student3 where english &lt;=80;</w:t>
      </w:r>
    </w:p>
    <w:p w:rsidR="004C2830" w:rsidRPr="004C2830" w:rsidRDefault="004C2830" w:rsidP="004C2830">
      <w:pPr>
        <w:pStyle w:val="af7"/>
        <w:rPr>
          <w:rFonts w:eastAsia="黑体"/>
        </w:rPr>
      </w:pPr>
    </w:p>
    <w:p w:rsidR="004C2830" w:rsidRPr="004C2830" w:rsidRDefault="004C2830" w:rsidP="004C2830">
      <w:pPr>
        <w:pStyle w:val="af7"/>
        <w:rPr>
          <w:rFonts w:eastAsia="黑体" w:hint="eastAsia"/>
        </w:rPr>
      </w:pPr>
      <w:r w:rsidRPr="004C2830">
        <w:rPr>
          <w:rFonts w:eastAsia="黑体" w:hint="eastAsia"/>
        </w:rPr>
        <w:t xml:space="preserve">-- </w:t>
      </w:r>
      <w:r w:rsidRPr="004C2830">
        <w:rPr>
          <w:rFonts w:eastAsia="黑体" w:hint="eastAsia"/>
        </w:rPr>
        <w:t>查询</w:t>
      </w:r>
      <w:r w:rsidRPr="004C2830">
        <w:rPr>
          <w:rFonts w:eastAsia="黑体" w:hint="eastAsia"/>
        </w:rPr>
        <w:t>age</w:t>
      </w:r>
      <w:r w:rsidRPr="004C2830">
        <w:rPr>
          <w:rFonts w:eastAsia="黑体" w:hint="eastAsia"/>
        </w:rPr>
        <w:t>等于</w:t>
      </w:r>
      <w:r w:rsidRPr="004C2830">
        <w:rPr>
          <w:rFonts w:eastAsia="黑体" w:hint="eastAsia"/>
        </w:rPr>
        <w:t>20</w:t>
      </w:r>
      <w:r w:rsidRPr="004C2830">
        <w:rPr>
          <w:rFonts w:eastAsia="黑体" w:hint="eastAsia"/>
        </w:rPr>
        <w:t>岁的学生</w:t>
      </w:r>
    </w:p>
    <w:p w:rsidR="004C2830" w:rsidRPr="004C2830" w:rsidRDefault="004C2830" w:rsidP="004C2830">
      <w:pPr>
        <w:pStyle w:val="af7"/>
        <w:rPr>
          <w:rFonts w:eastAsia="黑体"/>
        </w:rPr>
      </w:pPr>
      <w:r w:rsidRPr="004C2830">
        <w:rPr>
          <w:rFonts w:eastAsia="黑体"/>
        </w:rPr>
        <w:t>select * from student3 where age =20;</w:t>
      </w:r>
    </w:p>
    <w:p w:rsidR="004C2830" w:rsidRPr="004C2830" w:rsidRDefault="004C2830" w:rsidP="004C2830">
      <w:pPr>
        <w:pStyle w:val="af7"/>
        <w:rPr>
          <w:rFonts w:eastAsia="黑体"/>
        </w:rPr>
      </w:pPr>
    </w:p>
    <w:p w:rsidR="004C2830" w:rsidRPr="004C2830" w:rsidRDefault="004C2830" w:rsidP="004C2830">
      <w:pPr>
        <w:pStyle w:val="af7"/>
        <w:rPr>
          <w:rFonts w:eastAsia="黑体" w:hint="eastAsia"/>
        </w:rPr>
      </w:pPr>
      <w:r w:rsidRPr="004C2830">
        <w:rPr>
          <w:rFonts w:eastAsia="黑体" w:hint="eastAsia"/>
        </w:rPr>
        <w:t xml:space="preserve">-- </w:t>
      </w:r>
      <w:r w:rsidRPr="004C2830">
        <w:rPr>
          <w:rFonts w:eastAsia="黑体" w:hint="eastAsia"/>
        </w:rPr>
        <w:t>查询</w:t>
      </w:r>
      <w:r w:rsidRPr="004C2830">
        <w:rPr>
          <w:rFonts w:eastAsia="黑体" w:hint="eastAsia"/>
        </w:rPr>
        <w:t>age</w:t>
      </w:r>
      <w:r w:rsidRPr="004C2830">
        <w:rPr>
          <w:rFonts w:eastAsia="黑体" w:hint="eastAsia"/>
        </w:rPr>
        <w:t>不等于</w:t>
      </w:r>
      <w:r w:rsidRPr="004C2830">
        <w:rPr>
          <w:rFonts w:eastAsia="黑体" w:hint="eastAsia"/>
        </w:rPr>
        <w:t>20</w:t>
      </w:r>
      <w:r w:rsidRPr="004C2830">
        <w:rPr>
          <w:rFonts w:eastAsia="黑体" w:hint="eastAsia"/>
        </w:rPr>
        <w:t>岁的学生，注：不等于有两种写法</w:t>
      </w:r>
    </w:p>
    <w:p w:rsidR="004C2830" w:rsidRPr="004C2830" w:rsidRDefault="004C2830" w:rsidP="004C2830">
      <w:pPr>
        <w:pStyle w:val="af7"/>
        <w:rPr>
          <w:rFonts w:eastAsia="黑体"/>
        </w:rPr>
      </w:pPr>
      <w:r w:rsidRPr="004C2830">
        <w:rPr>
          <w:rFonts w:eastAsia="黑体"/>
        </w:rPr>
        <w:t>select * from student3 where age !=20;</w:t>
      </w:r>
    </w:p>
    <w:p w:rsidR="00CF0415" w:rsidRDefault="004C2830" w:rsidP="004C2830">
      <w:pPr>
        <w:pStyle w:val="af7"/>
      </w:pPr>
      <w:r w:rsidRPr="004C2830">
        <w:rPr>
          <w:rFonts w:eastAsia="黑体"/>
        </w:rPr>
        <w:t>select * from student3 where age &lt;&gt;20;</w:t>
      </w:r>
    </w:p>
    <w:p w:rsidR="00CF0415" w:rsidRPr="002D3523" w:rsidRDefault="00CF0415" w:rsidP="00CF0415">
      <w:pPr>
        <w:pStyle w:val="af7"/>
      </w:pPr>
    </w:p>
    <w:p w:rsidR="00CF0415" w:rsidRDefault="00CF0415" w:rsidP="00CF0415">
      <w:pPr>
        <w:pStyle w:val="2"/>
        <w:widowControl/>
        <w:spacing w:beforeLines="25" w:before="78" w:afterLines="25" w:after="78" w:line="240" w:lineRule="auto"/>
      </w:pPr>
      <w:bookmarkStart w:id="48" w:name="header-n83"/>
      <w:r>
        <w:t>逻辑运算符</w:t>
      </w:r>
      <w:bookmarkEnd w:id="48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696"/>
        <w:gridCol w:w="6809"/>
      </w:tblGrid>
      <w:tr w:rsidR="00CF0415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CF0415" w:rsidRPr="006B7C31" w:rsidRDefault="00CF0415" w:rsidP="00C85ACF">
            <w:pPr>
              <w:ind w:leftChars="-7" w:hangingChars="7" w:hanging="15"/>
            </w:pPr>
            <w:r w:rsidRPr="006B7C31">
              <w:rPr>
                <w:rFonts w:hint="eastAsia"/>
              </w:rPr>
              <w:t>逻辑运算符</w:t>
            </w:r>
          </w:p>
        </w:tc>
        <w:tc>
          <w:tcPr>
            <w:tcW w:w="6809" w:type="dxa"/>
          </w:tcPr>
          <w:p w:rsidR="00CF0415" w:rsidRDefault="00CF0415" w:rsidP="00C85ACF">
            <w:pPr>
              <w:ind w:leftChars="-7" w:hangingChars="7" w:hanging="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说明</w:t>
            </w:r>
          </w:p>
        </w:tc>
      </w:tr>
      <w:tr w:rsidR="00CF0415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CF0415" w:rsidRPr="006B7C31" w:rsidRDefault="00CF0415" w:rsidP="00C85ACF">
            <w:pPr>
              <w:ind w:leftChars="-7" w:hangingChars="7" w:hanging="15"/>
            </w:pPr>
            <w:r w:rsidRPr="006B7C31">
              <w:t xml:space="preserve">and </w:t>
            </w:r>
            <w:r>
              <w:t>或</w:t>
            </w:r>
            <w:r>
              <w:t xml:space="preserve"> </w:t>
            </w:r>
            <w:r w:rsidRPr="006B7C31">
              <w:t>&amp;&amp;</w:t>
            </w:r>
          </w:p>
        </w:tc>
        <w:tc>
          <w:tcPr>
            <w:tcW w:w="6809" w:type="dxa"/>
          </w:tcPr>
          <w:p w:rsidR="00CF0415" w:rsidRDefault="004C2830" w:rsidP="00C85ACF">
            <w:pPr>
              <w:ind w:leftChars="-7" w:hangingChars="7" w:hanging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标准的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是使用前者，</w:t>
            </w:r>
            <w:r>
              <w:rPr>
                <w:rFonts w:hint="eastAsia"/>
              </w:rPr>
              <w:t>m</w:t>
            </w:r>
            <w:r>
              <w:t>ysql</w:t>
            </w:r>
            <w:r>
              <w:t>支持两种，与</w:t>
            </w:r>
          </w:p>
        </w:tc>
      </w:tr>
      <w:tr w:rsidR="00CF0415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CF0415" w:rsidRPr="006B7C31" w:rsidRDefault="00CF0415" w:rsidP="00C85ACF">
            <w:pPr>
              <w:ind w:leftChars="-7" w:hangingChars="7" w:hanging="15"/>
            </w:pPr>
            <w:r w:rsidRPr="006B7C31">
              <w:t xml:space="preserve">or </w:t>
            </w:r>
            <w:r>
              <w:t>或</w:t>
            </w:r>
            <w:r w:rsidRPr="006B7C31">
              <w:t xml:space="preserve"> ||</w:t>
            </w:r>
          </w:p>
        </w:tc>
        <w:tc>
          <w:tcPr>
            <w:tcW w:w="6809" w:type="dxa"/>
          </w:tcPr>
          <w:p w:rsidR="00CF0415" w:rsidRDefault="004C2830" w:rsidP="00C85ACF">
            <w:pPr>
              <w:ind w:leftChars="-7" w:hangingChars="7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或</w:t>
            </w:r>
          </w:p>
        </w:tc>
      </w:tr>
      <w:tr w:rsidR="00CF0415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CF0415" w:rsidRPr="006B7C31" w:rsidRDefault="00CF0415" w:rsidP="00C85ACF">
            <w:pPr>
              <w:ind w:leftChars="-7" w:hangingChars="7" w:hanging="15"/>
            </w:pPr>
            <w:r>
              <w:t xml:space="preserve">not </w:t>
            </w:r>
            <w:r>
              <w:t>或</w:t>
            </w:r>
            <w:r w:rsidRPr="006B7C31">
              <w:t xml:space="preserve"> !</w:t>
            </w:r>
          </w:p>
        </w:tc>
        <w:tc>
          <w:tcPr>
            <w:tcW w:w="6809" w:type="dxa"/>
          </w:tcPr>
          <w:p w:rsidR="00CF0415" w:rsidRDefault="004C2830" w:rsidP="00C85ACF">
            <w:pPr>
              <w:ind w:leftChars="-7" w:hangingChars="7" w:hanging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非</w:t>
            </w:r>
          </w:p>
        </w:tc>
      </w:tr>
    </w:tbl>
    <w:p w:rsidR="00CF0415" w:rsidRDefault="00CF0415" w:rsidP="00CF0415">
      <w:pPr>
        <w:pStyle w:val="3"/>
        <w:widowControl/>
        <w:spacing w:beforeLines="30" w:before="93" w:afterLines="20" w:after="62" w:line="240" w:lineRule="auto"/>
        <w:ind w:left="992" w:hanging="567"/>
      </w:pPr>
      <w:r>
        <w:t>具体操作：</w:t>
      </w:r>
    </w:p>
    <w:p w:rsidR="00992D32" w:rsidRPr="00992D32" w:rsidRDefault="00992D32" w:rsidP="00992D32">
      <w:pPr>
        <w:pStyle w:val="af7"/>
        <w:rPr>
          <w:rFonts w:eastAsia="黑体" w:hint="eastAsia"/>
        </w:rPr>
      </w:pPr>
      <w:r w:rsidRPr="00992D32">
        <w:rPr>
          <w:rFonts w:eastAsia="黑体" w:hint="eastAsia"/>
        </w:rPr>
        <w:t xml:space="preserve">-- </w:t>
      </w:r>
      <w:r w:rsidRPr="00992D32">
        <w:rPr>
          <w:rFonts w:eastAsia="黑体" w:hint="eastAsia"/>
        </w:rPr>
        <w:t>查询</w:t>
      </w:r>
      <w:r w:rsidRPr="00992D32">
        <w:rPr>
          <w:rFonts w:eastAsia="黑体" w:hint="eastAsia"/>
        </w:rPr>
        <w:t>age</w:t>
      </w:r>
      <w:r w:rsidRPr="00992D32">
        <w:rPr>
          <w:rFonts w:eastAsia="黑体" w:hint="eastAsia"/>
        </w:rPr>
        <w:t>大于</w:t>
      </w:r>
      <w:r w:rsidRPr="00992D32">
        <w:rPr>
          <w:rFonts w:eastAsia="黑体" w:hint="eastAsia"/>
        </w:rPr>
        <w:t>35</w:t>
      </w:r>
      <w:r w:rsidRPr="00992D32">
        <w:rPr>
          <w:rFonts w:eastAsia="黑体" w:hint="eastAsia"/>
        </w:rPr>
        <w:t>且性别为男的学生</w:t>
      </w:r>
      <w:r w:rsidRPr="00992D32">
        <w:rPr>
          <w:rFonts w:eastAsia="黑体" w:hint="eastAsia"/>
        </w:rPr>
        <w:t>(</w:t>
      </w:r>
      <w:r w:rsidRPr="00992D32">
        <w:rPr>
          <w:rFonts w:eastAsia="黑体" w:hint="eastAsia"/>
        </w:rPr>
        <w:t>两个条件同时满足</w:t>
      </w:r>
      <w:r w:rsidRPr="00992D32">
        <w:rPr>
          <w:rFonts w:eastAsia="黑体" w:hint="eastAsia"/>
        </w:rPr>
        <w:t>)</w:t>
      </w:r>
    </w:p>
    <w:p w:rsidR="00992D32" w:rsidRPr="00992D32" w:rsidRDefault="00992D32" w:rsidP="00992D32">
      <w:pPr>
        <w:pStyle w:val="af7"/>
        <w:rPr>
          <w:rFonts w:eastAsia="黑体" w:hint="eastAsia"/>
        </w:rPr>
      </w:pPr>
      <w:r w:rsidRPr="00992D32">
        <w:rPr>
          <w:rFonts w:eastAsia="黑体" w:hint="eastAsia"/>
        </w:rPr>
        <w:t>select * from student3 where age&gt;35 and sex='</w:t>
      </w:r>
      <w:r w:rsidRPr="00992D32">
        <w:rPr>
          <w:rFonts w:eastAsia="黑体" w:hint="eastAsia"/>
        </w:rPr>
        <w:t>男</w:t>
      </w:r>
      <w:r w:rsidRPr="00992D32">
        <w:rPr>
          <w:rFonts w:eastAsia="黑体" w:hint="eastAsia"/>
        </w:rPr>
        <w:t>';</w:t>
      </w:r>
    </w:p>
    <w:p w:rsidR="00992D32" w:rsidRPr="00992D32" w:rsidRDefault="00992D32" w:rsidP="00992D32">
      <w:pPr>
        <w:pStyle w:val="af7"/>
        <w:rPr>
          <w:rFonts w:eastAsia="黑体"/>
        </w:rPr>
      </w:pPr>
    </w:p>
    <w:p w:rsidR="00992D32" w:rsidRPr="00992D32" w:rsidRDefault="00992D32" w:rsidP="00992D32">
      <w:pPr>
        <w:pStyle w:val="af7"/>
        <w:rPr>
          <w:rFonts w:eastAsia="黑体" w:hint="eastAsia"/>
        </w:rPr>
      </w:pPr>
      <w:r w:rsidRPr="00992D32">
        <w:rPr>
          <w:rFonts w:eastAsia="黑体" w:hint="eastAsia"/>
        </w:rPr>
        <w:t xml:space="preserve">-- </w:t>
      </w:r>
      <w:r w:rsidRPr="00992D32">
        <w:rPr>
          <w:rFonts w:eastAsia="黑体" w:hint="eastAsia"/>
        </w:rPr>
        <w:t>查询</w:t>
      </w:r>
      <w:r w:rsidRPr="00992D32">
        <w:rPr>
          <w:rFonts w:eastAsia="黑体" w:hint="eastAsia"/>
        </w:rPr>
        <w:t>age</w:t>
      </w:r>
      <w:r w:rsidRPr="00992D32">
        <w:rPr>
          <w:rFonts w:eastAsia="黑体" w:hint="eastAsia"/>
        </w:rPr>
        <w:t>大于</w:t>
      </w:r>
      <w:r w:rsidRPr="00992D32">
        <w:rPr>
          <w:rFonts w:eastAsia="黑体" w:hint="eastAsia"/>
        </w:rPr>
        <w:t>35</w:t>
      </w:r>
      <w:r w:rsidRPr="00992D32">
        <w:rPr>
          <w:rFonts w:eastAsia="黑体" w:hint="eastAsia"/>
        </w:rPr>
        <w:t>或性别为男的学生</w:t>
      </w:r>
      <w:r w:rsidRPr="00992D32">
        <w:rPr>
          <w:rFonts w:eastAsia="黑体" w:hint="eastAsia"/>
        </w:rPr>
        <w:t>(</w:t>
      </w:r>
      <w:r w:rsidRPr="00992D32">
        <w:rPr>
          <w:rFonts w:eastAsia="黑体" w:hint="eastAsia"/>
        </w:rPr>
        <w:t>两个条件其中一个满足</w:t>
      </w:r>
      <w:r w:rsidRPr="00992D32">
        <w:rPr>
          <w:rFonts w:eastAsia="黑体" w:hint="eastAsia"/>
        </w:rPr>
        <w:t>)</w:t>
      </w:r>
    </w:p>
    <w:p w:rsidR="00992D32" w:rsidRPr="00992D32" w:rsidRDefault="00992D32" w:rsidP="00992D32">
      <w:pPr>
        <w:pStyle w:val="af7"/>
        <w:rPr>
          <w:rFonts w:eastAsia="黑体" w:hint="eastAsia"/>
        </w:rPr>
      </w:pPr>
      <w:r w:rsidRPr="00992D32">
        <w:rPr>
          <w:rFonts w:eastAsia="黑体" w:hint="eastAsia"/>
        </w:rPr>
        <w:t>select * from student3 where age&gt;35 or sex='</w:t>
      </w:r>
      <w:r w:rsidRPr="00992D32">
        <w:rPr>
          <w:rFonts w:eastAsia="黑体" w:hint="eastAsia"/>
        </w:rPr>
        <w:t>男</w:t>
      </w:r>
      <w:r w:rsidRPr="00992D32">
        <w:rPr>
          <w:rFonts w:eastAsia="黑体" w:hint="eastAsia"/>
        </w:rPr>
        <w:t>';</w:t>
      </w:r>
    </w:p>
    <w:p w:rsidR="00992D32" w:rsidRPr="00992D32" w:rsidRDefault="00992D32" w:rsidP="00992D32">
      <w:pPr>
        <w:pStyle w:val="af7"/>
        <w:rPr>
          <w:rFonts w:eastAsia="黑体"/>
        </w:rPr>
      </w:pPr>
    </w:p>
    <w:p w:rsidR="00992D32" w:rsidRPr="00992D32" w:rsidRDefault="00992D32" w:rsidP="00992D32">
      <w:pPr>
        <w:pStyle w:val="af7"/>
        <w:rPr>
          <w:rFonts w:eastAsia="黑体" w:hint="eastAsia"/>
        </w:rPr>
      </w:pPr>
      <w:r w:rsidRPr="00992D32">
        <w:rPr>
          <w:rFonts w:eastAsia="黑体" w:hint="eastAsia"/>
        </w:rPr>
        <w:t xml:space="preserve">-- </w:t>
      </w:r>
      <w:r w:rsidRPr="00992D32">
        <w:rPr>
          <w:rFonts w:eastAsia="黑体" w:hint="eastAsia"/>
        </w:rPr>
        <w:t>查询</w:t>
      </w:r>
      <w:r w:rsidRPr="00992D32">
        <w:rPr>
          <w:rFonts w:eastAsia="黑体" w:hint="eastAsia"/>
        </w:rPr>
        <w:t>id</w:t>
      </w:r>
      <w:r w:rsidRPr="00992D32">
        <w:rPr>
          <w:rFonts w:eastAsia="黑体" w:hint="eastAsia"/>
        </w:rPr>
        <w:t>是</w:t>
      </w:r>
      <w:r w:rsidRPr="00992D32">
        <w:rPr>
          <w:rFonts w:eastAsia="黑体" w:hint="eastAsia"/>
        </w:rPr>
        <w:t>1</w:t>
      </w:r>
      <w:r w:rsidRPr="00992D32">
        <w:rPr>
          <w:rFonts w:eastAsia="黑体" w:hint="eastAsia"/>
        </w:rPr>
        <w:t>或</w:t>
      </w:r>
      <w:r w:rsidRPr="00992D32">
        <w:rPr>
          <w:rFonts w:eastAsia="黑体" w:hint="eastAsia"/>
        </w:rPr>
        <w:t>3</w:t>
      </w:r>
      <w:r w:rsidRPr="00992D32">
        <w:rPr>
          <w:rFonts w:eastAsia="黑体" w:hint="eastAsia"/>
        </w:rPr>
        <w:t>或</w:t>
      </w:r>
      <w:r w:rsidRPr="00992D32">
        <w:rPr>
          <w:rFonts w:eastAsia="黑体" w:hint="eastAsia"/>
        </w:rPr>
        <w:t>5</w:t>
      </w:r>
      <w:r w:rsidRPr="00992D32">
        <w:rPr>
          <w:rFonts w:eastAsia="黑体" w:hint="eastAsia"/>
        </w:rPr>
        <w:t>的学生</w:t>
      </w:r>
    </w:p>
    <w:p w:rsidR="00CF0415" w:rsidRPr="003D7877" w:rsidRDefault="00992D32" w:rsidP="00992D32">
      <w:pPr>
        <w:pStyle w:val="af7"/>
      </w:pPr>
      <w:r w:rsidRPr="00992D32">
        <w:rPr>
          <w:rFonts w:eastAsia="黑体"/>
        </w:rPr>
        <w:t>select * from student3 where id=1 or id=3 or id=5;</w:t>
      </w:r>
    </w:p>
    <w:p w:rsidR="00CF0415" w:rsidRDefault="00CF0415" w:rsidP="00CF0415">
      <w:pPr>
        <w:pStyle w:val="2"/>
        <w:widowControl/>
        <w:spacing w:beforeLines="25" w:before="78" w:afterLines="25" w:after="78" w:line="240" w:lineRule="auto"/>
      </w:pPr>
      <w:r>
        <w:t xml:space="preserve">in关键字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0415" w:rsidRPr="006870F7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F0415" w:rsidRPr="006870F7" w:rsidRDefault="00CF0415" w:rsidP="00C85ACF">
            <w:r w:rsidRPr="006870F7">
              <w:t xml:space="preserve">SELECT </w:t>
            </w:r>
            <w:r w:rsidRPr="006870F7">
              <w:t>字段名</w:t>
            </w:r>
            <w:r w:rsidRPr="006870F7">
              <w:t xml:space="preserve"> FROM </w:t>
            </w:r>
            <w:r w:rsidRPr="006870F7">
              <w:t>表名</w:t>
            </w:r>
            <w:r w:rsidRPr="006870F7">
              <w:t xml:space="preserve"> WHERE </w:t>
            </w:r>
            <w:r w:rsidRPr="006870F7">
              <w:t>字段</w:t>
            </w:r>
            <w:r w:rsidRPr="006870F7">
              <w:t xml:space="preserve"> in (</w:t>
            </w:r>
            <w:r w:rsidRPr="006870F7">
              <w:t>数据</w:t>
            </w:r>
            <w:r w:rsidRPr="006870F7">
              <w:t xml:space="preserve">1, </w:t>
            </w:r>
            <w:r w:rsidRPr="006870F7">
              <w:t>数据</w:t>
            </w:r>
            <w:r w:rsidRPr="006870F7">
              <w:t>2...);</w:t>
            </w:r>
          </w:p>
        </w:tc>
      </w:tr>
      <w:tr w:rsidR="00CF0415" w:rsidRPr="006870F7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F0415" w:rsidRPr="006870F7" w:rsidRDefault="00CF0415" w:rsidP="00C85ACF">
            <w:r w:rsidRPr="006870F7">
              <w:t>in</w:t>
            </w:r>
            <w:r w:rsidRPr="006870F7">
              <w:t>里面的每个数据都会作为一次条件，只要满足条件的就会显示</w:t>
            </w:r>
          </w:p>
        </w:tc>
      </w:tr>
    </w:tbl>
    <w:p w:rsidR="00CF0415" w:rsidRDefault="00CF0415" w:rsidP="00CF0415">
      <w:pPr>
        <w:pStyle w:val="3"/>
        <w:widowControl/>
        <w:spacing w:beforeLines="30" w:before="93" w:afterLines="20" w:after="62" w:line="240" w:lineRule="auto"/>
        <w:ind w:left="992" w:hanging="567"/>
      </w:pPr>
      <w:r>
        <w:t>具体操作：</w:t>
      </w:r>
    </w:p>
    <w:p w:rsidR="00CF0415" w:rsidRDefault="00FA50CA" w:rsidP="00FA50CA">
      <w:pPr>
        <w:pStyle w:val="af7"/>
      </w:pPr>
      <w:r>
        <w:rPr>
          <w:rFonts w:eastAsia="黑体" w:hint="eastAsia"/>
        </w:rPr>
        <w:t xml:space="preserve">-- </w:t>
      </w:r>
      <w:r w:rsidR="00CF0415">
        <w:t>查询</w:t>
      </w:r>
      <w:r w:rsidR="00CF0415">
        <w:t>id</w:t>
      </w:r>
      <w:r w:rsidR="00CF0415">
        <w:t>是</w:t>
      </w:r>
      <w:r w:rsidR="00CF0415">
        <w:t>1</w:t>
      </w:r>
      <w:r w:rsidR="00CF0415">
        <w:t>或</w:t>
      </w:r>
      <w:r w:rsidR="00CF0415">
        <w:t>3</w:t>
      </w:r>
      <w:r w:rsidR="00CF0415">
        <w:t>或</w:t>
      </w:r>
      <w:r w:rsidR="00CF0415">
        <w:t>5</w:t>
      </w:r>
      <w:r w:rsidR="00CF0415">
        <w:t>的学生</w:t>
      </w:r>
    </w:p>
    <w:p w:rsidR="00CF0415" w:rsidRDefault="00980C96" w:rsidP="00CF0415">
      <w:pPr>
        <w:pStyle w:val="af7"/>
        <w:rPr>
          <w:rFonts w:eastAsia="黑体"/>
        </w:rPr>
      </w:pPr>
      <w:r w:rsidRPr="00980C96">
        <w:rPr>
          <w:rFonts w:eastAsia="黑体"/>
        </w:rPr>
        <w:t>select * from student3 where id in (1,3,5);</w:t>
      </w:r>
    </w:p>
    <w:p w:rsidR="00955109" w:rsidRPr="00955109" w:rsidRDefault="00955109" w:rsidP="00955109">
      <w:pPr>
        <w:pStyle w:val="af7"/>
        <w:rPr>
          <w:rFonts w:eastAsia="黑体"/>
        </w:rPr>
      </w:pPr>
    </w:p>
    <w:p w:rsidR="00955109" w:rsidRPr="00955109" w:rsidRDefault="00955109" w:rsidP="00955109">
      <w:pPr>
        <w:pStyle w:val="af7"/>
        <w:rPr>
          <w:rFonts w:eastAsia="黑体" w:hint="eastAsia"/>
        </w:rPr>
      </w:pPr>
      <w:r w:rsidRPr="00955109">
        <w:rPr>
          <w:rFonts w:eastAsia="黑体" w:hint="eastAsia"/>
        </w:rPr>
        <w:t xml:space="preserve">-- </w:t>
      </w:r>
      <w:r w:rsidRPr="00955109">
        <w:rPr>
          <w:rFonts w:eastAsia="黑体" w:hint="eastAsia"/>
        </w:rPr>
        <w:t>查询</w:t>
      </w:r>
      <w:r w:rsidRPr="00955109">
        <w:rPr>
          <w:rFonts w:eastAsia="黑体" w:hint="eastAsia"/>
        </w:rPr>
        <w:t>id</w:t>
      </w:r>
      <w:r w:rsidRPr="00955109">
        <w:rPr>
          <w:rFonts w:eastAsia="黑体" w:hint="eastAsia"/>
        </w:rPr>
        <w:t>不是</w:t>
      </w:r>
      <w:r w:rsidRPr="00955109">
        <w:rPr>
          <w:rFonts w:eastAsia="黑体" w:hint="eastAsia"/>
        </w:rPr>
        <w:t>1</w:t>
      </w:r>
      <w:r w:rsidRPr="00955109">
        <w:rPr>
          <w:rFonts w:eastAsia="黑体" w:hint="eastAsia"/>
        </w:rPr>
        <w:t>或</w:t>
      </w:r>
      <w:r w:rsidRPr="00955109">
        <w:rPr>
          <w:rFonts w:eastAsia="黑体" w:hint="eastAsia"/>
        </w:rPr>
        <w:t>3</w:t>
      </w:r>
      <w:r w:rsidRPr="00955109">
        <w:rPr>
          <w:rFonts w:eastAsia="黑体" w:hint="eastAsia"/>
        </w:rPr>
        <w:t>或</w:t>
      </w:r>
      <w:r w:rsidRPr="00955109">
        <w:rPr>
          <w:rFonts w:eastAsia="黑体" w:hint="eastAsia"/>
        </w:rPr>
        <w:t>5</w:t>
      </w:r>
      <w:r w:rsidRPr="00955109">
        <w:rPr>
          <w:rFonts w:eastAsia="黑体" w:hint="eastAsia"/>
        </w:rPr>
        <w:t>的学生</w:t>
      </w:r>
    </w:p>
    <w:p w:rsidR="00955109" w:rsidRPr="00980C96" w:rsidRDefault="00955109" w:rsidP="00955109">
      <w:pPr>
        <w:pStyle w:val="af7"/>
        <w:rPr>
          <w:rFonts w:eastAsia="黑体"/>
        </w:rPr>
      </w:pPr>
      <w:r w:rsidRPr="00955109">
        <w:rPr>
          <w:rFonts w:eastAsia="黑体"/>
        </w:rPr>
        <w:lastRenderedPageBreak/>
        <w:t>select * from student3 where id not in (1,3,5);</w:t>
      </w:r>
    </w:p>
    <w:p w:rsidR="00CF0415" w:rsidRDefault="00CF0415" w:rsidP="00CF0415">
      <w:pPr>
        <w:pStyle w:val="2"/>
        <w:widowControl/>
        <w:spacing w:beforeLines="25" w:before="78" w:afterLines="25" w:after="78" w:line="240" w:lineRule="auto"/>
      </w:pPr>
      <w:bookmarkStart w:id="49" w:name="header-n132"/>
      <w:r>
        <w:t>范围</w:t>
      </w:r>
      <w:bookmarkEnd w:id="49"/>
      <w:r>
        <w:t>查询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0415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F0415" w:rsidRPr="00F0585F" w:rsidRDefault="00CF0415" w:rsidP="00C85ACF">
            <w:r w:rsidRPr="00F0585F">
              <w:t xml:space="preserve">BETWEEN </w:t>
            </w:r>
            <w:r w:rsidRPr="00F0585F">
              <w:t>值</w:t>
            </w:r>
            <w:r w:rsidRPr="00F0585F">
              <w:t xml:space="preserve">1 AND </w:t>
            </w:r>
            <w:r w:rsidRPr="00F0585F">
              <w:t>值</w:t>
            </w:r>
            <w:r w:rsidRPr="00F0585F">
              <w:t>2</w:t>
            </w:r>
          </w:p>
        </w:tc>
      </w:tr>
      <w:tr w:rsidR="00CF0415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F0415" w:rsidRDefault="00CF0415" w:rsidP="00C85ACF">
            <w:pPr>
              <w:rPr>
                <w:rFonts w:eastAsia="黑体"/>
              </w:rPr>
            </w:pPr>
            <w:r>
              <w:t>表示从值</w:t>
            </w:r>
            <w:r>
              <w:t>1</w:t>
            </w:r>
            <w:r>
              <w:t>到值</w:t>
            </w:r>
            <w:r>
              <w:t>2</w:t>
            </w:r>
            <w:r>
              <w:t>范围，包头又包尾</w:t>
            </w:r>
          </w:p>
        </w:tc>
      </w:tr>
      <w:tr w:rsidR="00CF0415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F0415" w:rsidRPr="00F0585F" w:rsidRDefault="00CF0415" w:rsidP="00C85ACF">
            <w:r w:rsidRPr="00F0585F">
              <w:t>比如：</w:t>
            </w:r>
            <w:r w:rsidRPr="00F0585F">
              <w:t xml:space="preserve">age BETWEEN 80 AND 100 </w:t>
            </w:r>
            <w:r w:rsidRPr="00F0585F">
              <w:t>相当于：</w:t>
            </w:r>
            <w:r w:rsidRPr="00F0585F">
              <w:t xml:space="preserve"> age&gt;=80 &amp;&amp; age&lt;=100</w:t>
            </w:r>
          </w:p>
        </w:tc>
      </w:tr>
    </w:tbl>
    <w:p w:rsidR="00CF0415" w:rsidRDefault="00AA3ECE" w:rsidP="00AA3ECE">
      <w:pPr>
        <w:pStyle w:val="af7"/>
      </w:pPr>
      <w:r>
        <w:rPr>
          <w:rFonts w:eastAsia="黑体" w:hint="eastAsia"/>
        </w:rPr>
        <w:t xml:space="preserve">-- </w:t>
      </w:r>
      <w:r w:rsidR="00CF0415">
        <w:t>查询</w:t>
      </w:r>
      <w:r w:rsidR="00CF0415">
        <w:t>english</w:t>
      </w:r>
      <w:r w:rsidR="00CF0415">
        <w:t>成绩大于等于</w:t>
      </w:r>
      <w:r w:rsidR="00CF0415">
        <w:t>75</w:t>
      </w:r>
      <w:r w:rsidR="00CF0415">
        <w:t>，且小于等于</w:t>
      </w:r>
      <w:r w:rsidR="00CF0415">
        <w:t>90</w:t>
      </w:r>
      <w:r w:rsidR="00CF0415">
        <w:t>的学生</w:t>
      </w:r>
    </w:p>
    <w:p w:rsidR="00CF0415" w:rsidRPr="006334BD" w:rsidRDefault="00FB6635" w:rsidP="00CF0415">
      <w:pPr>
        <w:pStyle w:val="af7"/>
      </w:pPr>
      <w:r w:rsidRPr="00FB6635">
        <w:t>select * from student3 where english between 75 and 90;</w:t>
      </w:r>
    </w:p>
    <w:p w:rsidR="00CF0415" w:rsidRDefault="00CF0415" w:rsidP="00CF0415">
      <w:pPr>
        <w:pStyle w:val="2"/>
        <w:widowControl/>
        <w:spacing w:beforeLines="25" w:before="78" w:afterLines="25" w:after="78" w:line="240" w:lineRule="auto"/>
      </w:pPr>
      <w:bookmarkStart w:id="50" w:name="header-n146"/>
      <w:r>
        <w:t>like</w:t>
      </w:r>
      <w:bookmarkEnd w:id="50"/>
      <w:r>
        <w:t>关键字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0415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F0415" w:rsidRPr="00254703" w:rsidRDefault="00CF0415" w:rsidP="00C85ACF">
            <w:r w:rsidRPr="00254703">
              <w:t>LIKE</w:t>
            </w:r>
            <w:r w:rsidRPr="00254703">
              <w:t>表示模糊查询</w:t>
            </w:r>
          </w:p>
        </w:tc>
      </w:tr>
      <w:tr w:rsidR="00CF0415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F0415" w:rsidRPr="00254703" w:rsidRDefault="00CF0415" w:rsidP="00C85ACF">
            <w:r w:rsidRPr="00254703">
              <w:t xml:space="preserve">SELECT * FROM </w:t>
            </w:r>
            <w:r w:rsidRPr="00254703">
              <w:t>表名</w:t>
            </w:r>
            <w:r w:rsidRPr="00254703">
              <w:t xml:space="preserve"> WHERE </w:t>
            </w:r>
            <w:r w:rsidRPr="00254703">
              <w:t>字段名</w:t>
            </w:r>
            <w:r w:rsidRPr="00254703">
              <w:t xml:space="preserve"> LIKE '</w:t>
            </w:r>
            <w:r w:rsidRPr="00254703">
              <w:t>通配符字符串</w:t>
            </w:r>
            <w:r w:rsidRPr="00254703">
              <w:t>';</w:t>
            </w:r>
          </w:p>
        </w:tc>
      </w:tr>
    </w:tbl>
    <w:p w:rsidR="00CF0415" w:rsidRDefault="00CF0415" w:rsidP="00CF0415">
      <w:pPr>
        <w:pStyle w:val="3"/>
        <w:widowControl/>
        <w:spacing w:beforeLines="30" w:before="93" w:afterLines="20" w:after="62" w:line="240" w:lineRule="auto"/>
        <w:ind w:left="992" w:hanging="567"/>
      </w:pPr>
      <w:r>
        <w:t>MySQL通配符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129"/>
        <w:gridCol w:w="6379"/>
      </w:tblGrid>
      <w:tr w:rsidR="00CF0415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F0415" w:rsidRDefault="00CF0415" w:rsidP="00C85ACF">
            <w:pPr>
              <w:rPr>
                <w:rFonts w:eastAsia="黑体"/>
              </w:rPr>
            </w:pPr>
            <w:r>
              <w:t>通配符</w:t>
            </w:r>
          </w:p>
        </w:tc>
        <w:tc>
          <w:tcPr>
            <w:tcW w:w="6379" w:type="dxa"/>
          </w:tcPr>
          <w:p w:rsidR="00CF0415" w:rsidRPr="00254703" w:rsidRDefault="00CF0415" w:rsidP="00C85A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54703">
              <w:rPr>
                <w:rFonts w:hint="eastAsia"/>
              </w:rPr>
              <w:t>说明</w:t>
            </w:r>
          </w:p>
        </w:tc>
      </w:tr>
      <w:tr w:rsidR="00CF0415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F0415" w:rsidRDefault="00CF0415" w:rsidP="00C85ACF">
            <w:pPr>
              <w:rPr>
                <w:rFonts w:eastAsia="黑体"/>
              </w:rPr>
            </w:pPr>
            <w:r>
              <w:rPr>
                <w:rFonts w:eastAsia="黑体" w:hint="eastAsia"/>
              </w:rPr>
              <w:t>%</w:t>
            </w:r>
          </w:p>
        </w:tc>
        <w:tc>
          <w:tcPr>
            <w:tcW w:w="6379" w:type="dxa"/>
          </w:tcPr>
          <w:p w:rsidR="00CF0415" w:rsidRDefault="00FB6635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黑体" w:hint="eastAsia"/>
              </w:rPr>
            </w:pPr>
            <w:r>
              <w:rPr>
                <w:rFonts w:eastAsia="黑体"/>
              </w:rPr>
              <w:t>匹配任意多个字符</w:t>
            </w:r>
          </w:p>
        </w:tc>
      </w:tr>
      <w:tr w:rsidR="00CF0415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F0415" w:rsidRDefault="00CF0415" w:rsidP="00C85ACF">
            <w:pPr>
              <w:rPr>
                <w:rFonts w:eastAsia="黑体"/>
              </w:rPr>
            </w:pPr>
            <w:r>
              <w:rPr>
                <w:rFonts w:eastAsia="黑体" w:hint="eastAsia"/>
              </w:rPr>
              <w:t>_</w:t>
            </w:r>
          </w:p>
        </w:tc>
        <w:tc>
          <w:tcPr>
            <w:tcW w:w="6379" w:type="dxa"/>
          </w:tcPr>
          <w:p w:rsidR="00CF0415" w:rsidRDefault="00FB6635" w:rsidP="00C85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黑体"/>
              </w:rPr>
            </w:pPr>
            <w:r>
              <w:rPr>
                <w:rFonts w:eastAsia="黑体"/>
              </w:rPr>
              <w:t>匹配一个字符</w:t>
            </w:r>
          </w:p>
        </w:tc>
      </w:tr>
    </w:tbl>
    <w:p w:rsidR="00DF0809" w:rsidRPr="00DF0809" w:rsidRDefault="00DF0809" w:rsidP="00DF0809">
      <w:pPr>
        <w:pStyle w:val="af7"/>
        <w:rPr>
          <w:rFonts w:eastAsia="黑体" w:hint="eastAsia"/>
        </w:rPr>
      </w:pPr>
      <w:r w:rsidRPr="00DF0809">
        <w:rPr>
          <w:rFonts w:eastAsia="黑体" w:hint="eastAsia"/>
        </w:rPr>
        <w:t xml:space="preserve">-- </w:t>
      </w:r>
      <w:r w:rsidRPr="00DF0809">
        <w:rPr>
          <w:rFonts w:eastAsia="黑体" w:hint="eastAsia"/>
        </w:rPr>
        <w:t>查询姓马的学生</w:t>
      </w:r>
    </w:p>
    <w:p w:rsidR="00DF0809" w:rsidRPr="00DF0809" w:rsidRDefault="00DF0809" w:rsidP="00DF0809">
      <w:pPr>
        <w:pStyle w:val="af7"/>
        <w:rPr>
          <w:rFonts w:eastAsia="黑体" w:hint="eastAsia"/>
        </w:rPr>
      </w:pPr>
      <w:r w:rsidRPr="00DF0809">
        <w:rPr>
          <w:rFonts w:eastAsia="黑体" w:hint="eastAsia"/>
        </w:rPr>
        <w:t>select * from student3 where name like '</w:t>
      </w:r>
      <w:r w:rsidRPr="00DF0809">
        <w:rPr>
          <w:rFonts w:eastAsia="黑体" w:hint="eastAsia"/>
        </w:rPr>
        <w:t>马</w:t>
      </w:r>
      <w:r w:rsidRPr="00DF0809">
        <w:rPr>
          <w:rFonts w:eastAsia="黑体" w:hint="eastAsia"/>
        </w:rPr>
        <w:t>%';</w:t>
      </w:r>
    </w:p>
    <w:p w:rsidR="00DF0809" w:rsidRPr="00DF0809" w:rsidRDefault="00DF0809" w:rsidP="00DF0809">
      <w:pPr>
        <w:pStyle w:val="af7"/>
        <w:rPr>
          <w:rFonts w:eastAsia="黑体"/>
        </w:rPr>
      </w:pPr>
    </w:p>
    <w:p w:rsidR="00DF0809" w:rsidRPr="00DF0809" w:rsidRDefault="00DF0809" w:rsidP="00DF0809">
      <w:pPr>
        <w:pStyle w:val="af7"/>
        <w:rPr>
          <w:rFonts w:eastAsia="黑体" w:hint="eastAsia"/>
        </w:rPr>
      </w:pPr>
      <w:r w:rsidRPr="00DF0809">
        <w:rPr>
          <w:rFonts w:eastAsia="黑体" w:hint="eastAsia"/>
        </w:rPr>
        <w:t xml:space="preserve">-- </w:t>
      </w:r>
      <w:r w:rsidRPr="00DF0809">
        <w:rPr>
          <w:rFonts w:eastAsia="黑体" w:hint="eastAsia"/>
        </w:rPr>
        <w:t>查询姓名中包含</w:t>
      </w:r>
      <w:r w:rsidRPr="00DF0809">
        <w:rPr>
          <w:rFonts w:eastAsia="黑体" w:hint="eastAsia"/>
        </w:rPr>
        <w:t>'</w:t>
      </w:r>
      <w:r w:rsidRPr="00DF0809">
        <w:rPr>
          <w:rFonts w:eastAsia="黑体" w:hint="eastAsia"/>
        </w:rPr>
        <w:t>德</w:t>
      </w:r>
      <w:r w:rsidRPr="00DF0809">
        <w:rPr>
          <w:rFonts w:eastAsia="黑体" w:hint="eastAsia"/>
        </w:rPr>
        <w:t>'</w:t>
      </w:r>
      <w:r w:rsidRPr="00DF0809">
        <w:rPr>
          <w:rFonts w:eastAsia="黑体" w:hint="eastAsia"/>
        </w:rPr>
        <w:t>字的学生</w:t>
      </w:r>
    </w:p>
    <w:p w:rsidR="00DF0809" w:rsidRPr="00DF0809" w:rsidRDefault="00DF0809" w:rsidP="00DF0809">
      <w:pPr>
        <w:pStyle w:val="af7"/>
        <w:rPr>
          <w:rFonts w:eastAsia="黑体" w:hint="eastAsia"/>
        </w:rPr>
      </w:pPr>
      <w:r w:rsidRPr="00DF0809">
        <w:rPr>
          <w:rFonts w:eastAsia="黑体" w:hint="eastAsia"/>
        </w:rPr>
        <w:t>select * from student3 where name like '%</w:t>
      </w:r>
      <w:r w:rsidRPr="00DF0809">
        <w:rPr>
          <w:rFonts w:eastAsia="黑体" w:hint="eastAsia"/>
        </w:rPr>
        <w:t>德</w:t>
      </w:r>
      <w:r w:rsidRPr="00DF0809">
        <w:rPr>
          <w:rFonts w:eastAsia="黑体" w:hint="eastAsia"/>
        </w:rPr>
        <w:t>%';</w:t>
      </w:r>
    </w:p>
    <w:p w:rsidR="00DF0809" w:rsidRPr="00DF0809" w:rsidRDefault="00DF0809" w:rsidP="00DF0809">
      <w:pPr>
        <w:pStyle w:val="af7"/>
        <w:rPr>
          <w:rFonts w:eastAsia="黑体"/>
        </w:rPr>
      </w:pPr>
    </w:p>
    <w:p w:rsidR="00DF0809" w:rsidRPr="00DF0809" w:rsidRDefault="00DF0809" w:rsidP="00DF0809">
      <w:pPr>
        <w:pStyle w:val="af7"/>
        <w:rPr>
          <w:rFonts w:eastAsia="黑体" w:hint="eastAsia"/>
        </w:rPr>
      </w:pPr>
      <w:r w:rsidRPr="00DF0809">
        <w:rPr>
          <w:rFonts w:eastAsia="黑体" w:hint="eastAsia"/>
        </w:rPr>
        <w:t xml:space="preserve">-- </w:t>
      </w:r>
      <w:r w:rsidRPr="00DF0809">
        <w:rPr>
          <w:rFonts w:eastAsia="黑体" w:hint="eastAsia"/>
        </w:rPr>
        <w:t>查询姓马，且姓名有三个字的学生</w:t>
      </w:r>
      <w:r w:rsidRPr="00DF0809">
        <w:rPr>
          <w:rFonts w:eastAsia="黑体" w:hint="eastAsia"/>
        </w:rPr>
        <w:t xml:space="preserve">, </w:t>
      </w:r>
      <w:r w:rsidRPr="00DF0809">
        <w:rPr>
          <w:rFonts w:eastAsia="黑体" w:hint="eastAsia"/>
        </w:rPr>
        <w:t>两个下划线</w:t>
      </w:r>
    </w:p>
    <w:p w:rsidR="00CF0415" w:rsidRDefault="00DF0809" w:rsidP="00DF0809">
      <w:pPr>
        <w:pStyle w:val="af7"/>
        <w:rPr>
          <w:rFonts w:eastAsia="黑体"/>
        </w:rPr>
      </w:pPr>
      <w:r w:rsidRPr="00DF0809">
        <w:rPr>
          <w:rFonts w:eastAsia="黑体" w:hint="eastAsia"/>
        </w:rPr>
        <w:t>select * from student3 where name like '</w:t>
      </w:r>
      <w:r w:rsidRPr="00DF0809">
        <w:rPr>
          <w:rFonts w:eastAsia="黑体" w:hint="eastAsia"/>
        </w:rPr>
        <w:t>马</w:t>
      </w:r>
      <w:r w:rsidRPr="00DF0809">
        <w:rPr>
          <w:rFonts w:eastAsia="黑体" w:hint="eastAsia"/>
        </w:rPr>
        <w:t>__';</w:t>
      </w:r>
    </w:p>
    <w:p w:rsidR="00DA5F77" w:rsidRDefault="00DA5F77" w:rsidP="00DF0809">
      <w:pPr>
        <w:pStyle w:val="af7"/>
        <w:rPr>
          <w:rFonts w:eastAsia="黑体"/>
        </w:rPr>
      </w:pPr>
    </w:p>
    <w:p w:rsidR="00DA5F77" w:rsidRDefault="00DA5F77" w:rsidP="00DA5F77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查询英语为</w:t>
      </w:r>
      <w:r>
        <w:rPr>
          <w:rFonts w:hint="eastAsia"/>
        </w:rPr>
        <w:t>null</w:t>
      </w:r>
    </w:p>
    <w:p w:rsidR="00DA5F77" w:rsidRDefault="00DA5F77" w:rsidP="00DA5F77">
      <w:pPr>
        <w:pStyle w:val="af7"/>
      </w:pPr>
      <w:r>
        <w:t>select * from student3 where english = null;</w:t>
      </w:r>
    </w:p>
    <w:p w:rsidR="00DA5F77" w:rsidRDefault="00DA5F77" w:rsidP="00DA5F77">
      <w:pPr>
        <w:pStyle w:val="af7"/>
      </w:pPr>
    </w:p>
    <w:p w:rsidR="00DA5F77" w:rsidRPr="00D36C57" w:rsidRDefault="00DA5F77" w:rsidP="00DA5F77">
      <w:pPr>
        <w:pStyle w:val="af7"/>
      </w:pPr>
      <w:r>
        <w:t>select * from student3 where english is null;</w:t>
      </w:r>
      <w:bookmarkStart w:id="51" w:name="_GoBack"/>
      <w:bookmarkEnd w:id="51"/>
    </w:p>
    <w:p w:rsidR="00CD2899" w:rsidRDefault="00CD2899" w:rsidP="00CD2899">
      <w:pPr>
        <w:pStyle w:val="2"/>
      </w:pPr>
      <w:r>
        <w:t>条件查询小结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551"/>
        <w:gridCol w:w="5954"/>
      </w:tblGrid>
      <w:tr w:rsidR="00CD2899" w:rsidTr="00C85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CD2899" w:rsidRDefault="00CD2899" w:rsidP="00C85ACF">
            <w:pPr>
              <w:ind w:leftChars="-7" w:hangingChars="7" w:hanging="15"/>
            </w:pPr>
            <w:r w:rsidRPr="006B7C31">
              <w:rPr>
                <w:rFonts w:hint="eastAsia"/>
              </w:rPr>
              <w:t>比较运算符</w:t>
            </w:r>
          </w:p>
        </w:tc>
        <w:tc>
          <w:tcPr>
            <w:tcW w:w="5954" w:type="dxa"/>
          </w:tcPr>
          <w:p w:rsidR="00CD2899" w:rsidRDefault="00CD2899" w:rsidP="00C85ACF">
            <w:pPr>
              <w:ind w:leftChars="-7" w:hangingChars="7" w:hanging="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CD2899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CD2899" w:rsidRPr="006B7C31" w:rsidRDefault="00CD2899" w:rsidP="00C85ACF">
            <w:pPr>
              <w:ind w:leftChars="-7" w:hangingChars="7" w:hanging="15"/>
            </w:pPr>
            <w:r w:rsidRPr="006B7C31">
              <w:t>&gt;</w:t>
            </w:r>
            <w:r w:rsidRPr="006B7C31">
              <w:t>、</w:t>
            </w:r>
            <w:r w:rsidRPr="006B7C31">
              <w:t>&lt;</w:t>
            </w:r>
            <w:r w:rsidRPr="006B7C31">
              <w:rPr>
                <w:rFonts w:hint="eastAsia"/>
              </w:rPr>
              <w:t>、</w:t>
            </w:r>
            <w:r w:rsidRPr="006B7C31">
              <w:t>&lt;=</w:t>
            </w:r>
            <w:r w:rsidRPr="006B7C31">
              <w:rPr>
                <w:rFonts w:hint="eastAsia"/>
              </w:rPr>
              <w:t>、</w:t>
            </w:r>
            <w:r w:rsidRPr="006B7C31">
              <w:t>&gt;=</w:t>
            </w:r>
            <w:r w:rsidRPr="006B7C31">
              <w:rPr>
                <w:rFonts w:hint="eastAsia"/>
              </w:rPr>
              <w:t>、</w:t>
            </w:r>
            <w:r w:rsidRPr="006B7C31">
              <w:t>=</w:t>
            </w:r>
            <w:r w:rsidRPr="006B7C31">
              <w:rPr>
                <w:rFonts w:hint="eastAsia"/>
              </w:rPr>
              <w:t>、</w:t>
            </w:r>
            <w:r w:rsidRPr="000074BE">
              <w:rPr>
                <w:color w:val="FF0000"/>
              </w:rPr>
              <w:t>&lt;&gt;</w:t>
            </w:r>
          </w:p>
        </w:tc>
        <w:tc>
          <w:tcPr>
            <w:tcW w:w="5954" w:type="dxa"/>
          </w:tcPr>
          <w:p w:rsidR="00CD2899" w:rsidRPr="008C3A56" w:rsidRDefault="00D41A64" w:rsidP="00C85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黑体"/>
              </w:rPr>
            </w:pPr>
            <w:r>
              <w:rPr>
                <w:rFonts w:eastAsia="黑体"/>
              </w:rPr>
              <w:t>判断大小比较</w:t>
            </w:r>
          </w:p>
        </w:tc>
      </w:tr>
      <w:tr w:rsidR="00CD2899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CD2899" w:rsidRPr="006B7C31" w:rsidRDefault="00CD2899" w:rsidP="00C85ACF">
            <w:pPr>
              <w:ind w:leftChars="-7" w:hangingChars="7" w:hanging="15"/>
            </w:pPr>
            <w:r w:rsidRPr="006B7C31">
              <w:t>BETWEEN...AND</w:t>
            </w:r>
          </w:p>
        </w:tc>
        <w:tc>
          <w:tcPr>
            <w:tcW w:w="5954" w:type="dxa"/>
          </w:tcPr>
          <w:p w:rsidR="00CD2899" w:rsidRDefault="00D41A64" w:rsidP="00C85ACF">
            <w:pPr>
              <w:ind w:leftChars="-7" w:hangingChars="7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范围查询，包头又包尾</w:t>
            </w:r>
          </w:p>
        </w:tc>
      </w:tr>
      <w:tr w:rsidR="00CD2899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CD2899" w:rsidRPr="006B7C31" w:rsidRDefault="00CD2899" w:rsidP="00C85ACF">
            <w:pPr>
              <w:ind w:leftChars="-7" w:hangingChars="7" w:hanging="15"/>
            </w:pPr>
            <w:r w:rsidRPr="006B7C31">
              <w:t>IN(</w:t>
            </w:r>
            <w:r w:rsidRPr="006B7C31">
              <w:rPr>
                <w:rFonts w:hint="eastAsia"/>
              </w:rPr>
              <w:t>集合</w:t>
            </w:r>
            <w:r w:rsidRPr="006B7C31">
              <w:t>)</w:t>
            </w:r>
          </w:p>
        </w:tc>
        <w:tc>
          <w:tcPr>
            <w:tcW w:w="5954" w:type="dxa"/>
          </w:tcPr>
          <w:p w:rsidR="00CD2899" w:rsidRDefault="00D41A64" w:rsidP="00C85ACF">
            <w:pPr>
              <w:ind w:leftChars="-7" w:hangingChars="7" w:hanging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数据列在集合中存在</w:t>
            </w:r>
          </w:p>
        </w:tc>
      </w:tr>
      <w:tr w:rsidR="00CD2899" w:rsidTr="00C85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CD2899" w:rsidRPr="006B7C31" w:rsidRDefault="00CD2899" w:rsidP="00C85ACF">
            <w:pPr>
              <w:ind w:leftChars="-7" w:hangingChars="7" w:hanging="15"/>
            </w:pPr>
            <w:r>
              <w:t>LIKE '</w:t>
            </w:r>
            <w:r w:rsidRPr="006B7C31">
              <w:rPr>
                <w:rFonts w:hint="eastAsia"/>
              </w:rPr>
              <w:t>张</w:t>
            </w:r>
            <w:r w:rsidRPr="006B7C31">
              <w:rPr>
                <w:rFonts w:hint="eastAsia"/>
              </w:rPr>
              <w:t>%</w:t>
            </w:r>
            <w:r>
              <w:t>'</w:t>
            </w:r>
          </w:p>
        </w:tc>
        <w:tc>
          <w:tcPr>
            <w:tcW w:w="5954" w:type="dxa"/>
          </w:tcPr>
          <w:p w:rsidR="00CD2899" w:rsidRDefault="00D41A64" w:rsidP="00C85ACF">
            <w:pPr>
              <w:ind w:leftChars="-7" w:hangingChars="7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模糊查询</w:t>
            </w:r>
          </w:p>
        </w:tc>
      </w:tr>
      <w:tr w:rsidR="00CD2899" w:rsidTr="00C85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CD2899" w:rsidRPr="006B7C31" w:rsidRDefault="00CD2899" w:rsidP="00C85ACF">
            <w:pPr>
              <w:ind w:leftChars="-7" w:hangingChars="7" w:hanging="15"/>
            </w:pPr>
            <w:r w:rsidRPr="006B7C31">
              <w:t>IS NULL</w:t>
            </w:r>
          </w:p>
        </w:tc>
        <w:tc>
          <w:tcPr>
            <w:tcW w:w="5954" w:type="dxa"/>
          </w:tcPr>
          <w:p w:rsidR="00CD2899" w:rsidRDefault="00D41A64" w:rsidP="00C85ACF">
            <w:pPr>
              <w:ind w:leftChars="-7" w:hangingChars="7" w:hanging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判断某一列是否为</w:t>
            </w:r>
            <w:r>
              <w:rPr>
                <w:rFonts w:hint="eastAsia"/>
              </w:rPr>
              <w:t>null</w:t>
            </w:r>
          </w:p>
        </w:tc>
      </w:tr>
    </w:tbl>
    <w:p w:rsidR="00CD2899" w:rsidRPr="00CD2899" w:rsidRDefault="00CD2899" w:rsidP="00F67589">
      <w:pPr>
        <w:rPr>
          <w:rFonts w:eastAsia="黑体"/>
        </w:rPr>
      </w:pPr>
    </w:p>
    <w:sectPr w:rsidR="00CD2899" w:rsidRPr="00CD2899" w:rsidSect="00736610">
      <w:headerReference w:type="even" r:id="rId61"/>
      <w:headerReference w:type="default" r:id="rId62"/>
      <w:footerReference w:type="default" r:id="rId63"/>
      <w:headerReference w:type="first" r:id="rId64"/>
      <w:pgSz w:w="11906" w:h="16838"/>
      <w:pgMar w:top="720" w:right="720" w:bottom="720" w:left="720" w:header="964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5673" w:rsidRDefault="00205673" w:rsidP="007B2A6A">
      <w:r>
        <w:separator/>
      </w:r>
    </w:p>
    <w:p w:rsidR="00205673" w:rsidRDefault="00205673"/>
  </w:endnote>
  <w:endnote w:type="continuationSeparator" w:id="0">
    <w:p w:rsidR="00205673" w:rsidRDefault="00205673" w:rsidP="007B2A6A">
      <w:r>
        <w:continuationSeparator/>
      </w:r>
    </w:p>
    <w:p w:rsidR="00205673" w:rsidRDefault="002056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EFF" w:usb1="D000180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60577236"/>
      <w:docPartObj>
        <w:docPartGallery w:val="Page Numbers (Bottom of Page)"/>
        <w:docPartUnique/>
      </w:docPartObj>
    </w:sdtPr>
    <w:sdtEndPr>
      <w:rPr>
        <w:sz w:val="11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sz w:val="11"/>
          </w:rPr>
        </w:sdtEndPr>
        <w:sdtContent>
          <w:p w:rsidR="0012203B" w:rsidRPr="005E7B71" w:rsidRDefault="0012203B" w:rsidP="0068655A">
            <w:pPr>
              <w:pStyle w:val="af5"/>
              <w:tabs>
                <w:tab w:val="clear" w:pos="4153"/>
                <w:tab w:val="clear" w:pos="8306"/>
                <w:tab w:val="center" w:pos="4820"/>
                <w:tab w:val="right" w:pos="8080"/>
              </w:tabs>
              <w:rPr>
                <w:sz w:val="11"/>
              </w:rPr>
            </w:pP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ab/>
            </w:r>
            <w:r w:rsidRPr="008A1D7A">
              <w:rPr>
                <w:sz w:val="22"/>
                <w:szCs w:val="24"/>
              </w:rPr>
              <w:fldChar w:fldCharType="begin"/>
            </w:r>
            <w:r w:rsidRPr="008A1D7A">
              <w:rPr>
                <w:sz w:val="16"/>
              </w:rPr>
              <w:instrText>PAGE</w:instrText>
            </w:r>
            <w:r w:rsidRPr="008A1D7A">
              <w:rPr>
                <w:sz w:val="22"/>
                <w:szCs w:val="24"/>
              </w:rPr>
              <w:fldChar w:fldCharType="separate"/>
            </w:r>
            <w:r w:rsidR="00DA5F77">
              <w:rPr>
                <w:noProof/>
                <w:sz w:val="16"/>
              </w:rPr>
              <w:t>32</w:t>
            </w:r>
            <w:r w:rsidRPr="008A1D7A">
              <w:rPr>
                <w:sz w:val="22"/>
                <w:szCs w:val="24"/>
              </w:rPr>
              <w:fldChar w:fldCharType="end"/>
            </w:r>
            <w:r w:rsidRPr="008A1D7A">
              <w:rPr>
                <w:sz w:val="16"/>
                <w:lang w:val="zh-CN"/>
              </w:rPr>
              <w:t xml:space="preserve"> / </w:t>
            </w:r>
            <w:r w:rsidRPr="008A1D7A">
              <w:rPr>
                <w:sz w:val="22"/>
                <w:szCs w:val="24"/>
              </w:rPr>
              <w:fldChar w:fldCharType="begin"/>
            </w:r>
            <w:r w:rsidRPr="008A1D7A">
              <w:rPr>
                <w:sz w:val="16"/>
              </w:rPr>
              <w:instrText>NUMPAGES</w:instrText>
            </w:r>
            <w:r w:rsidRPr="008A1D7A">
              <w:rPr>
                <w:sz w:val="22"/>
                <w:szCs w:val="24"/>
              </w:rPr>
              <w:fldChar w:fldCharType="separate"/>
            </w:r>
            <w:r w:rsidR="00DA5F77">
              <w:rPr>
                <w:noProof/>
                <w:sz w:val="16"/>
              </w:rPr>
              <w:t>32</w:t>
            </w:r>
            <w:r w:rsidRPr="008A1D7A">
              <w:rPr>
                <w:sz w:val="22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5E7B71">
              <w:rPr>
                <w:rFonts w:hint="eastAsia"/>
                <w:szCs w:val="24"/>
              </w:rPr>
              <w:t>讲师：刘波</w:t>
            </w:r>
            <w:r w:rsidRPr="005E7B71">
              <w:rPr>
                <w:rFonts w:hint="eastAsia"/>
                <w:szCs w:val="24"/>
              </w:rPr>
              <w:t>/NewBoy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5673" w:rsidRDefault="00205673" w:rsidP="007B2A6A">
      <w:r>
        <w:separator/>
      </w:r>
    </w:p>
    <w:p w:rsidR="00205673" w:rsidRDefault="00205673"/>
  </w:footnote>
  <w:footnote w:type="continuationSeparator" w:id="0">
    <w:p w:rsidR="00205673" w:rsidRDefault="00205673" w:rsidP="007B2A6A">
      <w:r>
        <w:continuationSeparator/>
      </w:r>
    </w:p>
    <w:p w:rsidR="00205673" w:rsidRDefault="0020567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03B" w:rsidRDefault="0012203B" w:rsidP="007B2A6A">
    <w:pPr>
      <w:pStyle w:val="af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0169079" o:spid="_x0000_s2050" type="#_x0000_t136" style="position:absolute;left:0;text-align:left;margin-left:0;margin-top:0;width:645.5pt;height:92.2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楷体&quot;;font-size:1pt" string="传智JavaEE学院"/>
          <w10:wrap anchorx="margin" anchory="margin"/>
        </v:shape>
      </w:pict>
    </w:r>
  </w:p>
  <w:p w:rsidR="0012203B" w:rsidRDefault="0012203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03B" w:rsidRPr="00447263" w:rsidRDefault="0012203B" w:rsidP="00447263">
    <w:pPr>
      <w:pStyle w:val="af4"/>
      <w:rPr>
        <w:rFonts w:eastAsia="黑体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0169080" o:spid="_x0000_s2051" type="#_x0000_t136" style="position:absolute;left:0;text-align:left;margin-left:0;margin-top:0;width:645.5pt;height:92.2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楷体&quot;;font-size:1pt" string="传智JavaEE学院"/>
          <w10:wrap anchorx="margin" anchory="margin"/>
        </v:shape>
      </w:pict>
    </w:r>
    <w:r w:rsidRPr="00E24AC9">
      <w:rPr>
        <w:noProof/>
      </w:rPr>
      <w:drawing>
        <wp:anchor distT="0" distB="0" distL="114300" distR="114300" simplePos="0" relativeHeight="251659264" behindDoc="0" locked="0" layoutInCell="1" allowOverlap="1" wp14:anchorId="0B5F2663" wp14:editId="5C5047DB">
          <wp:simplePos x="0" y="0"/>
          <wp:positionH relativeFrom="column">
            <wp:posOffset>-559397</wp:posOffset>
          </wp:positionH>
          <wp:positionV relativeFrom="paragraph">
            <wp:posOffset>-709191</wp:posOffset>
          </wp:positionV>
          <wp:extent cx="7630795" cy="910590"/>
          <wp:effectExtent l="0" t="0" r="8255" b="3810"/>
          <wp:wrapNone/>
          <wp:docPr id="18" name="图片 1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03B" w:rsidRDefault="0012203B" w:rsidP="007B2A6A">
    <w:pPr>
      <w:pStyle w:val="af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0169078" o:spid="_x0000_s2049" type="#_x0000_t136" style="position:absolute;left:0;text-align:left;margin-left:0;margin-top:0;width:645.5pt;height:92.2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楷体&quot;;font-size:1pt" string="传智JavaEE学院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A0CB4A0"/>
    <w:multiLevelType w:val="multilevel"/>
    <w:tmpl w:val="446EA4D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2006989"/>
    <w:multiLevelType w:val="hybridMultilevel"/>
    <w:tmpl w:val="EA649E14"/>
    <w:lvl w:ilvl="0" w:tplc="4E8489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C59F2"/>
    <w:multiLevelType w:val="hybridMultilevel"/>
    <w:tmpl w:val="C7523A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6A287D"/>
    <w:multiLevelType w:val="hybridMultilevel"/>
    <w:tmpl w:val="21088A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B30B62"/>
    <w:multiLevelType w:val="multilevel"/>
    <w:tmpl w:val="446EA4D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10CC2643"/>
    <w:multiLevelType w:val="hybridMultilevel"/>
    <w:tmpl w:val="11765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2079D2"/>
    <w:multiLevelType w:val="hybridMultilevel"/>
    <w:tmpl w:val="A574E6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0223CA"/>
    <w:multiLevelType w:val="multilevel"/>
    <w:tmpl w:val="62DC0E8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eastAsia"/>
      </w:rPr>
    </w:lvl>
  </w:abstractNum>
  <w:abstractNum w:abstractNumId="8" w15:restartNumberingAfterBreak="0">
    <w:nsid w:val="15A93367"/>
    <w:multiLevelType w:val="multilevel"/>
    <w:tmpl w:val="446EA4D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163A66FB"/>
    <w:multiLevelType w:val="hybridMultilevel"/>
    <w:tmpl w:val="A314D83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BA0ACBA8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70CD2DE"/>
    <w:multiLevelType w:val="multilevel"/>
    <w:tmpl w:val="9AEE28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18871ECB"/>
    <w:multiLevelType w:val="hybridMultilevel"/>
    <w:tmpl w:val="FDD2F3CE"/>
    <w:lvl w:ilvl="0" w:tplc="CE5C1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266AB9"/>
    <w:multiLevelType w:val="multilevel"/>
    <w:tmpl w:val="029A07D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eastAsia"/>
      </w:rPr>
    </w:lvl>
  </w:abstractNum>
  <w:abstractNum w:abstractNumId="13" w15:restartNumberingAfterBreak="0">
    <w:nsid w:val="1E0444CD"/>
    <w:multiLevelType w:val="hybridMultilevel"/>
    <w:tmpl w:val="0E868D4E"/>
    <w:lvl w:ilvl="0" w:tplc="029A04EE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64FCA21C">
      <w:start w:val="1"/>
      <w:numFmt w:val="bullet"/>
      <w:pStyle w:val="a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22229EA"/>
    <w:multiLevelType w:val="hybridMultilevel"/>
    <w:tmpl w:val="695C6E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3510B7E"/>
    <w:multiLevelType w:val="hybridMultilevel"/>
    <w:tmpl w:val="3DBCB7A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4D2507F"/>
    <w:multiLevelType w:val="hybridMultilevel"/>
    <w:tmpl w:val="A04024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A0B1FB5"/>
    <w:multiLevelType w:val="hybridMultilevel"/>
    <w:tmpl w:val="37E005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DB535D1"/>
    <w:multiLevelType w:val="hybridMultilevel"/>
    <w:tmpl w:val="AE2662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0846918"/>
    <w:multiLevelType w:val="hybridMultilevel"/>
    <w:tmpl w:val="4C26D01A"/>
    <w:lvl w:ilvl="0" w:tplc="03701BD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31541368"/>
    <w:multiLevelType w:val="multilevel"/>
    <w:tmpl w:val="689A6A08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1" w15:restartNumberingAfterBreak="0">
    <w:nsid w:val="3341099F"/>
    <w:multiLevelType w:val="hybridMultilevel"/>
    <w:tmpl w:val="52B0AFD6"/>
    <w:lvl w:ilvl="0" w:tplc="3EEC56DA">
      <w:start w:val="1"/>
      <w:numFmt w:val="bullet"/>
      <w:pStyle w:val="a0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C5A18AC"/>
    <w:multiLevelType w:val="multilevel"/>
    <w:tmpl w:val="F268247A"/>
    <w:lvl w:ilvl="0">
      <w:start w:val="1"/>
      <w:numFmt w:val="decimal"/>
      <w:pStyle w:val="1"/>
      <w:lvlText w:val="第%1节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2410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3EFFBC68"/>
    <w:multiLevelType w:val="multilevel"/>
    <w:tmpl w:val="FF0E601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4" w15:restartNumberingAfterBreak="0">
    <w:nsid w:val="44203CB2"/>
    <w:multiLevelType w:val="hybridMultilevel"/>
    <w:tmpl w:val="24F2CC9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43EC2812">
      <w:start w:val="1"/>
      <w:numFmt w:val="bullet"/>
      <w:pStyle w:val="a1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B0A087C"/>
    <w:multiLevelType w:val="hybridMultilevel"/>
    <w:tmpl w:val="3554583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F791D8E"/>
    <w:multiLevelType w:val="hybridMultilevel"/>
    <w:tmpl w:val="2A402C5C"/>
    <w:lvl w:ilvl="0" w:tplc="1E805A5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5224709D"/>
    <w:multiLevelType w:val="hybridMultilevel"/>
    <w:tmpl w:val="03C046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28620FB"/>
    <w:multiLevelType w:val="hybridMultilevel"/>
    <w:tmpl w:val="EF869B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77B4E69"/>
    <w:multiLevelType w:val="hybridMultilevel"/>
    <w:tmpl w:val="034A8E86"/>
    <w:lvl w:ilvl="0" w:tplc="C45EEFAA">
      <w:start w:val="5"/>
      <w:numFmt w:val="decimal"/>
      <w:lvlText w:val="%1."/>
      <w:lvlJc w:val="left"/>
      <w:pPr>
        <w:ind w:left="840" w:hanging="360"/>
      </w:pPr>
      <w:rPr>
        <w:rFonts w:eastAsia="黑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A6B7BAF"/>
    <w:multiLevelType w:val="hybridMultilevel"/>
    <w:tmpl w:val="6826E8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02A7466"/>
    <w:multiLevelType w:val="hybridMultilevel"/>
    <w:tmpl w:val="0C1AB66A"/>
    <w:lvl w:ilvl="0" w:tplc="029A04EE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7BB40EC6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82C43436">
      <w:start w:val="1"/>
      <w:numFmt w:val="bullet"/>
      <w:pStyle w:val="a2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1041D27"/>
    <w:multiLevelType w:val="hybridMultilevel"/>
    <w:tmpl w:val="3168CDB2"/>
    <w:lvl w:ilvl="0" w:tplc="DDF6C6C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3" w15:restartNumberingAfterBreak="0">
    <w:nsid w:val="676C746F"/>
    <w:multiLevelType w:val="hybridMultilevel"/>
    <w:tmpl w:val="2654D8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D8017F2"/>
    <w:multiLevelType w:val="hybridMultilevel"/>
    <w:tmpl w:val="79E01166"/>
    <w:lvl w:ilvl="0" w:tplc="CC4291DE">
      <w:start w:val="1"/>
      <w:numFmt w:val="decimal"/>
      <w:pStyle w:val="a3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6EC25ECE"/>
    <w:multiLevelType w:val="multilevel"/>
    <w:tmpl w:val="FC28133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eastAsia"/>
      </w:rPr>
    </w:lvl>
  </w:abstractNum>
  <w:abstractNum w:abstractNumId="36" w15:restartNumberingAfterBreak="0">
    <w:nsid w:val="716749D6"/>
    <w:multiLevelType w:val="multilevel"/>
    <w:tmpl w:val="BC189882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7" w15:restartNumberingAfterBreak="0">
    <w:nsid w:val="774316E1"/>
    <w:multiLevelType w:val="hybridMultilevel"/>
    <w:tmpl w:val="069A87D4"/>
    <w:lvl w:ilvl="0" w:tplc="5CB4E0E0">
      <w:start w:val="1"/>
      <w:numFmt w:val="bullet"/>
      <w:pStyle w:val="10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38" w15:restartNumberingAfterBreak="0">
    <w:nsid w:val="7F0B1CC6"/>
    <w:multiLevelType w:val="hybridMultilevel"/>
    <w:tmpl w:val="03C4DF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"/>
  </w:num>
  <w:num w:numId="2">
    <w:abstractNumId w:val="22"/>
  </w:num>
  <w:num w:numId="3">
    <w:abstractNumId w:val="24"/>
  </w:num>
  <w:num w:numId="4">
    <w:abstractNumId w:val="13"/>
  </w:num>
  <w:num w:numId="5">
    <w:abstractNumId w:val="34"/>
  </w:num>
  <w:num w:numId="6">
    <w:abstractNumId w:val="31"/>
  </w:num>
  <w:num w:numId="7">
    <w:abstractNumId w:val="5"/>
  </w:num>
  <w:num w:numId="8">
    <w:abstractNumId w:val="21"/>
  </w:num>
  <w:num w:numId="9">
    <w:abstractNumId w:val="9"/>
  </w:num>
  <w:num w:numId="10">
    <w:abstractNumId w:val="11"/>
  </w:num>
  <w:num w:numId="11">
    <w:abstractNumId w:val="16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</w:num>
  <w:num w:numId="14">
    <w:abstractNumId w:val="10"/>
  </w:num>
  <w:num w:numId="15">
    <w:abstractNumId w:val="35"/>
  </w:num>
  <w:num w:numId="16">
    <w:abstractNumId w:val="4"/>
  </w:num>
  <w:num w:numId="17">
    <w:abstractNumId w:val="8"/>
  </w:num>
  <w:num w:numId="18">
    <w:abstractNumId w:val="30"/>
  </w:num>
  <w:num w:numId="19">
    <w:abstractNumId w:val="23"/>
  </w:num>
  <w:num w:numId="20">
    <w:abstractNumId w:val="6"/>
  </w:num>
  <w:num w:numId="21">
    <w:abstractNumId w:val="20"/>
  </w:num>
  <w:num w:numId="22">
    <w:abstractNumId w:val="2"/>
  </w:num>
  <w:num w:numId="23">
    <w:abstractNumId w:val="12"/>
  </w:num>
  <w:num w:numId="24">
    <w:abstractNumId w:val="36"/>
  </w:num>
  <w:num w:numId="25">
    <w:abstractNumId w:val="7"/>
  </w:num>
  <w:num w:numId="26">
    <w:abstractNumId w:val="14"/>
  </w:num>
  <w:num w:numId="27">
    <w:abstractNumId w:val="15"/>
  </w:num>
  <w:num w:numId="28">
    <w:abstractNumId w:val="33"/>
  </w:num>
  <w:num w:numId="29">
    <w:abstractNumId w:val="27"/>
  </w:num>
  <w:num w:numId="30">
    <w:abstractNumId w:val="21"/>
  </w:num>
  <w:num w:numId="31">
    <w:abstractNumId w:val="21"/>
  </w:num>
  <w:num w:numId="32">
    <w:abstractNumId w:val="21"/>
  </w:num>
  <w:num w:numId="33">
    <w:abstractNumId w:val="21"/>
  </w:num>
  <w:num w:numId="34">
    <w:abstractNumId w:val="38"/>
  </w:num>
  <w:num w:numId="35">
    <w:abstractNumId w:val="29"/>
  </w:num>
  <w:num w:numId="36">
    <w:abstractNumId w:val="19"/>
  </w:num>
  <w:num w:numId="37">
    <w:abstractNumId w:val="17"/>
  </w:num>
  <w:num w:numId="38">
    <w:abstractNumId w:val="18"/>
  </w:num>
  <w:num w:numId="39">
    <w:abstractNumId w:val="3"/>
  </w:num>
  <w:num w:numId="4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25"/>
  </w:num>
  <w:num w:numId="43">
    <w:abstractNumId w:val="26"/>
  </w:num>
  <w:num w:numId="44">
    <w:abstractNumId w:val="32"/>
  </w:num>
  <w:num w:numId="45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stylePaneSortMethod w:val="0000"/>
  <w:defaultTabStop w:val="420"/>
  <w:defaultTableStyle w:val="4-1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C4D"/>
    <w:rsid w:val="000003B6"/>
    <w:rsid w:val="00001E29"/>
    <w:rsid w:val="00001ED8"/>
    <w:rsid w:val="0000413A"/>
    <w:rsid w:val="00004396"/>
    <w:rsid w:val="0000490D"/>
    <w:rsid w:val="000052BD"/>
    <w:rsid w:val="00005624"/>
    <w:rsid w:val="00005DDB"/>
    <w:rsid w:val="000078FF"/>
    <w:rsid w:val="00012904"/>
    <w:rsid w:val="00017122"/>
    <w:rsid w:val="00020323"/>
    <w:rsid w:val="0002040D"/>
    <w:rsid w:val="0002126F"/>
    <w:rsid w:val="00021E9E"/>
    <w:rsid w:val="00021F8B"/>
    <w:rsid w:val="00022597"/>
    <w:rsid w:val="000234B8"/>
    <w:rsid w:val="00023983"/>
    <w:rsid w:val="00024AE6"/>
    <w:rsid w:val="00025F3B"/>
    <w:rsid w:val="00025F81"/>
    <w:rsid w:val="000268A1"/>
    <w:rsid w:val="00027E86"/>
    <w:rsid w:val="000301DF"/>
    <w:rsid w:val="00034D89"/>
    <w:rsid w:val="00036067"/>
    <w:rsid w:val="00040208"/>
    <w:rsid w:val="00044CFC"/>
    <w:rsid w:val="000452D8"/>
    <w:rsid w:val="00051584"/>
    <w:rsid w:val="0005528E"/>
    <w:rsid w:val="00061708"/>
    <w:rsid w:val="00061AFD"/>
    <w:rsid w:val="00064CC5"/>
    <w:rsid w:val="0006581E"/>
    <w:rsid w:val="000668AF"/>
    <w:rsid w:val="000669DE"/>
    <w:rsid w:val="00070D41"/>
    <w:rsid w:val="00071C02"/>
    <w:rsid w:val="00071C83"/>
    <w:rsid w:val="000722C1"/>
    <w:rsid w:val="00073173"/>
    <w:rsid w:val="00073927"/>
    <w:rsid w:val="00076F16"/>
    <w:rsid w:val="00080E71"/>
    <w:rsid w:val="00080FB8"/>
    <w:rsid w:val="00094E97"/>
    <w:rsid w:val="0009599C"/>
    <w:rsid w:val="000A5407"/>
    <w:rsid w:val="000B0217"/>
    <w:rsid w:val="000B441B"/>
    <w:rsid w:val="000B5350"/>
    <w:rsid w:val="000C18D3"/>
    <w:rsid w:val="000C1C07"/>
    <w:rsid w:val="000C2864"/>
    <w:rsid w:val="000C2C34"/>
    <w:rsid w:val="000C3364"/>
    <w:rsid w:val="000C679F"/>
    <w:rsid w:val="000D37FE"/>
    <w:rsid w:val="000D6B07"/>
    <w:rsid w:val="000E2968"/>
    <w:rsid w:val="000E4C1D"/>
    <w:rsid w:val="000E6A6C"/>
    <w:rsid w:val="000E6BAB"/>
    <w:rsid w:val="000F03C8"/>
    <w:rsid w:val="000F0C32"/>
    <w:rsid w:val="000F1B2C"/>
    <w:rsid w:val="000F22F7"/>
    <w:rsid w:val="000F3DAE"/>
    <w:rsid w:val="000F4C57"/>
    <w:rsid w:val="000F4F0C"/>
    <w:rsid w:val="000F51AB"/>
    <w:rsid w:val="0010222F"/>
    <w:rsid w:val="0010332B"/>
    <w:rsid w:val="00106F6E"/>
    <w:rsid w:val="0010794C"/>
    <w:rsid w:val="00110794"/>
    <w:rsid w:val="0012203B"/>
    <w:rsid w:val="001245EC"/>
    <w:rsid w:val="00124E80"/>
    <w:rsid w:val="001255FF"/>
    <w:rsid w:val="00125A33"/>
    <w:rsid w:val="001263C3"/>
    <w:rsid w:val="00126A3E"/>
    <w:rsid w:val="00127908"/>
    <w:rsid w:val="001311E3"/>
    <w:rsid w:val="00132968"/>
    <w:rsid w:val="00140088"/>
    <w:rsid w:val="00141B9D"/>
    <w:rsid w:val="001451F5"/>
    <w:rsid w:val="00146D12"/>
    <w:rsid w:val="00152696"/>
    <w:rsid w:val="00155024"/>
    <w:rsid w:val="00156B0C"/>
    <w:rsid w:val="001573EF"/>
    <w:rsid w:val="00160B56"/>
    <w:rsid w:val="00161580"/>
    <w:rsid w:val="0016283A"/>
    <w:rsid w:val="00162CC6"/>
    <w:rsid w:val="00163162"/>
    <w:rsid w:val="00163B00"/>
    <w:rsid w:val="001651C7"/>
    <w:rsid w:val="00165A51"/>
    <w:rsid w:val="0016731D"/>
    <w:rsid w:val="0016774A"/>
    <w:rsid w:val="0016787F"/>
    <w:rsid w:val="00172C3F"/>
    <w:rsid w:val="00174A90"/>
    <w:rsid w:val="00175554"/>
    <w:rsid w:val="00175E99"/>
    <w:rsid w:val="001762C5"/>
    <w:rsid w:val="00180944"/>
    <w:rsid w:val="00182E7F"/>
    <w:rsid w:val="00187013"/>
    <w:rsid w:val="00187FB6"/>
    <w:rsid w:val="001922A9"/>
    <w:rsid w:val="00194CBC"/>
    <w:rsid w:val="00195D25"/>
    <w:rsid w:val="00196E28"/>
    <w:rsid w:val="001A0CA5"/>
    <w:rsid w:val="001A1A45"/>
    <w:rsid w:val="001A3645"/>
    <w:rsid w:val="001A3BF5"/>
    <w:rsid w:val="001A48C6"/>
    <w:rsid w:val="001A4A19"/>
    <w:rsid w:val="001A51E7"/>
    <w:rsid w:val="001A7186"/>
    <w:rsid w:val="001B058C"/>
    <w:rsid w:val="001B0823"/>
    <w:rsid w:val="001B2BC3"/>
    <w:rsid w:val="001B3174"/>
    <w:rsid w:val="001C1392"/>
    <w:rsid w:val="001C5124"/>
    <w:rsid w:val="001C70F6"/>
    <w:rsid w:val="001C7603"/>
    <w:rsid w:val="001C7E46"/>
    <w:rsid w:val="001C7FF2"/>
    <w:rsid w:val="001D14E3"/>
    <w:rsid w:val="001D72D4"/>
    <w:rsid w:val="001E064A"/>
    <w:rsid w:val="001E1DE8"/>
    <w:rsid w:val="001E3BD2"/>
    <w:rsid w:val="001E67C6"/>
    <w:rsid w:val="001E7ACF"/>
    <w:rsid w:val="001F3D6C"/>
    <w:rsid w:val="001F49A0"/>
    <w:rsid w:val="001F4DFC"/>
    <w:rsid w:val="001F7C5F"/>
    <w:rsid w:val="001F7E0F"/>
    <w:rsid w:val="0020303F"/>
    <w:rsid w:val="002040BD"/>
    <w:rsid w:val="00204390"/>
    <w:rsid w:val="00204B2F"/>
    <w:rsid w:val="00205673"/>
    <w:rsid w:val="00207BA1"/>
    <w:rsid w:val="00211AC1"/>
    <w:rsid w:val="00211DB3"/>
    <w:rsid w:val="00216398"/>
    <w:rsid w:val="00217C85"/>
    <w:rsid w:val="002206C5"/>
    <w:rsid w:val="00220E10"/>
    <w:rsid w:val="00223DB2"/>
    <w:rsid w:val="0022465F"/>
    <w:rsid w:val="00230297"/>
    <w:rsid w:val="0023608B"/>
    <w:rsid w:val="00241188"/>
    <w:rsid w:val="002411DA"/>
    <w:rsid w:val="00242A69"/>
    <w:rsid w:val="002435A5"/>
    <w:rsid w:val="0024536A"/>
    <w:rsid w:val="002457CC"/>
    <w:rsid w:val="002471E7"/>
    <w:rsid w:val="002515D1"/>
    <w:rsid w:val="00252298"/>
    <w:rsid w:val="002537BA"/>
    <w:rsid w:val="00254602"/>
    <w:rsid w:val="0025548F"/>
    <w:rsid w:val="00255BD2"/>
    <w:rsid w:val="0025724F"/>
    <w:rsid w:val="00257D76"/>
    <w:rsid w:val="00260E66"/>
    <w:rsid w:val="00261F89"/>
    <w:rsid w:val="00265F5A"/>
    <w:rsid w:val="00266597"/>
    <w:rsid w:val="00267A59"/>
    <w:rsid w:val="00271886"/>
    <w:rsid w:val="00271FF1"/>
    <w:rsid w:val="002731C6"/>
    <w:rsid w:val="002733FB"/>
    <w:rsid w:val="0027705D"/>
    <w:rsid w:val="00277F08"/>
    <w:rsid w:val="00281B9A"/>
    <w:rsid w:val="00283E0F"/>
    <w:rsid w:val="0028525A"/>
    <w:rsid w:val="00285C09"/>
    <w:rsid w:val="00290333"/>
    <w:rsid w:val="00293C09"/>
    <w:rsid w:val="0029421C"/>
    <w:rsid w:val="002942D7"/>
    <w:rsid w:val="00297A06"/>
    <w:rsid w:val="002A51EF"/>
    <w:rsid w:val="002A76BC"/>
    <w:rsid w:val="002A7B08"/>
    <w:rsid w:val="002B0BA1"/>
    <w:rsid w:val="002B26AB"/>
    <w:rsid w:val="002B2FC8"/>
    <w:rsid w:val="002B4B8C"/>
    <w:rsid w:val="002B692C"/>
    <w:rsid w:val="002C35AC"/>
    <w:rsid w:val="002C4791"/>
    <w:rsid w:val="002D055B"/>
    <w:rsid w:val="002D0B35"/>
    <w:rsid w:val="002D3FF9"/>
    <w:rsid w:val="002D43D3"/>
    <w:rsid w:val="002E152B"/>
    <w:rsid w:val="002E15ED"/>
    <w:rsid w:val="002E3006"/>
    <w:rsid w:val="002E33F7"/>
    <w:rsid w:val="002E3712"/>
    <w:rsid w:val="002E6033"/>
    <w:rsid w:val="002F0321"/>
    <w:rsid w:val="002F26A1"/>
    <w:rsid w:val="00300BE1"/>
    <w:rsid w:val="0030231B"/>
    <w:rsid w:val="00302D0A"/>
    <w:rsid w:val="00305706"/>
    <w:rsid w:val="003078E3"/>
    <w:rsid w:val="00313832"/>
    <w:rsid w:val="003138C0"/>
    <w:rsid w:val="00313DBB"/>
    <w:rsid w:val="00315D72"/>
    <w:rsid w:val="003163E5"/>
    <w:rsid w:val="00322351"/>
    <w:rsid w:val="00322779"/>
    <w:rsid w:val="003253C2"/>
    <w:rsid w:val="00325707"/>
    <w:rsid w:val="00326778"/>
    <w:rsid w:val="00330FC1"/>
    <w:rsid w:val="0033354B"/>
    <w:rsid w:val="00337F23"/>
    <w:rsid w:val="00340E63"/>
    <w:rsid w:val="00344BE0"/>
    <w:rsid w:val="00345199"/>
    <w:rsid w:val="00345585"/>
    <w:rsid w:val="00347E79"/>
    <w:rsid w:val="00347F0A"/>
    <w:rsid w:val="00351EC6"/>
    <w:rsid w:val="00352FFD"/>
    <w:rsid w:val="0035455D"/>
    <w:rsid w:val="003560D7"/>
    <w:rsid w:val="00356DDC"/>
    <w:rsid w:val="003626E5"/>
    <w:rsid w:val="003636A6"/>
    <w:rsid w:val="00365AE8"/>
    <w:rsid w:val="00365C6C"/>
    <w:rsid w:val="00365D8F"/>
    <w:rsid w:val="00370001"/>
    <w:rsid w:val="003754C9"/>
    <w:rsid w:val="00376016"/>
    <w:rsid w:val="00382A90"/>
    <w:rsid w:val="00385F1B"/>
    <w:rsid w:val="0038644F"/>
    <w:rsid w:val="00390684"/>
    <w:rsid w:val="00390C2F"/>
    <w:rsid w:val="00391A77"/>
    <w:rsid w:val="00393F5A"/>
    <w:rsid w:val="0039698C"/>
    <w:rsid w:val="003A0E7F"/>
    <w:rsid w:val="003A7272"/>
    <w:rsid w:val="003B1651"/>
    <w:rsid w:val="003B2A06"/>
    <w:rsid w:val="003B4CAC"/>
    <w:rsid w:val="003B6A71"/>
    <w:rsid w:val="003B6E9A"/>
    <w:rsid w:val="003C0FD4"/>
    <w:rsid w:val="003C2D16"/>
    <w:rsid w:val="003C5DF4"/>
    <w:rsid w:val="003C60A4"/>
    <w:rsid w:val="003C6258"/>
    <w:rsid w:val="003C6C24"/>
    <w:rsid w:val="003C7E02"/>
    <w:rsid w:val="003D1639"/>
    <w:rsid w:val="003D1FB9"/>
    <w:rsid w:val="003E3BA6"/>
    <w:rsid w:val="003E6DA9"/>
    <w:rsid w:val="003E74D6"/>
    <w:rsid w:val="003E7CA1"/>
    <w:rsid w:val="003F5729"/>
    <w:rsid w:val="003F5BEE"/>
    <w:rsid w:val="003F66C2"/>
    <w:rsid w:val="00404311"/>
    <w:rsid w:val="004056F4"/>
    <w:rsid w:val="00406130"/>
    <w:rsid w:val="00410860"/>
    <w:rsid w:val="00411CE3"/>
    <w:rsid w:val="00414B3E"/>
    <w:rsid w:val="00423E45"/>
    <w:rsid w:val="0042570D"/>
    <w:rsid w:val="00426027"/>
    <w:rsid w:val="00430F40"/>
    <w:rsid w:val="00433630"/>
    <w:rsid w:val="00437607"/>
    <w:rsid w:val="00437BF1"/>
    <w:rsid w:val="00437F61"/>
    <w:rsid w:val="004418E2"/>
    <w:rsid w:val="00442E9E"/>
    <w:rsid w:val="00443071"/>
    <w:rsid w:val="00447263"/>
    <w:rsid w:val="0045108D"/>
    <w:rsid w:val="00452E99"/>
    <w:rsid w:val="00456124"/>
    <w:rsid w:val="00462D76"/>
    <w:rsid w:val="00462FEA"/>
    <w:rsid w:val="00470B0F"/>
    <w:rsid w:val="00471BB3"/>
    <w:rsid w:val="0047240A"/>
    <w:rsid w:val="0047321D"/>
    <w:rsid w:val="004747CD"/>
    <w:rsid w:val="00484024"/>
    <w:rsid w:val="004872D3"/>
    <w:rsid w:val="00487E4E"/>
    <w:rsid w:val="00491ECC"/>
    <w:rsid w:val="004925F9"/>
    <w:rsid w:val="004928F8"/>
    <w:rsid w:val="00492CBE"/>
    <w:rsid w:val="00494E60"/>
    <w:rsid w:val="00496AA4"/>
    <w:rsid w:val="004A28B6"/>
    <w:rsid w:val="004A405D"/>
    <w:rsid w:val="004A4206"/>
    <w:rsid w:val="004A651F"/>
    <w:rsid w:val="004A6E3B"/>
    <w:rsid w:val="004A7716"/>
    <w:rsid w:val="004B0E96"/>
    <w:rsid w:val="004B2998"/>
    <w:rsid w:val="004B2D3D"/>
    <w:rsid w:val="004B3075"/>
    <w:rsid w:val="004B5C63"/>
    <w:rsid w:val="004C0260"/>
    <w:rsid w:val="004C2830"/>
    <w:rsid w:val="004C4ECD"/>
    <w:rsid w:val="004C5209"/>
    <w:rsid w:val="004D0079"/>
    <w:rsid w:val="004D5DE7"/>
    <w:rsid w:val="004D7C76"/>
    <w:rsid w:val="004E213B"/>
    <w:rsid w:val="004E2CCF"/>
    <w:rsid w:val="004E6286"/>
    <w:rsid w:val="004E63DB"/>
    <w:rsid w:val="004E676B"/>
    <w:rsid w:val="004E788E"/>
    <w:rsid w:val="004F145B"/>
    <w:rsid w:val="004F201F"/>
    <w:rsid w:val="004F481A"/>
    <w:rsid w:val="004F4A7D"/>
    <w:rsid w:val="004F56D4"/>
    <w:rsid w:val="005051CB"/>
    <w:rsid w:val="00505419"/>
    <w:rsid w:val="0050650E"/>
    <w:rsid w:val="00506A52"/>
    <w:rsid w:val="0050713A"/>
    <w:rsid w:val="00515096"/>
    <w:rsid w:val="00515C12"/>
    <w:rsid w:val="005160C5"/>
    <w:rsid w:val="00520486"/>
    <w:rsid w:val="005211E4"/>
    <w:rsid w:val="00523E40"/>
    <w:rsid w:val="0052460C"/>
    <w:rsid w:val="00524C40"/>
    <w:rsid w:val="005251D9"/>
    <w:rsid w:val="00525DDA"/>
    <w:rsid w:val="00526C13"/>
    <w:rsid w:val="00527350"/>
    <w:rsid w:val="0053524F"/>
    <w:rsid w:val="005419DC"/>
    <w:rsid w:val="0054211E"/>
    <w:rsid w:val="00544CEE"/>
    <w:rsid w:val="00550481"/>
    <w:rsid w:val="005521A8"/>
    <w:rsid w:val="00553960"/>
    <w:rsid w:val="00555658"/>
    <w:rsid w:val="00555CC4"/>
    <w:rsid w:val="00557EA0"/>
    <w:rsid w:val="005648E3"/>
    <w:rsid w:val="00567E64"/>
    <w:rsid w:val="00570509"/>
    <w:rsid w:val="0057207C"/>
    <w:rsid w:val="00575505"/>
    <w:rsid w:val="0057674A"/>
    <w:rsid w:val="00580675"/>
    <w:rsid w:val="00582759"/>
    <w:rsid w:val="00585D46"/>
    <w:rsid w:val="00590008"/>
    <w:rsid w:val="00591DD4"/>
    <w:rsid w:val="00592467"/>
    <w:rsid w:val="005948D8"/>
    <w:rsid w:val="005955A7"/>
    <w:rsid w:val="005972B4"/>
    <w:rsid w:val="005A01C9"/>
    <w:rsid w:val="005A0464"/>
    <w:rsid w:val="005A0E0E"/>
    <w:rsid w:val="005A29B3"/>
    <w:rsid w:val="005B13F2"/>
    <w:rsid w:val="005B3929"/>
    <w:rsid w:val="005B4148"/>
    <w:rsid w:val="005B5114"/>
    <w:rsid w:val="005B661D"/>
    <w:rsid w:val="005B6C5C"/>
    <w:rsid w:val="005C080A"/>
    <w:rsid w:val="005C0A98"/>
    <w:rsid w:val="005C1270"/>
    <w:rsid w:val="005C1445"/>
    <w:rsid w:val="005C3F9C"/>
    <w:rsid w:val="005C3FBC"/>
    <w:rsid w:val="005C47E0"/>
    <w:rsid w:val="005C4B90"/>
    <w:rsid w:val="005C614D"/>
    <w:rsid w:val="005C73A9"/>
    <w:rsid w:val="005C79FE"/>
    <w:rsid w:val="005D3C4E"/>
    <w:rsid w:val="005D54C4"/>
    <w:rsid w:val="005D6253"/>
    <w:rsid w:val="005E4A6E"/>
    <w:rsid w:val="005E6490"/>
    <w:rsid w:val="005E649F"/>
    <w:rsid w:val="005E65F7"/>
    <w:rsid w:val="005E7134"/>
    <w:rsid w:val="005E7B71"/>
    <w:rsid w:val="005F4854"/>
    <w:rsid w:val="005F6265"/>
    <w:rsid w:val="005F6ACA"/>
    <w:rsid w:val="005F70BD"/>
    <w:rsid w:val="00601640"/>
    <w:rsid w:val="00602E34"/>
    <w:rsid w:val="00605DCE"/>
    <w:rsid w:val="00610C41"/>
    <w:rsid w:val="00611DF4"/>
    <w:rsid w:val="006125C7"/>
    <w:rsid w:val="006129AC"/>
    <w:rsid w:val="00620CD1"/>
    <w:rsid w:val="00627EC7"/>
    <w:rsid w:val="0063062B"/>
    <w:rsid w:val="00632544"/>
    <w:rsid w:val="00633549"/>
    <w:rsid w:val="00633ED0"/>
    <w:rsid w:val="00634B2F"/>
    <w:rsid w:val="00640943"/>
    <w:rsid w:val="00640E61"/>
    <w:rsid w:val="00642FC0"/>
    <w:rsid w:val="006453DB"/>
    <w:rsid w:val="00646C9F"/>
    <w:rsid w:val="00646FA3"/>
    <w:rsid w:val="00651A18"/>
    <w:rsid w:val="0065277F"/>
    <w:rsid w:val="00652B3E"/>
    <w:rsid w:val="00652D78"/>
    <w:rsid w:val="0065491E"/>
    <w:rsid w:val="00655AE0"/>
    <w:rsid w:val="00656173"/>
    <w:rsid w:val="006632C2"/>
    <w:rsid w:val="00663E4D"/>
    <w:rsid w:val="006663BA"/>
    <w:rsid w:val="006676BB"/>
    <w:rsid w:val="0067059C"/>
    <w:rsid w:val="006718AC"/>
    <w:rsid w:val="00675443"/>
    <w:rsid w:val="00677FAF"/>
    <w:rsid w:val="00684E8E"/>
    <w:rsid w:val="0068655A"/>
    <w:rsid w:val="00687202"/>
    <w:rsid w:val="00687E5A"/>
    <w:rsid w:val="0069189F"/>
    <w:rsid w:val="006927E3"/>
    <w:rsid w:val="00693A46"/>
    <w:rsid w:val="00693B4D"/>
    <w:rsid w:val="00694C6C"/>
    <w:rsid w:val="00696180"/>
    <w:rsid w:val="0069740D"/>
    <w:rsid w:val="006A109F"/>
    <w:rsid w:val="006A463D"/>
    <w:rsid w:val="006A7C81"/>
    <w:rsid w:val="006B08B1"/>
    <w:rsid w:val="006B1654"/>
    <w:rsid w:val="006B3D04"/>
    <w:rsid w:val="006B464D"/>
    <w:rsid w:val="006B644F"/>
    <w:rsid w:val="006B7C31"/>
    <w:rsid w:val="006C1273"/>
    <w:rsid w:val="006C1528"/>
    <w:rsid w:val="006C35C1"/>
    <w:rsid w:val="006C62A4"/>
    <w:rsid w:val="006D3FAC"/>
    <w:rsid w:val="006D42DE"/>
    <w:rsid w:val="006D5243"/>
    <w:rsid w:val="006D5B9A"/>
    <w:rsid w:val="006D5FB9"/>
    <w:rsid w:val="006D6232"/>
    <w:rsid w:val="006D705D"/>
    <w:rsid w:val="006D7A2C"/>
    <w:rsid w:val="006E0888"/>
    <w:rsid w:val="006E3E1E"/>
    <w:rsid w:val="006E401A"/>
    <w:rsid w:val="006E41AF"/>
    <w:rsid w:val="006E76F2"/>
    <w:rsid w:val="006F095D"/>
    <w:rsid w:val="006F139F"/>
    <w:rsid w:val="006F3A96"/>
    <w:rsid w:val="006F5020"/>
    <w:rsid w:val="006F6FD0"/>
    <w:rsid w:val="007027EE"/>
    <w:rsid w:val="007038DC"/>
    <w:rsid w:val="00704E90"/>
    <w:rsid w:val="007073EA"/>
    <w:rsid w:val="00710DEA"/>
    <w:rsid w:val="00711CA5"/>
    <w:rsid w:val="00713142"/>
    <w:rsid w:val="00716E27"/>
    <w:rsid w:val="00722DC2"/>
    <w:rsid w:val="00723298"/>
    <w:rsid w:val="00725743"/>
    <w:rsid w:val="00732197"/>
    <w:rsid w:val="007356C4"/>
    <w:rsid w:val="00736610"/>
    <w:rsid w:val="0074007D"/>
    <w:rsid w:val="00744F97"/>
    <w:rsid w:val="00745402"/>
    <w:rsid w:val="00747E04"/>
    <w:rsid w:val="00754EF7"/>
    <w:rsid w:val="0075519F"/>
    <w:rsid w:val="0075585A"/>
    <w:rsid w:val="00755EB6"/>
    <w:rsid w:val="00757F57"/>
    <w:rsid w:val="00761859"/>
    <w:rsid w:val="007673EF"/>
    <w:rsid w:val="00767627"/>
    <w:rsid w:val="00767A0B"/>
    <w:rsid w:val="00767D9D"/>
    <w:rsid w:val="00770C86"/>
    <w:rsid w:val="00772971"/>
    <w:rsid w:val="0077625A"/>
    <w:rsid w:val="00777A2F"/>
    <w:rsid w:val="00787436"/>
    <w:rsid w:val="00792291"/>
    <w:rsid w:val="0079498F"/>
    <w:rsid w:val="00794AE0"/>
    <w:rsid w:val="0079681E"/>
    <w:rsid w:val="00796C8C"/>
    <w:rsid w:val="007975C4"/>
    <w:rsid w:val="007A298D"/>
    <w:rsid w:val="007A69D4"/>
    <w:rsid w:val="007A6B7F"/>
    <w:rsid w:val="007B00FF"/>
    <w:rsid w:val="007B2A6A"/>
    <w:rsid w:val="007C2CF9"/>
    <w:rsid w:val="007C6B4C"/>
    <w:rsid w:val="007D06C0"/>
    <w:rsid w:val="007D1957"/>
    <w:rsid w:val="007D2533"/>
    <w:rsid w:val="007D3C89"/>
    <w:rsid w:val="007D5D63"/>
    <w:rsid w:val="007D61E5"/>
    <w:rsid w:val="007E01D1"/>
    <w:rsid w:val="007E08DB"/>
    <w:rsid w:val="007E0F33"/>
    <w:rsid w:val="007E1AE9"/>
    <w:rsid w:val="007F0D16"/>
    <w:rsid w:val="007F22C5"/>
    <w:rsid w:val="007F263E"/>
    <w:rsid w:val="007F3246"/>
    <w:rsid w:val="007F48CD"/>
    <w:rsid w:val="007F79EF"/>
    <w:rsid w:val="0080512A"/>
    <w:rsid w:val="008064EA"/>
    <w:rsid w:val="00806C04"/>
    <w:rsid w:val="00807349"/>
    <w:rsid w:val="00812156"/>
    <w:rsid w:val="00813600"/>
    <w:rsid w:val="00814525"/>
    <w:rsid w:val="00815A04"/>
    <w:rsid w:val="00817DF6"/>
    <w:rsid w:val="008207B5"/>
    <w:rsid w:val="00824394"/>
    <w:rsid w:val="00825008"/>
    <w:rsid w:val="00833013"/>
    <w:rsid w:val="0083441D"/>
    <w:rsid w:val="0083627F"/>
    <w:rsid w:val="00836859"/>
    <w:rsid w:val="00837AB7"/>
    <w:rsid w:val="0084180C"/>
    <w:rsid w:val="008439EE"/>
    <w:rsid w:val="008450AC"/>
    <w:rsid w:val="008458BE"/>
    <w:rsid w:val="00850CDC"/>
    <w:rsid w:val="00852749"/>
    <w:rsid w:val="008551C4"/>
    <w:rsid w:val="008555E5"/>
    <w:rsid w:val="00860C39"/>
    <w:rsid w:val="008623C5"/>
    <w:rsid w:val="00863211"/>
    <w:rsid w:val="00863884"/>
    <w:rsid w:val="00863945"/>
    <w:rsid w:val="0087143A"/>
    <w:rsid w:val="00871FAC"/>
    <w:rsid w:val="00874103"/>
    <w:rsid w:val="008857E6"/>
    <w:rsid w:val="008875C3"/>
    <w:rsid w:val="00890AC3"/>
    <w:rsid w:val="008947D2"/>
    <w:rsid w:val="00894BB6"/>
    <w:rsid w:val="0089616F"/>
    <w:rsid w:val="0089753C"/>
    <w:rsid w:val="008A0269"/>
    <w:rsid w:val="008A1378"/>
    <w:rsid w:val="008A1D7A"/>
    <w:rsid w:val="008A71EA"/>
    <w:rsid w:val="008B2AA2"/>
    <w:rsid w:val="008B2B9D"/>
    <w:rsid w:val="008B40C3"/>
    <w:rsid w:val="008B5C1F"/>
    <w:rsid w:val="008B6ACC"/>
    <w:rsid w:val="008B7E3E"/>
    <w:rsid w:val="008C08FD"/>
    <w:rsid w:val="008C0C1E"/>
    <w:rsid w:val="008C1628"/>
    <w:rsid w:val="008C1A31"/>
    <w:rsid w:val="008C2F30"/>
    <w:rsid w:val="008C66B8"/>
    <w:rsid w:val="008D0481"/>
    <w:rsid w:val="008D1146"/>
    <w:rsid w:val="008D2ABA"/>
    <w:rsid w:val="008D2DBC"/>
    <w:rsid w:val="008D2DDA"/>
    <w:rsid w:val="008D54D3"/>
    <w:rsid w:val="008D5564"/>
    <w:rsid w:val="008D61BE"/>
    <w:rsid w:val="008D64F7"/>
    <w:rsid w:val="008E0F42"/>
    <w:rsid w:val="008E511F"/>
    <w:rsid w:val="008F1099"/>
    <w:rsid w:val="008F4528"/>
    <w:rsid w:val="008F5168"/>
    <w:rsid w:val="008F5180"/>
    <w:rsid w:val="008F57E9"/>
    <w:rsid w:val="008F75B8"/>
    <w:rsid w:val="009004B2"/>
    <w:rsid w:val="009063C4"/>
    <w:rsid w:val="00906D25"/>
    <w:rsid w:val="00912CC4"/>
    <w:rsid w:val="00912F11"/>
    <w:rsid w:val="0091437B"/>
    <w:rsid w:val="00917695"/>
    <w:rsid w:val="00922BBB"/>
    <w:rsid w:val="00925F7D"/>
    <w:rsid w:val="00931C2B"/>
    <w:rsid w:val="009322B1"/>
    <w:rsid w:val="00934710"/>
    <w:rsid w:val="009350E0"/>
    <w:rsid w:val="0093568E"/>
    <w:rsid w:val="00937577"/>
    <w:rsid w:val="00941FCC"/>
    <w:rsid w:val="00943BB8"/>
    <w:rsid w:val="009548DD"/>
    <w:rsid w:val="00954B54"/>
    <w:rsid w:val="00955109"/>
    <w:rsid w:val="00956581"/>
    <w:rsid w:val="009642C3"/>
    <w:rsid w:val="00966DC8"/>
    <w:rsid w:val="00971146"/>
    <w:rsid w:val="009732E0"/>
    <w:rsid w:val="00977CFC"/>
    <w:rsid w:val="00980C96"/>
    <w:rsid w:val="0098136D"/>
    <w:rsid w:val="00981B30"/>
    <w:rsid w:val="00982E2D"/>
    <w:rsid w:val="00983698"/>
    <w:rsid w:val="009840B8"/>
    <w:rsid w:val="009870A9"/>
    <w:rsid w:val="00991413"/>
    <w:rsid w:val="00992D32"/>
    <w:rsid w:val="009943FD"/>
    <w:rsid w:val="009972FD"/>
    <w:rsid w:val="009A0954"/>
    <w:rsid w:val="009A09CE"/>
    <w:rsid w:val="009A0D53"/>
    <w:rsid w:val="009A366E"/>
    <w:rsid w:val="009A4BA5"/>
    <w:rsid w:val="009A5020"/>
    <w:rsid w:val="009A5880"/>
    <w:rsid w:val="009A5935"/>
    <w:rsid w:val="009A749F"/>
    <w:rsid w:val="009B0001"/>
    <w:rsid w:val="009B09D2"/>
    <w:rsid w:val="009B459E"/>
    <w:rsid w:val="009B73D0"/>
    <w:rsid w:val="009C4724"/>
    <w:rsid w:val="009D0843"/>
    <w:rsid w:val="009D3597"/>
    <w:rsid w:val="009D3991"/>
    <w:rsid w:val="009D4253"/>
    <w:rsid w:val="009D6444"/>
    <w:rsid w:val="009D6990"/>
    <w:rsid w:val="009D7192"/>
    <w:rsid w:val="009E1A77"/>
    <w:rsid w:val="009E256F"/>
    <w:rsid w:val="009E2E62"/>
    <w:rsid w:val="009E3D35"/>
    <w:rsid w:val="009E43E3"/>
    <w:rsid w:val="009E47E1"/>
    <w:rsid w:val="009F36F6"/>
    <w:rsid w:val="009F4387"/>
    <w:rsid w:val="009F6DBD"/>
    <w:rsid w:val="00A001A9"/>
    <w:rsid w:val="00A00A84"/>
    <w:rsid w:val="00A0472B"/>
    <w:rsid w:val="00A13F6C"/>
    <w:rsid w:val="00A1629E"/>
    <w:rsid w:val="00A1726B"/>
    <w:rsid w:val="00A22717"/>
    <w:rsid w:val="00A2337E"/>
    <w:rsid w:val="00A243E8"/>
    <w:rsid w:val="00A26892"/>
    <w:rsid w:val="00A3641B"/>
    <w:rsid w:val="00A36C43"/>
    <w:rsid w:val="00A37169"/>
    <w:rsid w:val="00A41841"/>
    <w:rsid w:val="00A44468"/>
    <w:rsid w:val="00A45C7B"/>
    <w:rsid w:val="00A52FEF"/>
    <w:rsid w:val="00A53072"/>
    <w:rsid w:val="00A53B27"/>
    <w:rsid w:val="00A54043"/>
    <w:rsid w:val="00A56E94"/>
    <w:rsid w:val="00A65A51"/>
    <w:rsid w:val="00A70C6B"/>
    <w:rsid w:val="00A77324"/>
    <w:rsid w:val="00A80CB9"/>
    <w:rsid w:val="00A813D6"/>
    <w:rsid w:val="00A84A9A"/>
    <w:rsid w:val="00A84E9D"/>
    <w:rsid w:val="00A86938"/>
    <w:rsid w:val="00A9037C"/>
    <w:rsid w:val="00A92F27"/>
    <w:rsid w:val="00A93209"/>
    <w:rsid w:val="00A948EC"/>
    <w:rsid w:val="00A94FE6"/>
    <w:rsid w:val="00A9795F"/>
    <w:rsid w:val="00AA1B6B"/>
    <w:rsid w:val="00AA1C8F"/>
    <w:rsid w:val="00AA2F8A"/>
    <w:rsid w:val="00AA3ABB"/>
    <w:rsid w:val="00AA3ECE"/>
    <w:rsid w:val="00AA7B9F"/>
    <w:rsid w:val="00AB3185"/>
    <w:rsid w:val="00AB37E5"/>
    <w:rsid w:val="00AC05AE"/>
    <w:rsid w:val="00AC1D73"/>
    <w:rsid w:val="00AC4801"/>
    <w:rsid w:val="00AC7EEC"/>
    <w:rsid w:val="00AD001D"/>
    <w:rsid w:val="00AD030E"/>
    <w:rsid w:val="00AD144B"/>
    <w:rsid w:val="00AD2BEB"/>
    <w:rsid w:val="00AD310A"/>
    <w:rsid w:val="00AD3252"/>
    <w:rsid w:val="00AE12FE"/>
    <w:rsid w:val="00AE35DB"/>
    <w:rsid w:val="00AE7D6E"/>
    <w:rsid w:val="00AE7F14"/>
    <w:rsid w:val="00AF06AA"/>
    <w:rsid w:val="00AF2B89"/>
    <w:rsid w:val="00AF3061"/>
    <w:rsid w:val="00AF3A72"/>
    <w:rsid w:val="00AF4EE3"/>
    <w:rsid w:val="00B01462"/>
    <w:rsid w:val="00B03E24"/>
    <w:rsid w:val="00B05731"/>
    <w:rsid w:val="00B0577E"/>
    <w:rsid w:val="00B06A91"/>
    <w:rsid w:val="00B10E72"/>
    <w:rsid w:val="00B12C97"/>
    <w:rsid w:val="00B13E15"/>
    <w:rsid w:val="00B164A3"/>
    <w:rsid w:val="00B23739"/>
    <w:rsid w:val="00B24BB1"/>
    <w:rsid w:val="00B26587"/>
    <w:rsid w:val="00B3087E"/>
    <w:rsid w:val="00B30994"/>
    <w:rsid w:val="00B30A18"/>
    <w:rsid w:val="00B410D2"/>
    <w:rsid w:val="00B44F30"/>
    <w:rsid w:val="00B4633B"/>
    <w:rsid w:val="00B47E41"/>
    <w:rsid w:val="00B50873"/>
    <w:rsid w:val="00B50C3E"/>
    <w:rsid w:val="00B536DE"/>
    <w:rsid w:val="00B5435D"/>
    <w:rsid w:val="00B54B6A"/>
    <w:rsid w:val="00B61477"/>
    <w:rsid w:val="00B660F4"/>
    <w:rsid w:val="00B7010B"/>
    <w:rsid w:val="00B7357E"/>
    <w:rsid w:val="00B74204"/>
    <w:rsid w:val="00B74EE2"/>
    <w:rsid w:val="00B7778F"/>
    <w:rsid w:val="00B80012"/>
    <w:rsid w:val="00B8037B"/>
    <w:rsid w:val="00B81531"/>
    <w:rsid w:val="00B81C65"/>
    <w:rsid w:val="00B81E60"/>
    <w:rsid w:val="00B87E48"/>
    <w:rsid w:val="00B87F1E"/>
    <w:rsid w:val="00B90182"/>
    <w:rsid w:val="00B904B1"/>
    <w:rsid w:val="00B93A23"/>
    <w:rsid w:val="00B946C0"/>
    <w:rsid w:val="00B94BA3"/>
    <w:rsid w:val="00B954AB"/>
    <w:rsid w:val="00B964E5"/>
    <w:rsid w:val="00B97334"/>
    <w:rsid w:val="00BA13AF"/>
    <w:rsid w:val="00BA1ED0"/>
    <w:rsid w:val="00BA3C93"/>
    <w:rsid w:val="00BA63FC"/>
    <w:rsid w:val="00BA667A"/>
    <w:rsid w:val="00BA6870"/>
    <w:rsid w:val="00BB1695"/>
    <w:rsid w:val="00BB7DD2"/>
    <w:rsid w:val="00BC38BA"/>
    <w:rsid w:val="00BC4CA8"/>
    <w:rsid w:val="00BC5F0C"/>
    <w:rsid w:val="00BC76A5"/>
    <w:rsid w:val="00BE2147"/>
    <w:rsid w:val="00BE2327"/>
    <w:rsid w:val="00BE4806"/>
    <w:rsid w:val="00BE603C"/>
    <w:rsid w:val="00BE6BB3"/>
    <w:rsid w:val="00BF188B"/>
    <w:rsid w:val="00BF2279"/>
    <w:rsid w:val="00BF2B40"/>
    <w:rsid w:val="00BF40E3"/>
    <w:rsid w:val="00BF66E6"/>
    <w:rsid w:val="00BF6771"/>
    <w:rsid w:val="00BF6F38"/>
    <w:rsid w:val="00C00516"/>
    <w:rsid w:val="00C042D3"/>
    <w:rsid w:val="00C06A23"/>
    <w:rsid w:val="00C0766A"/>
    <w:rsid w:val="00C1168F"/>
    <w:rsid w:val="00C121C5"/>
    <w:rsid w:val="00C1314A"/>
    <w:rsid w:val="00C13A56"/>
    <w:rsid w:val="00C152F5"/>
    <w:rsid w:val="00C20937"/>
    <w:rsid w:val="00C2191D"/>
    <w:rsid w:val="00C229CE"/>
    <w:rsid w:val="00C22CCF"/>
    <w:rsid w:val="00C33AA0"/>
    <w:rsid w:val="00C403D5"/>
    <w:rsid w:val="00C433A3"/>
    <w:rsid w:val="00C436E0"/>
    <w:rsid w:val="00C454B8"/>
    <w:rsid w:val="00C4578D"/>
    <w:rsid w:val="00C4667A"/>
    <w:rsid w:val="00C46EC0"/>
    <w:rsid w:val="00C50195"/>
    <w:rsid w:val="00C54DBF"/>
    <w:rsid w:val="00C55315"/>
    <w:rsid w:val="00C55566"/>
    <w:rsid w:val="00C56DA6"/>
    <w:rsid w:val="00C57222"/>
    <w:rsid w:val="00C57236"/>
    <w:rsid w:val="00C660A2"/>
    <w:rsid w:val="00C6638B"/>
    <w:rsid w:val="00C71228"/>
    <w:rsid w:val="00C7188F"/>
    <w:rsid w:val="00C7303C"/>
    <w:rsid w:val="00C73C8E"/>
    <w:rsid w:val="00C75994"/>
    <w:rsid w:val="00C772A4"/>
    <w:rsid w:val="00C77B69"/>
    <w:rsid w:val="00C806A5"/>
    <w:rsid w:val="00C80A3E"/>
    <w:rsid w:val="00C834B6"/>
    <w:rsid w:val="00C85ACF"/>
    <w:rsid w:val="00C86288"/>
    <w:rsid w:val="00C92A5F"/>
    <w:rsid w:val="00C93DDC"/>
    <w:rsid w:val="00C94B0F"/>
    <w:rsid w:val="00C9580D"/>
    <w:rsid w:val="00C97342"/>
    <w:rsid w:val="00CA0F09"/>
    <w:rsid w:val="00CA1C97"/>
    <w:rsid w:val="00CA33CA"/>
    <w:rsid w:val="00CA7293"/>
    <w:rsid w:val="00CB1AA8"/>
    <w:rsid w:val="00CB1CD6"/>
    <w:rsid w:val="00CB353E"/>
    <w:rsid w:val="00CB5938"/>
    <w:rsid w:val="00CB5C71"/>
    <w:rsid w:val="00CB7D9D"/>
    <w:rsid w:val="00CC54A8"/>
    <w:rsid w:val="00CC6036"/>
    <w:rsid w:val="00CC7FAB"/>
    <w:rsid w:val="00CD0019"/>
    <w:rsid w:val="00CD0EF8"/>
    <w:rsid w:val="00CD2899"/>
    <w:rsid w:val="00CD3810"/>
    <w:rsid w:val="00CD6360"/>
    <w:rsid w:val="00CD6FA4"/>
    <w:rsid w:val="00CE20D5"/>
    <w:rsid w:val="00CE5021"/>
    <w:rsid w:val="00CF0415"/>
    <w:rsid w:val="00D03C4D"/>
    <w:rsid w:val="00D04094"/>
    <w:rsid w:val="00D047E3"/>
    <w:rsid w:val="00D0564F"/>
    <w:rsid w:val="00D05694"/>
    <w:rsid w:val="00D061C5"/>
    <w:rsid w:val="00D06BB4"/>
    <w:rsid w:val="00D07159"/>
    <w:rsid w:val="00D113D5"/>
    <w:rsid w:val="00D11FF1"/>
    <w:rsid w:val="00D15506"/>
    <w:rsid w:val="00D16CDF"/>
    <w:rsid w:val="00D20C4E"/>
    <w:rsid w:val="00D233D1"/>
    <w:rsid w:val="00D23D48"/>
    <w:rsid w:val="00D245AC"/>
    <w:rsid w:val="00D25BBF"/>
    <w:rsid w:val="00D269F4"/>
    <w:rsid w:val="00D275AB"/>
    <w:rsid w:val="00D275C0"/>
    <w:rsid w:val="00D324A5"/>
    <w:rsid w:val="00D35F66"/>
    <w:rsid w:val="00D361F7"/>
    <w:rsid w:val="00D36D03"/>
    <w:rsid w:val="00D412CE"/>
    <w:rsid w:val="00D41A64"/>
    <w:rsid w:val="00D42971"/>
    <w:rsid w:val="00D42D34"/>
    <w:rsid w:val="00D45C25"/>
    <w:rsid w:val="00D5073E"/>
    <w:rsid w:val="00D5112F"/>
    <w:rsid w:val="00D51559"/>
    <w:rsid w:val="00D530A8"/>
    <w:rsid w:val="00D55C82"/>
    <w:rsid w:val="00D56C21"/>
    <w:rsid w:val="00D60C7B"/>
    <w:rsid w:val="00D66F37"/>
    <w:rsid w:val="00D7085B"/>
    <w:rsid w:val="00D73965"/>
    <w:rsid w:val="00D8051D"/>
    <w:rsid w:val="00D80F7B"/>
    <w:rsid w:val="00D827BB"/>
    <w:rsid w:val="00D83B29"/>
    <w:rsid w:val="00D85277"/>
    <w:rsid w:val="00D8641B"/>
    <w:rsid w:val="00D9025F"/>
    <w:rsid w:val="00D927B1"/>
    <w:rsid w:val="00D928A1"/>
    <w:rsid w:val="00D93B9D"/>
    <w:rsid w:val="00D93DFF"/>
    <w:rsid w:val="00D952FA"/>
    <w:rsid w:val="00D9661D"/>
    <w:rsid w:val="00DA5F77"/>
    <w:rsid w:val="00DA71E8"/>
    <w:rsid w:val="00DA773E"/>
    <w:rsid w:val="00DB18F8"/>
    <w:rsid w:val="00DB38A4"/>
    <w:rsid w:val="00DB3B89"/>
    <w:rsid w:val="00DB5C51"/>
    <w:rsid w:val="00DB614C"/>
    <w:rsid w:val="00DB7718"/>
    <w:rsid w:val="00DC400C"/>
    <w:rsid w:val="00DC4781"/>
    <w:rsid w:val="00DC7F70"/>
    <w:rsid w:val="00DD2B66"/>
    <w:rsid w:val="00DD30B0"/>
    <w:rsid w:val="00DD3A4E"/>
    <w:rsid w:val="00DD5856"/>
    <w:rsid w:val="00DD6F1B"/>
    <w:rsid w:val="00DD75B7"/>
    <w:rsid w:val="00DD7AFE"/>
    <w:rsid w:val="00DE2995"/>
    <w:rsid w:val="00DF01FE"/>
    <w:rsid w:val="00DF0809"/>
    <w:rsid w:val="00DF08F7"/>
    <w:rsid w:val="00DF3FD3"/>
    <w:rsid w:val="00DF3FD5"/>
    <w:rsid w:val="00DF6260"/>
    <w:rsid w:val="00DF748D"/>
    <w:rsid w:val="00DF7647"/>
    <w:rsid w:val="00DF7ECC"/>
    <w:rsid w:val="00E003F6"/>
    <w:rsid w:val="00E00B3A"/>
    <w:rsid w:val="00E0346B"/>
    <w:rsid w:val="00E0442D"/>
    <w:rsid w:val="00E11532"/>
    <w:rsid w:val="00E126B8"/>
    <w:rsid w:val="00E12A61"/>
    <w:rsid w:val="00E135F5"/>
    <w:rsid w:val="00E1363D"/>
    <w:rsid w:val="00E13907"/>
    <w:rsid w:val="00E1617B"/>
    <w:rsid w:val="00E1729A"/>
    <w:rsid w:val="00E24F61"/>
    <w:rsid w:val="00E25DF9"/>
    <w:rsid w:val="00E26244"/>
    <w:rsid w:val="00E26DAA"/>
    <w:rsid w:val="00E30516"/>
    <w:rsid w:val="00E321AE"/>
    <w:rsid w:val="00E35520"/>
    <w:rsid w:val="00E35E76"/>
    <w:rsid w:val="00E362BD"/>
    <w:rsid w:val="00E36354"/>
    <w:rsid w:val="00E36858"/>
    <w:rsid w:val="00E37036"/>
    <w:rsid w:val="00E37343"/>
    <w:rsid w:val="00E40A13"/>
    <w:rsid w:val="00E43DF7"/>
    <w:rsid w:val="00E505CE"/>
    <w:rsid w:val="00E54512"/>
    <w:rsid w:val="00E54B52"/>
    <w:rsid w:val="00E57AF8"/>
    <w:rsid w:val="00E624AD"/>
    <w:rsid w:val="00E62E25"/>
    <w:rsid w:val="00E6431B"/>
    <w:rsid w:val="00E65EB2"/>
    <w:rsid w:val="00E66B98"/>
    <w:rsid w:val="00E67391"/>
    <w:rsid w:val="00E6784A"/>
    <w:rsid w:val="00E7323E"/>
    <w:rsid w:val="00E73F82"/>
    <w:rsid w:val="00E74F66"/>
    <w:rsid w:val="00E76DB6"/>
    <w:rsid w:val="00E80996"/>
    <w:rsid w:val="00E81204"/>
    <w:rsid w:val="00E84192"/>
    <w:rsid w:val="00E86EEC"/>
    <w:rsid w:val="00E8779A"/>
    <w:rsid w:val="00E90F4E"/>
    <w:rsid w:val="00E92823"/>
    <w:rsid w:val="00E93743"/>
    <w:rsid w:val="00E938DC"/>
    <w:rsid w:val="00E94E5A"/>
    <w:rsid w:val="00E95290"/>
    <w:rsid w:val="00EA4944"/>
    <w:rsid w:val="00EB1AF0"/>
    <w:rsid w:val="00EB1F20"/>
    <w:rsid w:val="00EC23ED"/>
    <w:rsid w:val="00EC6380"/>
    <w:rsid w:val="00EC6B4E"/>
    <w:rsid w:val="00EC7898"/>
    <w:rsid w:val="00ED0C89"/>
    <w:rsid w:val="00ED1176"/>
    <w:rsid w:val="00ED226F"/>
    <w:rsid w:val="00ED36C1"/>
    <w:rsid w:val="00ED7582"/>
    <w:rsid w:val="00EE03B7"/>
    <w:rsid w:val="00EE2C76"/>
    <w:rsid w:val="00EE346C"/>
    <w:rsid w:val="00EF0C47"/>
    <w:rsid w:val="00EF1AE7"/>
    <w:rsid w:val="00EF4746"/>
    <w:rsid w:val="00EF6F57"/>
    <w:rsid w:val="00EF73D9"/>
    <w:rsid w:val="00F003D3"/>
    <w:rsid w:val="00F02BBD"/>
    <w:rsid w:val="00F054D2"/>
    <w:rsid w:val="00F05B54"/>
    <w:rsid w:val="00F05D23"/>
    <w:rsid w:val="00F10FCC"/>
    <w:rsid w:val="00F12E1A"/>
    <w:rsid w:val="00F15629"/>
    <w:rsid w:val="00F21279"/>
    <w:rsid w:val="00F22F06"/>
    <w:rsid w:val="00F243F5"/>
    <w:rsid w:val="00F251D5"/>
    <w:rsid w:val="00F30123"/>
    <w:rsid w:val="00F32D57"/>
    <w:rsid w:val="00F34490"/>
    <w:rsid w:val="00F348E8"/>
    <w:rsid w:val="00F35848"/>
    <w:rsid w:val="00F407CB"/>
    <w:rsid w:val="00F408FA"/>
    <w:rsid w:val="00F42CA5"/>
    <w:rsid w:val="00F47707"/>
    <w:rsid w:val="00F53785"/>
    <w:rsid w:val="00F56245"/>
    <w:rsid w:val="00F60953"/>
    <w:rsid w:val="00F61B30"/>
    <w:rsid w:val="00F626F6"/>
    <w:rsid w:val="00F62D13"/>
    <w:rsid w:val="00F64F93"/>
    <w:rsid w:val="00F65F9B"/>
    <w:rsid w:val="00F664D9"/>
    <w:rsid w:val="00F67589"/>
    <w:rsid w:val="00F7533B"/>
    <w:rsid w:val="00F763EA"/>
    <w:rsid w:val="00F7788B"/>
    <w:rsid w:val="00F84574"/>
    <w:rsid w:val="00F86B4D"/>
    <w:rsid w:val="00F92C86"/>
    <w:rsid w:val="00F93305"/>
    <w:rsid w:val="00F93DF0"/>
    <w:rsid w:val="00F9607A"/>
    <w:rsid w:val="00FA331E"/>
    <w:rsid w:val="00FA4391"/>
    <w:rsid w:val="00FA50CA"/>
    <w:rsid w:val="00FA5DD2"/>
    <w:rsid w:val="00FA79CD"/>
    <w:rsid w:val="00FB5E12"/>
    <w:rsid w:val="00FB6635"/>
    <w:rsid w:val="00FB6D9B"/>
    <w:rsid w:val="00FB7CF0"/>
    <w:rsid w:val="00FC047A"/>
    <w:rsid w:val="00FC4530"/>
    <w:rsid w:val="00FC519C"/>
    <w:rsid w:val="00FC52D6"/>
    <w:rsid w:val="00FC5457"/>
    <w:rsid w:val="00FC6D94"/>
    <w:rsid w:val="00FD03A8"/>
    <w:rsid w:val="00FD136C"/>
    <w:rsid w:val="00FD2475"/>
    <w:rsid w:val="00FD31FE"/>
    <w:rsid w:val="00FD5058"/>
    <w:rsid w:val="00FD7A7A"/>
    <w:rsid w:val="00FE0058"/>
    <w:rsid w:val="00FE1614"/>
    <w:rsid w:val="00FE3A38"/>
    <w:rsid w:val="00FE3B49"/>
    <w:rsid w:val="00FE507C"/>
    <w:rsid w:val="00FE5617"/>
    <w:rsid w:val="00FE7FCA"/>
    <w:rsid w:val="00FF2F38"/>
    <w:rsid w:val="00FF4E0B"/>
    <w:rsid w:val="00FF5D3A"/>
    <w:rsid w:val="00FF5D6C"/>
    <w:rsid w:val="00FF5ED6"/>
    <w:rsid w:val="00FF6260"/>
    <w:rsid w:val="00FF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C9F9A421-A934-4EC8-A159-C7A16E4D2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D93B9D"/>
    <w:pPr>
      <w:widowControl w:val="0"/>
      <w:snapToGrid w:val="0"/>
      <w:spacing w:line="300" w:lineRule="auto"/>
    </w:pPr>
    <w:rPr>
      <w:rFonts w:ascii="Arial" w:hAnsi="Arial" w:cs="Arial"/>
    </w:rPr>
  </w:style>
  <w:style w:type="paragraph" w:styleId="1">
    <w:name w:val="heading 1"/>
    <w:basedOn w:val="a4"/>
    <w:next w:val="a4"/>
    <w:link w:val="1Char"/>
    <w:uiPriority w:val="9"/>
    <w:qFormat/>
    <w:rsid w:val="00D275AB"/>
    <w:pPr>
      <w:keepNext/>
      <w:keepLines/>
      <w:numPr>
        <w:numId w:val="2"/>
      </w:numPr>
      <w:spacing w:beforeLines="50" w:before="156" w:afterLines="20" w:after="62" w:line="240" w:lineRule="auto"/>
      <w:ind w:left="480" w:hangingChars="200" w:hanging="480"/>
      <w:outlineLvl w:val="0"/>
    </w:pPr>
    <w:rPr>
      <w:rFonts w:ascii="微软雅黑" w:eastAsia="微软雅黑" w:hAnsi="微软雅黑"/>
      <w:bCs/>
      <w:kern w:val="44"/>
      <w:sz w:val="24"/>
      <w:szCs w:val="28"/>
    </w:rPr>
  </w:style>
  <w:style w:type="paragraph" w:styleId="2">
    <w:name w:val="heading 2"/>
    <w:basedOn w:val="a4"/>
    <w:next w:val="a4"/>
    <w:link w:val="2Char"/>
    <w:uiPriority w:val="9"/>
    <w:unhideWhenUsed/>
    <w:qFormat/>
    <w:rsid w:val="00C152F5"/>
    <w:pPr>
      <w:keepNext/>
      <w:keepLines/>
      <w:numPr>
        <w:ilvl w:val="1"/>
        <w:numId w:val="2"/>
      </w:numPr>
      <w:spacing w:beforeLines="20" w:before="62"/>
      <w:ind w:left="284" w:firstLine="0"/>
      <w:outlineLvl w:val="1"/>
    </w:pPr>
    <w:rPr>
      <w:rFonts w:ascii="微软雅黑" w:eastAsia="微软雅黑" w:hAnsi="微软雅黑"/>
      <w:bCs/>
      <w:sz w:val="22"/>
      <w:szCs w:val="24"/>
    </w:rPr>
  </w:style>
  <w:style w:type="paragraph" w:styleId="3">
    <w:name w:val="heading 3"/>
    <w:basedOn w:val="2"/>
    <w:next w:val="a4"/>
    <w:link w:val="3Char"/>
    <w:uiPriority w:val="9"/>
    <w:unhideWhenUsed/>
    <w:qFormat/>
    <w:rsid w:val="005A29B3"/>
    <w:pPr>
      <w:numPr>
        <w:ilvl w:val="2"/>
      </w:numPr>
      <w:spacing w:beforeLines="0" w:before="0"/>
      <w:ind w:left="425" w:firstLine="0"/>
      <w:outlineLvl w:val="2"/>
    </w:pPr>
    <w:rPr>
      <w:sz w:val="21"/>
    </w:rPr>
  </w:style>
  <w:style w:type="paragraph" w:styleId="4">
    <w:name w:val="heading 4"/>
    <w:basedOn w:val="a4"/>
    <w:next w:val="a4"/>
    <w:link w:val="4Char"/>
    <w:uiPriority w:val="9"/>
    <w:unhideWhenUsed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4"/>
    <w:next w:val="a4"/>
    <w:link w:val="5Char"/>
    <w:uiPriority w:val="9"/>
    <w:unhideWhenUsed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4"/>
    <w:next w:val="a4"/>
    <w:link w:val="6Char"/>
    <w:uiPriority w:val="9"/>
    <w:unhideWhenUsed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4"/>
    <w:next w:val="a4"/>
    <w:link w:val="7Char"/>
    <w:uiPriority w:val="9"/>
    <w:unhideWhenUsed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4"/>
    <w:next w:val="a4"/>
    <w:link w:val="8Char"/>
    <w:uiPriority w:val="9"/>
    <w:unhideWhenUsed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4"/>
    <w:next w:val="a4"/>
    <w:link w:val="9Char"/>
    <w:uiPriority w:val="9"/>
    <w:unhideWhenUsed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Char">
    <w:name w:val="标题 1 Char"/>
    <w:basedOn w:val="a5"/>
    <w:link w:val="1"/>
    <w:uiPriority w:val="9"/>
    <w:rsid w:val="00D275AB"/>
    <w:rPr>
      <w:rFonts w:ascii="微软雅黑" w:eastAsia="微软雅黑" w:hAnsi="微软雅黑" w:cs="Arial"/>
      <w:bCs/>
      <w:kern w:val="44"/>
      <w:sz w:val="24"/>
      <w:szCs w:val="28"/>
    </w:rPr>
  </w:style>
  <w:style w:type="character" w:customStyle="1" w:styleId="2Char">
    <w:name w:val="标题 2 Char"/>
    <w:basedOn w:val="a5"/>
    <w:link w:val="2"/>
    <w:uiPriority w:val="9"/>
    <w:rsid w:val="00C152F5"/>
    <w:rPr>
      <w:rFonts w:ascii="微软雅黑" w:eastAsia="微软雅黑" w:hAnsi="微软雅黑" w:cs="Arial"/>
      <w:bCs/>
      <w:sz w:val="22"/>
      <w:szCs w:val="24"/>
    </w:rPr>
  </w:style>
  <w:style w:type="character" w:customStyle="1" w:styleId="3Char">
    <w:name w:val="标题 3 Char"/>
    <w:basedOn w:val="a5"/>
    <w:link w:val="3"/>
    <w:uiPriority w:val="9"/>
    <w:rsid w:val="005A29B3"/>
    <w:rPr>
      <w:rFonts w:ascii="微软雅黑" w:eastAsia="微软雅黑" w:hAnsi="微软雅黑" w:cs="Arial"/>
      <w:bCs/>
      <w:szCs w:val="24"/>
    </w:rPr>
  </w:style>
  <w:style w:type="character" w:customStyle="1" w:styleId="4Char">
    <w:name w:val="标题 4 Char"/>
    <w:basedOn w:val="a5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5"/>
    <w:link w:val="5"/>
    <w:uiPriority w:val="9"/>
    <w:rPr>
      <w:b/>
      <w:bCs/>
      <w:sz w:val="28"/>
      <w:szCs w:val="28"/>
    </w:rPr>
  </w:style>
  <w:style w:type="character" w:customStyle="1" w:styleId="6Char">
    <w:name w:val="标题 6 Char"/>
    <w:basedOn w:val="a5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5"/>
    <w:link w:val="7"/>
    <w:uiPriority w:val="9"/>
    <w:rPr>
      <w:b/>
      <w:bCs/>
      <w:sz w:val="24"/>
      <w:szCs w:val="24"/>
    </w:rPr>
  </w:style>
  <w:style w:type="character" w:customStyle="1" w:styleId="8Char">
    <w:name w:val="标题 8 Char"/>
    <w:basedOn w:val="a5"/>
    <w:link w:val="8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5"/>
    <w:link w:val="9"/>
    <w:uiPriority w:val="9"/>
    <w:rPr>
      <w:rFonts w:asciiTheme="majorHAnsi" w:eastAsiaTheme="majorEastAsia" w:hAnsiTheme="majorHAnsi" w:cstheme="majorBidi"/>
      <w:szCs w:val="21"/>
    </w:rPr>
  </w:style>
  <w:style w:type="paragraph" w:styleId="a8">
    <w:name w:val="Title"/>
    <w:basedOn w:val="a4"/>
    <w:next w:val="a4"/>
    <w:link w:val="Char"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5"/>
    <w:link w:val="a8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4"/>
    <w:next w:val="a4"/>
    <w:link w:val="Char0"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5"/>
    <w:link w:val="a9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Subtle Emphasis"/>
    <w:basedOn w:val="a5"/>
    <w:uiPriority w:val="19"/>
    <w:rPr>
      <w:i/>
      <w:iCs/>
      <w:color w:val="808080" w:themeColor="text1" w:themeTint="7F"/>
    </w:rPr>
  </w:style>
  <w:style w:type="character" w:styleId="ab">
    <w:name w:val="Emphasis"/>
    <w:basedOn w:val="a5"/>
    <w:uiPriority w:val="20"/>
    <w:rsid w:val="00D42D34"/>
    <w:rPr>
      <w:rFonts w:ascii="微软雅黑" w:eastAsia="微软雅黑" w:hAnsi="微软雅黑"/>
      <w:i/>
      <w:iCs/>
    </w:rPr>
  </w:style>
  <w:style w:type="character" w:styleId="ac">
    <w:name w:val="Intense Emphasis"/>
    <w:basedOn w:val="a5"/>
    <w:uiPriority w:val="21"/>
    <w:rPr>
      <w:b/>
      <w:bCs/>
      <w:i/>
      <w:iCs/>
      <w:color w:val="4F81BD" w:themeColor="accent1"/>
    </w:rPr>
  </w:style>
  <w:style w:type="character" w:styleId="ad">
    <w:name w:val="Strong"/>
    <w:basedOn w:val="a5"/>
    <w:uiPriority w:val="22"/>
    <w:rPr>
      <w:b/>
      <w:bCs/>
    </w:rPr>
  </w:style>
  <w:style w:type="paragraph" w:styleId="ae">
    <w:name w:val="Quote"/>
    <w:basedOn w:val="a4"/>
    <w:next w:val="a4"/>
    <w:link w:val="Char1"/>
    <w:uiPriority w:val="29"/>
    <w:rPr>
      <w:i/>
      <w:iCs/>
      <w:color w:val="000000" w:themeColor="text1"/>
    </w:rPr>
  </w:style>
  <w:style w:type="character" w:customStyle="1" w:styleId="Char1">
    <w:name w:val="引用 Char"/>
    <w:basedOn w:val="a5"/>
    <w:link w:val="ae"/>
    <w:uiPriority w:val="29"/>
    <w:rPr>
      <w:i/>
      <w:iCs/>
      <w:color w:val="000000" w:themeColor="text1"/>
    </w:rPr>
  </w:style>
  <w:style w:type="paragraph" w:styleId="af">
    <w:name w:val="Intense Quote"/>
    <w:basedOn w:val="a4"/>
    <w:next w:val="a4"/>
    <w:link w:val="Char2"/>
    <w:uiPriority w:val="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5"/>
    <w:link w:val="af"/>
    <w:uiPriority w:val="30"/>
    <w:rPr>
      <w:b/>
      <w:bCs/>
      <w:i/>
      <w:iCs/>
      <w:color w:val="4F81BD" w:themeColor="accent1"/>
    </w:rPr>
  </w:style>
  <w:style w:type="character" w:styleId="af0">
    <w:name w:val="Subtle Reference"/>
    <w:basedOn w:val="a5"/>
    <w:uiPriority w:val="31"/>
    <w:rPr>
      <w:smallCaps/>
      <w:color w:val="C0504D" w:themeColor="accent2"/>
      <w:u w:val="single"/>
    </w:rPr>
  </w:style>
  <w:style w:type="character" w:styleId="af1">
    <w:name w:val="Intense Reference"/>
    <w:basedOn w:val="a5"/>
    <w:uiPriority w:val="32"/>
    <w:rPr>
      <w:b/>
      <w:bCs/>
      <w:smallCaps/>
      <w:color w:val="C0504D" w:themeColor="accent2"/>
      <w:spacing w:val="5"/>
      <w:u w:val="single"/>
    </w:rPr>
  </w:style>
  <w:style w:type="paragraph" w:customStyle="1" w:styleId="a3">
    <w:name w:val="数字编号"/>
    <w:rsid w:val="00410860"/>
    <w:pPr>
      <w:numPr>
        <w:numId w:val="5"/>
      </w:numPr>
      <w:ind w:left="737" w:hanging="397"/>
    </w:pPr>
    <w:rPr>
      <w:rFonts w:ascii="Arial" w:eastAsia="宋体" w:hAnsi="Arial" w:cs="Arial"/>
    </w:rPr>
  </w:style>
  <w:style w:type="paragraph" w:styleId="a1">
    <w:name w:val="List Paragraph"/>
    <w:aliases w:val="编号2"/>
    <w:basedOn w:val="a4"/>
    <w:link w:val="Char3"/>
    <w:uiPriority w:val="34"/>
    <w:rsid w:val="003C6258"/>
    <w:pPr>
      <w:numPr>
        <w:ilvl w:val="1"/>
        <w:numId w:val="3"/>
      </w:numPr>
    </w:pPr>
  </w:style>
  <w:style w:type="character" w:styleId="af2">
    <w:name w:val="Hyperlink"/>
    <w:basedOn w:val="a5"/>
    <w:uiPriority w:val="99"/>
    <w:unhideWhenUsed/>
    <w:rPr>
      <w:color w:val="0000FF" w:themeColor="hyperlink"/>
      <w:u w:val="single"/>
    </w:rPr>
  </w:style>
  <w:style w:type="character" w:styleId="af3">
    <w:name w:val="FollowedHyperlink"/>
    <w:basedOn w:val="a5"/>
    <w:uiPriority w:val="99"/>
    <w:unhideWhenUsed/>
    <w:rPr>
      <w:color w:val="800080" w:themeColor="followedHyperlink"/>
      <w:u w:val="single"/>
    </w:rPr>
  </w:style>
  <w:style w:type="paragraph" w:styleId="af4">
    <w:name w:val="header"/>
    <w:basedOn w:val="a4"/>
    <w:link w:val="Char4"/>
    <w:uiPriority w:val="99"/>
    <w:unhideWhenUsed/>
    <w:rsid w:val="007E1AE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4">
    <w:name w:val="页眉 Char"/>
    <w:basedOn w:val="a5"/>
    <w:link w:val="af4"/>
    <w:uiPriority w:val="99"/>
    <w:rsid w:val="007E1AE9"/>
    <w:rPr>
      <w:rFonts w:ascii="Calibri" w:eastAsia="宋体" w:hAnsi="Calibri" w:cs="Times New Roman"/>
      <w:sz w:val="18"/>
      <w:szCs w:val="18"/>
    </w:rPr>
  </w:style>
  <w:style w:type="paragraph" w:styleId="af5">
    <w:name w:val="footer"/>
    <w:basedOn w:val="a4"/>
    <w:link w:val="Char5"/>
    <w:uiPriority w:val="99"/>
    <w:unhideWhenUsed/>
    <w:rsid w:val="007E1AE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5">
    <w:name w:val="页脚 Char"/>
    <w:basedOn w:val="a5"/>
    <w:link w:val="af5"/>
    <w:uiPriority w:val="99"/>
    <w:rsid w:val="007E1AE9"/>
    <w:rPr>
      <w:rFonts w:ascii="Calibri" w:eastAsia="宋体" w:hAnsi="Calibri" w:cs="Times New Roman"/>
      <w:sz w:val="18"/>
      <w:szCs w:val="18"/>
    </w:rPr>
  </w:style>
  <w:style w:type="paragraph" w:styleId="af6">
    <w:name w:val="No Spacing"/>
    <w:uiPriority w:val="1"/>
    <w:rsid w:val="007E1AE9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af7">
    <w:name w:val="源代码"/>
    <w:basedOn w:val="a4"/>
    <w:link w:val="Char6"/>
    <w:qFormat/>
    <w:rsid w:val="00D11FF1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F2F2F2" w:themeFill="background1" w:themeFillShade="F2"/>
    </w:pPr>
    <w:rPr>
      <w:rFonts w:ascii="Courier New" w:hAnsi="Courier New" w:cs="Courier New"/>
      <w:sz w:val="20"/>
      <w:szCs w:val="18"/>
    </w:rPr>
  </w:style>
  <w:style w:type="paragraph" w:customStyle="1" w:styleId="a">
    <w:name w:val="案例"/>
    <w:basedOn w:val="a1"/>
    <w:link w:val="Char7"/>
    <w:qFormat/>
    <w:rsid w:val="002942D7"/>
    <w:pPr>
      <w:numPr>
        <w:numId w:val="4"/>
      </w:numPr>
      <w:spacing w:beforeLines="50" w:before="156"/>
      <w:ind w:leftChars="2" w:left="424"/>
    </w:pPr>
    <w:rPr>
      <w:rFonts w:eastAsia="楷体"/>
      <w:sz w:val="22"/>
    </w:rPr>
  </w:style>
  <w:style w:type="character" w:customStyle="1" w:styleId="Char6">
    <w:name w:val="源代码 Char"/>
    <w:basedOn w:val="a5"/>
    <w:link w:val="af7"/>
    <w:rsid w:val="00D11FF1"/>
    <w:rPr>
      <w:rFonts w:ascii="Courier New" w:hAnsi="Courier New" w:cs="Courier New"/>
      <w:sz w:val="20"/>
      <w:szCs w:val="18"/>
      <w:shd w:val="clear" w:color="auto" w:fill="F2F2F2" w:themeFill="background1" w:themeFillShade="F2"/>
    </w:rPr>
  </w:style>
  <w:style w:type="paragraph" w:customStyle="1" w:styleId="10">
    <w:name w:val="编号1"/>
    <w:basedOn w:val="a1"/>
    <w:rsid w:val="003C6258"/>
    <w:pPr>
      <w:numPr>
        <w:ilvl w:val="0"/>
        <w:numId w:val="1"/>
      </w:numPr>
    </w:pPr>
  </w:style>
  <w:style w:type="table" w:styleId="af8">
    <w:name w:val="Table Grid"/>
    <w:basedOn w:val="a6"/>
    <w:uiPriority w:val="59"/>
    <w:rsid w:val="002903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案例要求"/>
    <w:basedOn w:val="a"/>
    <w:link w:val="Char8"/>
    <w:rsid w:val="00C4667A"/>
    <w:pPr>
      <w:numPr>
        <w:ilvl w:val="2"/>
        <w:numId w:val="6"/>
      </w:numPr>
      <w:spacing w:beforeLines="0" w:before="0"/>
      <w:ind w:leftChars="250" w:left="945"/>
    </w:pPr>
  </w:style>
  <w:style w:type="character" w:customStyle="1" w:styleId="Char3">
    <w:name w:val="列出段落 Char"/>
    <w:aliases w:val="编号2 Char"/>
    <w:basedOn w:val="a5"/>
    <w:link w:val="a1"/>
    <w:uiPriority w:val="34"/>
    <w:rsid w:val="009A0D53"/>
    <w:rPr>
      <w:rFonts w:ascii="Arial" w:hAnsi="Arial" w:cs="Arial"/>
    </w:rPr>
  </w:style>
  <w:style w:type="character" w:customStyle="1" w:styleId="Char7">
    <w:name w:val="案例 Char"/>
    <w:basedOn w:val="Char3"/>
    <w:link w:val="a"/>
    <w:rsid w:val="002942D7"/>
    <w:rPr>
      <w:rFonts w:ascii="Arial" w:eastAsia="楷体" w:hAnsi="Arial" w:cs="Arial"/>
      <w:sz w:val="22"/>
    </w:rPr>
  </w:style>
  <w:style w:type="character" w:customStyle="1" w:styleId="Char8">
    <w:name w:val="案例要求 Char"/>
    <w:basedOn w:val="Char7"/>
    <w:link w:val="a2"/>
    <w:rsid w:val="00C4667A"/>
    <w:rPr>
      <w:rFonts w:ascii="Arial" w:eastAsia="楷体" w:hAnsi="Arial" w:cs="Arial"/>
      <w:sz w:val="22"/>
    </w:rPr>
  </w:style>
  <w:style w:type="paragraph" w:styleId="af9">
    <w:name w:val="Normal (Web)"/>
    <w:basedOn w:val="a4"/>
    <w:uiPriority w:val="99"/>
    <w:semiHidden/>
    <w:unhideWhenUsed/>
    <w:rsid w:val="002F26A1"/>
    <w:pPr>
      <w:widowControl/>
      <w:snapToGrid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table" w:styleId="4-1">
    <w:name w:val="Grid Table 4 Accent 1"/>
    <w:basedOn w:val="a6"/>
    <w:uiPriority w:val="49"/>
    <w:rsid w:val="006B7C3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a0">
    <w:name w:val="编号"/>
    <w:basedOn w:val="a1"/>
    <w:next w:val="a4"/>
    <w:link w:val="Char9"/>
    <w:qFormat/>
    <w:rsid w:val="00D04094"/>
    <w:pPr>
      <w:numPr>
        <w:ilvl w:val="0"/>
        <w:numId w:val="8"/>
      </w:numPr>
      <w:spacing w:beforeLines="20" w:before="62"/>
    </w:pPr>
  </w:style>
  <w:style w:type="character" w:customStyle="1" w:styleId="Char9">
    <w:name w:val="编号 Char"/>
    <w:basedOn w:val="Char3"/>
    <w:link w:val="a0"/>
    <w:rsid w:val="00D04094"/>
    <w:rPr>
      <w:rFonts w:ascii="Arial" w:hAnsi="Arial" w:cs="Arial"/>
    </w:rPr>
  </w:style>
  <w:style w:type="paragraph" w:customStyle="1" w:styleId="FirstParagraph">
    <w:name w:val="First Paragraph"/>
    <w:basedOn w:val="afa"/>
    <w:next w:val="afa"/>
    <w:rsid w:val="00452E99"/>
    <w:pPr>
      <w:widowControl/>
      <w:snapToGrid/>
      <w:spacing w:before="180" w:after="180" w:line="240" w:lineRule="auto"/>
    </w:pPr>
    <w:rPr>
      <w:rFonts w:asciiTheme="minorHAnsi" w:hAnsiTheme="minorHAnsi" w:cstheme="minorBidi"/>
      <w:kern w:val="0"/>
      <w:sz w:val="24"/>
      <w:szCs w:val="24"/>
      <w:lang w:eastAsia="en-US"/>
    </w:rPr>
  </w:style>
  <w:style w:type="paragraph" w:styleId="afb">
    <w:name w:val="Block Text"/>
    <w:basedOn w:val="afa"/>
    <w:next w:val="afa"/>
    <w:uiPriority w:val="9"/>
    <w:unhideWhenUsed/>
    <w:rsid w:val="00452E99"/>
    <w:pPr>
      <w:widowControl/>
      <w:snapToGrid/>
      <w:spacing w:before="100" w:after="100" w:line="240" w:lineRule="auto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styleId="afa">
    <w:name w:val="Body Text"/>
    <w:basedOn w:val="a4"/>
    <w:link w:val="Chara"/>
    <w:uiPriority w:val="99"/>
    <w:unhideWhenUsed/>
    <w:rsid w:val="00452E99"/>
    <w:pPr>
      <w:spacing w:after="120"/>
    </w:pPr>
  </w:style>
  <w:style w:type="character" w:customStyle="1" w:styleId="Chara">
    <w:name w:val="正文文本 Char"/>
    <w:basedOn w:val="a5"/>
    <w:link w:val="afa"/>
    <w:uiPriority w:val="99"/>
    <w:rsid w:val="00452E99"/>
    <w:rPr>
      <w:rFonts w:ascii="Arial" w:hAnsi="Arial" w:cs="Arial"/>
    </w:rPr>
  </w:style>
  <w:style w:type="paragraph" w:customStyle="1" w:styleId="ImageCaption">
    <w:name w:val="Image Caption"/>
    <w:basedOn w:val="afc"/>
    <w:rsid w:val="00B4633B"/>
    <w:pPr>
      <w:widowControl/>
      <w:snapToGrid/>
      <w:spacing w:after="120" w:line="240" w:lineRule="auto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4"/>
    <w:rsid w:val="00B4633B"/>
    <w:pPr>
      <w:keepNext/>
      <w:widowControl/>
      <w:snapToGrid/>
      <w:spacing w:after="200" w:line="240" w:lineRule="auto"/>
    </w:pPr>
    <w:rPr>
      <w:rFonts w:asciiTheme="minorHAnsi" w:hAnsiTheme="minorHAnsi" w:cstheme="minorBidi"/>
      <w:kern w:val="0"/>
      <w:sz w:val="24"/>
      <w:szCs w:val="24"/>
      <w:lang w:eastAsia="en-US"/>
    </w:rPr>
  </w:style>
  <w:style w:type="character" w:customStyle="1" w:styleId="VerbatimChar">
    <w:name w:val="Verbatim Char"/>
    <w:basedOn w:val="a5"/>
    <w:link w:val="SourceCode"/>
    <w:rsid w:val="00B4633B"/>
    <w:rPr>
      <w:rFonts w:ascii="Consolas" w:hAnsi="Consolas"/>
      <w:sz w:val="22"/>
    </w:rPr>
  </w:style>
  <w:style w:type="paragraph" w:customStyle="1" w:styleId="SourceCode">
    <w:name w:val="Source Code"/>
    <w:basedOn w:val="a4"/>
    <w:link w:val="VerbatimChar"/>
    <w:rsid w:val="00B4633B"/>
    <w:pPr>
      <w:widowControl/>
      <w:wordWrap w:val="0"/>
      <w:snapToGrid/>
      <w:spacing w:after="200" w:line="240" w:lineRule="auto"/>
    </w:pPr>
    <w:rPr>
      <w:rFonts w:ascii="Consolas" w:hAnsi="Consolas" w:cstheme="minorBidi"/>
      <w:sz w:val="22"/>
    </w:rPr>
  </w:style>
  <w:style w:type="paragraph" w:styleId="afc">
    <w:name w:val="caption"/>
    <w:basedOn w:val="a4"/>
    <w:next w:val="a4"/>
    <w:uiPriority w:val="35"/>
    <w:semiHidden/>
    <w:unhideWhenUsed/>
    <w:qFormat/>
    <w:rsid w:val="00B4633B"/>
    <w:rPr>
      <w:rFonts w:asciiTheme="majorHAnsi" w:eastAsia="黑体" w:hAnsiTheme="majorHAnsi" w:cstheme="majorBidi"/>
      <w:sz w:val="20"/>
      <w:szCs w:val="20"/>
    </w:rPr>
  </w:style>
  <w:style w:type="character" w:customStyle="1" w:styleId="KeywordTok">
    <w:name w:val="KeywordTok"/>
    <w:basedOn w:val="VerbatimChar"/>
    <w:rsid w:val="00EF73D9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EF73D9"/>
    <w:rPr>
      <w:rFonts w:ascii="Consolas" w:hAnsi="Consolas"/>
      <w:sz w:val="22"/>
    </w:rPr>
  </w:style>
  <w:style w:type="paragraph" w:customStyle="1" w:styleId="Compact">
    <w:name w:val="Compact"/>
    <w:basedOn w:val="afa"/>
    <w:rsid w:val="00F67589"/>
    <w:pPr>
      <w:widowControl/>
      <w:snapToGrid/>
      <w:spacing w:before="36" w:after="36" w:line="240" w:lineRule="auto"/>
    </w:pPr>
    <w:rPr>
      <w:rFonts w:asciiTheme="minorHAnsi" w:hAnsiTheme="minorHAnsi" w:cstheme="minorBidi"/>
      <w:kern w:val="0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F67589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ataTypeTok">
    <w:name w:val="DataTypeTok"/>
    <w:basedOn w:val="VerbatimChar"/>
    <w:rsid w:val="00F67589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F67589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F67589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sid w:val="00F67589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F67589"/>
    <w:rPr>
      <w:rFonts w:ascii="Consolas" w:hAnsi="Consolas"/>
      <w:color w:val="06287E"/>
      <w:sz w:val="22"/>
    </w:rPr>
  </w:style>
  <w:style w:type="character" w:customStyle="1" w:styleId="BuiltInTok">
    <w:name w:val="BuiltInTok"/>
    <w:basedOn w:val="VerbatimChar"/>
    <w:rsid w:val="00F67589"/>
    <w:rPr>
      <w:rFonts w:ascii="Consolas" w:hAnsi="Consolas"/>
      <w:sz w:val="22"/>
    </w:rPr>
  </w:style>
  <w:style w:type="paragraph" w:styleId="afd">
    <w:name w:val="Balloon Text"/>
    <w:basedOn w:val="a4"/>
    <w:link w:val="Charb"/>
    <w:uiPriority w:val="99"/>
    <w:semiHidden/>
    <w:unhideWhenUsed/>
    <w:rsid w:val="00D05694"/>
    <w:pPr>
      <w:spacing w:line="240" w:lineRule="auto"/>
    </w:pPr>
    <w:rPr>
      <w:sz w:val="18"/>
      <w:szCs w:val="18"/>
    </w:rPr>
  </w:style>
  <w:style w:type="character" w:customStyle="1" w:styleId="Charb">
    <w:name w:val="批注框文本 Char"/>
    <w:basedOn w:val="a5"/>
    <w:link w:val="afd"/>
    <w:uiPriority w:val="99"/>
    <w:semiHidden/>
    <w:rsid w:val="00D05694"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2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0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2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0972">
          <w:marLeft w:val="8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901">
          <w:marLeft w:val="8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293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&#33258;&#23450;&#20041;%20Office%20&#27169;&#26495;\&#20256;&#26234;&#25945;&#2669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传智教案.dotx</Template>
  <TotalTime>1668</TotalTime>
  <Pages>32</Pages>
  <Words>2084</Words>
  <Characters>11882</Characters>
  <Application>Microsoft Office Word</Application>
  <DocSecurity>0</DocSecurity>
  <Lines>99</Lines>
  <Paragraphs>27</Paragraphs>
  <ScaleCrop>false</ScaleCrop>
  <Company/>
  <LinksUpToDate>false</LinksUpToDate>
  <CharactersWithSpaces>13939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刘波</dc:creator>
  <cp:keywords/>
  <dc:description/>
  <cp:lastModifiedBy>NewBoy</cp:lastModifiedBy>
  <cp:revision>779</cp:revision>
  <cp:lastPrinted>2017-07-10T13:27:00Z</cp:lastPrinted>
  <dcterms:created xsi:type="dcterms:W3CDTF">2016-11-05T23:43:00Z</dcterms:created>
  <dcterms:modified xsi:type="dcterms:W3CDTF">2018-04-27T04:38:00Z</dcterms:modified>
</cp:coreProperties>
</file>